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84" w:type="dxa"/>
        <w:tblLayout w:type="fixed"/>
        <w:tblCellMar>
          <w:left w:w="0" w:type="dxa"/>
          <w:right w:w="0" w:type="dxa"/>
        </w:tblCellMar>
        <w:tblLook w:val="0000" w:firstRow="0" w:lastRow="0" w:firstColumn="0" w:lastColumn="0" w:noHBand="0" w:noVBand="0"/>
      </w:tblPr>
      <w:tblGrid>
        <w:gridCol w:w="9640"/>
      </w:tblGrid>
      <w:tr w:rsidR="00E25C7D" w14:paraId="6DDA411E" w14:textId="77777777">
        <w:trPr>
          <w:cantSplit/>
        </w:trPr>
        <w:tc>
          <w:tcPr>
            <w:tcW w:w="9640" w:type="dxa"/>
          </w:tcPr>
          <w:p w14:paraId="5F35E288" w14:textId="77777777" w:rsidR="00E25C7D" w:rsidRDefault="008224FD" w:rsidP="000C219B">
            <w:pPr>
              <w:jc w:val="center"/>
            </w:pPr>
            <w:r>
              <w:rPr>
                <w:rFonts w:ascii="VNI-Times" w:hAnsi="VNI-Times"/>
                <w:noProof/>
                <w:lang w:val="vi-VN" w:eastAsia="vi-VN"/>
              </w:rPr>
              <mc:AlternateContent>
                <mc:Choice Requires="wps">
                  <w:drawing>
                    <wp:anchor distT="0" distB="0" distL="114300" distR="114300" simplePos="0" relativeHeight="251657728" behindDoc="0" locked="0" layoutInCell="0" allowOverlap="1" wp14:anchorId="426EE30D" wp14:editId="33094729">
                      <wp:simplePos x="0" y="0"/>
                      <wp:positionH relativeFrom="column">
                        <wp:posOffset>-275590</wp:posOffset>
                      </wp:positionH>
                      <wp:positionV relativeFrom="paragraph">
                        <wp:posOffset>43180</wp:posOffset>
                      </wp:positionV>
                      <wp:extent cx="6309995" cy="9255125"/>
                      <wp:effectExtent l="0" t="0" r="0" b="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9995" cy="925512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46B6A" id="Rectangle 6" o:spid="_x0000_s1026" style="position:absolute;margin-left:-21.7pt;margin-top:3.4pt;width:496.85pt;height:728.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" o:allowincell="f" filled="f"/>
                  </w:pict>
                </mc:Fallback>
              </mc:AlternateContent>
            </w:r>
            <w:r>
              <w:rPr>
                <w:rFonts w:ascii="VNI-Times" w:hAnsi="VNI-Times"/>
                <w:noProof/>
                <w:lang w:val="vi-VN" w:eastAsia="vi-VN"/>
              </w:rPr>
              <mc:AlternateContent>
                <mc:Choice Requires="wps">
                  <w:drawing>
                    <wp:anchor distT="0" distB="0" distL="114300" distR="114300" simplePos="0" relativeHeight="251658752" behindDoc="1" locked="0" layoutInCell="0" allowOverlap="1" wp14:anchorId="05FBB6C8" wp14:editId="249FC3B1">
                      <wp:simplePos x="0" y="0"/>
                      <wp:positionH relativeFrom="column">
                        <wp:posOffset>-224790</wp:posOffset>
                      </wp:positionH>
                      <wp:positionV relativeFrom="paragraph">
                        <wp:posOffset>-4445</wp:posOffset>
                      </wp:positionV>
                      <wp:extent cx="6224905" cy="9348470"/>
                      <wp:effectExtent l="0" t="0" r="0" b="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4905" cy="934847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8D0F4" id="Rectangle 7" o:spid="_x0000_s1026" style="position:absolute;margin-left:-17.7pt;margin-top:-.35pt;width:490.15pt;height:736.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" o:allowincell="f" filled="f" fillcolor="#ff9"/>
                  </w:pict>
                </mc:Fallback>
              </mc:AlternateContent>
            </w:r>
          </w:p>
          <w:p w14:paraId="31406821" w14:textId="77777777" w:rsidR="00496FDB" w:rsidRPr="0005147F" w:rsidRDefault="00496FDB" w:rsidP="000F1768">
            <w:pPr>
              <w:pStyle w:val="Heading1"/>
              <w:numPr>
                <w:ilvl w:val="0"/>
                <w:numId w:val="0"/>
              </w:numPr>
              <w:ind w:left="432" w:hanging="432"/>
              <w:jc w:val="center"/>
              <w:rPr>
                <w:sz w:val="28"/>
                <w:szCs w:val="28"/>
              </w:rPr>
            </w:pPr>
            <w:bookmarkStart w:id="0" w:name="_Toc216898881"/>
            <w:bookmarkStart w:id="1" w:name="_Toc216898976"/>
            <w:bookmarkStart w:id="2" w:name="_Toc216899034"/>
            <w:bookmarkStart w:id="3" w:name="_Toc216899427"/>
            <w:bookmarkStart w:id="4" w:name="_Toc216899597"/>
            <w:bookmarkStart w:id="5" w:name="_Toc216900234"/>
            <w:r w:rsidRPr="0005147F">
              <w:rPr>
                <w:sz w:val="28"/>
                <w:szCs w:val="28"/>
              </w:rPr>
              <w:t>BỘ GIÁO DỤC VÀ ĐÀO TẠO</w:t>
            </w:r>
            <w:bookmarkEnd w:id="0"/>
            <w:bookmarkEnd w:id="1"/>
            <w:bookmarkEnd w:id="2"/>
            <w:bookmarkEnd w:id="3"/>
            <w:bookmarkEnd w:id="4"/>
            <w:bookmarkEnd w:id="5"/>
          </w:p>
          <w:p w14:paraId="0EE782F9" w14:textId="77777777" w:rsidR="008E3853" w:rsidRPr="0005147F" w:rsidRDefault="008E3853" w:rsidP="000F1768">
            <w:pPr>
              <w:pStyle w:val="Heading1"/>
              <w:numPr>
                <w:ilvl w:val="0"/>
                <w:numId w:val="0"/>
              </w:numPr>
              <w:ind w:left="432" w:hanging="432"/>
              <w:jc w:val="center"/>
              <w:rPr>
                <w:sz w:val="28"/>
                <w:szCs w:val="28"/>
              </w:rPr>
            </w:pPr>
            <w:bookmarkStart w:id="6" w:name="_Toc216898882"/>
            <w:bookmarkStart w:id="7" w:name="_Toc216898977"/>
            <w:bookmarkStart w:id="8" w:name="_Toc216899035"/>
            <w:bookmarkStart w:id="9" w:name="_Toc216899428"/>
            <w:bookmarkStart w:id="10" w:name="_Toc216899598"/>
            <w:bookmarkStart w:id="11" w:name="_Toc216900235"/>
            <w:r w:rsidRPr="0005147F">
              <w:rPr>
                <w:sz w:val="28"/>
                <w:szCs w:val="28"/>
              </w:rPr>
              <w:t>TRƯỜNG ĐẠI HỌC HOA SEN</w:t>
            </w:r>
            <w:bookmarkEnd w:id="6"/>
            <w:bookmarkEnd w:id="7"/>
            <w:bookmarkEnd w:id="8"/>
            <w:bookmarkEnd w:id="9"/>
            <w:bookmarkEnd w:id="10"/>
            <w:bookmarkEnd w:id="11"/>
          </w:p>
          <w:p w14:paraId="62983AC9" w14:textId="7E63EAE3" w:rsidR="008E3853" w:rsidRPr="0005147F" w:rsidRDefault="0090039C" w:rsidP="000F1768">
            <w:pPr>
              <w:jc w:val="center"/>
              <w:rPr>
                <w:b/>
                <w:bCs/>
                <w:sz w:val="28"/>
                <w:szCs w:val="28"/>
              </w:rPr>
            </w:pPr>
            <w:r w:rsidRPr="0005147F">
              <w:rPr>
                <w:b/>
                <w:bCs/>
                <w:sz w:val="28"/>
                <w:szCs w:val="28"/>
              </w:rPr>
              <w:t>KHOA CÔNG NGHỆ</w:t>
            </w:r>
          </w:p>
          <w:p w14:paraId="051410EF" w14:textId="77777777" w:rsidR="00E25C7D" w:rsidRDefault="00E25C7D"/>
        </w:tc>
      </w:tr>
    </w:tbl>
    <w:p w14:paraId="690100C0" w14:textId="77777777" w:rsidR="00E25C7D" w:rsidRDefault="00E25C7D">
      <w:pPr>
        <w:jc w:val="center"/>
        <w:rPr>
          <w:rFonts w:ascii="VNI-Times" w:hAnsi="VNI-Times"/>
        </w:rPr>
      </w:pPr>
    </w:p>
    <w:p w14:paraId="6686B278" w14:textId="77777777" w:rsidR="00E25C7D" w:rsidRDefault="00E25C7D">
      <w:pPr>
        <w:jc w:val="center"/>
        <w:rPr>
          <w:rFonts w:ascii="VNI-Times" w:hAnsi="VNI-Times"/>
          <w:b/>
          <w:sz w:val="44"/>
        </w:rPr>
      </w:pPr>
    </w:p>
    <w:p w14:paraId="587994F0" w14:textId="77777777" w:rsidR="00E25C7D" w:rsidRDefault="00E25C7D">
      <w:pPr>
        <w:jc w:val="center"/>
        <w:rPr>
          <w:rFonts w:ascii="VNI-Times" w:hAnsi="VNI-Times"/>
          <w:b/>
          <w:sz w:val="44"/>
        </w:rPr>
      </w:pPr>
    </w:p>
    <w:p w14:paraId="4B5391E1" w14:textId="77777777" w:rsidR="000C219B" w:rsidRDefault="008224FD">
      <w:pPr>
        <w:jc w:val="center"/>
        <w:rPr>
          <w:rFonts w:ascii="VNI-Times" w:hAnsi="VNI-Times"/>
          <w:b/>
          <w:sz w:val="44"/>
        </w:rPr>
      </w:pPr>
      <w:r>
        <w:rPr>
          <w:rFonts w:ascii="VNI-Times" w:hAnsi="VNI-Times"/>
          <w:b/>
          <w:noProof/>
          <w:sz w:val="44"/>
          <w:lang w:val="vi-VN" w:eastAsia="vi-VN"/>
        </w:rPr>
        <mc:AlternateContent>
          <mc:Choice Requires="wps">
            <w:drawing>
              <wp:anchor distT="0" distB="0" distL="114300" distR="114300" simplePos="0" relativeHeight="251656704" behindDoc="0" locked="0" layoutInCell="1" allowOverlap="1" wp14:anchorId="20231726" wp14:editId="7D3BC8F8">
                <wp:simplePos x="0" y="0"/>
                <wp:positionH relativeFrom="column">
                  <wp:posOffset>-139700</wp:posOffset>
                </wp:positionH>
                <wp:positionV relativeFrom="paragraph">
                  <wp:posOffset>250825</wp:posOffset>
                </wp:positionV>
                <wp:extent cx="5657850" cy="1026160"/>
                <wp:effectExtent l="0" t="0" r="0" b="0"/>
                <wp:wrapNone/>
                <wp:docPr id="1"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657850" cy="102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53A8E0" w14:textId="77777777" w:rsidR="00771ADE" w:rsidRDefault="00771ADE" w:rsidP="008224FD">
                            <w:pPr>
                              <w:pStyle w:val="NormalWeb"/>
                              <w:spacing w:before="0" w:beforeAutospacing="0" w:after="0" w:afterAutospacing="0"/>
                              <w:jc w:val="center"/>
                              <w:rPr>
                                <w:rFonts w:ascii="Tahoma" w:eastAsia="Tahoma" w:hAnsi="Tahoma" w:cs="Tahoma"/>
                                <w:shadow/>
                                <w:color w:val="000000"/>
                                <w:sz w:val="72"/>
                                <w:szCs w:val="72"/>
                                <w14:shadow w14:blurRad="0" w14:dist="45847" w14:dir="2021404" w14:sx="100000" w14:sy="100000" w14:kx="0" w14:ky="0" w14:algn="ctr">
                                  <w14:srgbClr w14:val="C0C0C0"/>
                                </w14:shadow>
                              </w:rPr>
                            </w:pPr>
                            <w:r>
                              <w:rPr>
                                <w:rFonts w:ascii="Tahoma" w:eastAsia="Tahoma" w:hAnsi="Tahoma" w:cs="Tahoma"/>
                                <w:shadow/>
                                <w:color w:val="000000"/>
                                <w:sz w:val="72"/>
                                <w:szCs w:val="72"/>
                                <w14:shadow w14:blurRad="0" w14:dist="45847" w14:dir="2021404" w14:sx="100000" w14:sy="100000" w14:kx="0" w14:ky="0" w14:algn="ctr">
                                  <w14:srgbClr w14:val="C0C0C0"/>
                                </w14:shadow>
                              </w:rPr>
                              <w:t xml:space="preserve">BÁO CÁO </w:t>
                            </w:r>
                          </w:p>
                          <w:p w14:paraId="50825458" w14:textId="09E2987F" w:rsidR="00771ADE" w:rsidRDefault="00771ADE" w:rsidP="008224FD">
                            <w:pPr>
                              <w:pStyle w:val="NormalWeb"/>
                              <w:spacing w:before="0" w:beforeAutospacing="0" w:after="0" w:afterAutospacing="0"/>
                              <w:jc w:val="center"/>
                            </w:pPr>
                            <w:r>
                              <w:rPr>
                                <w:rFonts w:ascii="Tahoma" w:eastAsia="Tahoma" w:hAnsi="Tahoma" w:cs="Tahoma"/>
                                <w:shadow/>
                                <w:color w:val="000000"/>
                                <w:sz w:val="72"/>
                                <w:szCs w:val="72"/>
                                <w14:shadow w14:blurRad="0" w14:dist="45847" w14:dir="2021404" w14:sx="100000" w14:sy="100000" w14:kx="0" w14:ky="0" w14:algn="ctr">
                                  <w14:srgbClr w14:val="C0C0C0"/>
                                </w14:shadow>
                              </w:rPr>
                              <w:t>ĐỒ ÁN CHUYÊN NGÀNH</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0231726" id="_x0000_t202" coordsize="21600,21600" o:spt="202" path="m,l,21600r21600,l21600,xe">
                <v:stroke joinstyle="miter"/>
                <v:path gradientshapeok="t" o:connecttype="rect"/>
              </v:shapetype>
              <v:shape id="WordArt 5" o:spid="_x0000_s1026" type="#_x0000_t202" style="position:absolute;left:0;text-align:left;margin-left:-11pt;margin-top:19.75pt;width:445.5pt;height:80.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" filled="f" stroked="f">
                <v:stroke joinstyle="round"/>
                <o:lock v:ext="edit" shapetype="t"/>
                <v:textbox style="mso-fit-shape-to-text:t">
                  <w:txbxContent>
                    <w:p w14:paraId="1C53A8E0" w14:textId="77777777" w:rsidR="00771ADE" w:rsidRDefault="00771ADE" w:rsidP="008224FD">
                      <w:pPr>
                        <w:pStyle w:val="NormalWeb"/>
                        <w:spacing w:before="0" w:beforeAutospacing="0" w:after="0" w:afterAutospacing="0"/>
                        <w:jc w:val="center"/>
                        <w:rPr>
                          <w:rFonts w:ascii="Tahoma" w:eastAsia="Tahoma" w:hAnsi="Tahoma" w:cs="Tahoma"/>
                          <w:shadow/>
                          <w:color w:val="000000"/>
                          <w:sz w:val="72"/>
                          <w:szCs w:val="72"/>
                          <w14:shadow w14:blurRad="0" w14:dist="45847" w14:dir="2021404" w14:sx="100000" w14:sy="100000" w14:kx="0" w14:ky="0" w14:algn="ctr">
                            <w14:srgbClr w14:val="C0C0C0"/>
                          </w14:shadow>
                        </w:rPr>
                      </w:pPr>
                      <w:r>
                        <w:rPr>
                          <w:rFonts w:ascii="Tahoma" w:eastAsia="Tahoma" w:hAnsi="Tahoma" w:cs="Tahoma"/>
                          <w:shadow/>
                          <w:color w:val="000000"/>
                          <w:sz w:val="72"/>
                          <w:szCs w:val="72"/>
                          <w14:shadow w14:blurRad="0" w14:dist="45847" w14:dir="2021404" w14:sx="100000" w14:sy="100000" w14:kx="0" w14:ky="0" w14:algn="ctr">
                            <w14:srgbClr w14:val="C0C0C0"/>
                          </w14:shadow>
                        </w:rPr>
                        <w:t xml:space="preserve">BÁO CÁO </w:t>
                      </w:r>
                    </w:p>
                    <w:p w14:paraId="50825458" w14:textId="09E2987F" w:rsidR="00771ADE" w:rsidRDefault="00771ADE" w:rsidP="008224FD">
                      <w:pPr>
                        <w:pStyle w:val="NormalWeb"/>
                        <w:spacing w:before="0" w:beforeAutospacing="0" w:after="0" w:afterAutospacing="0"/>
                        <w:jc w:val="center"/>
                      </w:pPr>
                      <w:r>
                        <w:rPr>
                          <w:rFonts w:ascii="Tahoma" w:eastAsia="Tahoma" w:hAnsi="Tahoma" w:cs="Tahoma"/>
                          <w:shadow/>
                          <w:color w:val="000000"/>
                          <w:sz w:val="72"/>
                          <w:szCs w:val="72"/>
                          <w14:shadow w14:blurRad="0" w14:dist="45847" w14:dir="2021404" w14:sx="100000" w14:sy="100000" w14:kx="0" w14:ky="0" w14:algn="ctr">
                            <w14:srgbClr w14:val="C0C0C0"/>
                          </w14:shadow>
                        </w:rPr>
                        <w:t>ĐỒ ÁN CHUYÊN NGÀNH</w:t>
                      </w:r>
                    </w:p>
                  </w:txbxContent>
                </v:textbox>
              </v:shape>
            </w:pict>
          </mc:Fallback>
        </mc:AlternateContent>
      </w:r>
    </w:p>
    <w:p w14:paraId="601044A5" w14:textId="77777777" w:rsidR="000C219B" w:rsidRDefault="000C219B">
      <w:pPr>
        <w:jc w:val="center"/>
        <w:rPr>
          <w:rFonts w:ascii="VNI-Times" w:hAnsi="VNI-Times"/>
          <w:b/>
          <w:sz w:val="44"/>
        </w:rPr>
      </w:pPr>
    </w:p>
    <w:p w14:paraId="6B265AF6" w14:textId="77777777" w:rsidR="000C219B" w:rsidRDefault="000C219B">
      <w:pPr>
        <w:jc w:val="center"/>
        <w:rPr>
          <w:rFonts w:ascii="VNI-Times" w:hAnsi="VNI-Times"/>
          <w:b/>
          <w:sz w:val="44"/>
        </w:rPr>
      </w:pPr>
    </w:p>
    <w:p w14:paraId="397C7439" w14:textId="77777777" w:rsidR="00E25C7D" w:rsidRDefault="00E25C7D">
      <w:pPr>
        <w:jc w:val="center"/>
        <w:rPr>
          <w:rFonts w:ascii="VNI-Times" w:hAnsi="VNI-Times"/>
          <w:b/>
          <w:sz w:val="44"/>
        </w:rPr>
      </w:pPr>
    </w:p>
    <w:p w14:paraId="76837510" w14:textId="77777777" w:rsidR="00E25C7D" w:rsidRDefault="00E25C7D">
      <w:pPr>
        <w:jc w:val="center"/>
        <w:rPr>
          <w:rFonts w:ascii="VNI-Times" w:hAnsi="VNI-Times"/>
          <w:b/>
          <w:sz w:val="44"/>
        </w:rPr>
      </w:pPr>
      <w:r>
        <w:rPr>
          <w:rFonts w:ascii="VNI-Times" w:hAnsi="VNI-Times"/>
          <w:b/>
          <w:sz w:val="32"/>
        </w:rPr>
        <w:tab/>
      </w:r>
    </w:p>
    <w:p w14:paraId="2C2ED628" w14:textId="77777777" w:rsidR="00E25C7D" w:rsidRDefault="00E25C7D">
      <w:pPr>
        <w:tabs>
          <w:tab w:val="left" w:pos="1440"/>
          <w:tab w:val="left" w:pos="4680"/>
          <w:tab w:val="left" w:pos="4950"/>
        </w:tabs>
        <w:jc w:val="center"/>
        <w:rPr>
          <w:rFonts w:ascii="VNI-Times" w:hAnsi="VNI-Times"/>
          <w:b/>
          <w:sz w:val="44"/>
        </w:rPr>
      </w:pPr>
    </w:p>
    <w:p w14:paraId="1BDA9360" w14:textId="77777777" w:rsidR="00E25C7D" w:rsidRDefault="00E25C7D">
      <w:pPr>
        <w:tabs>
          <w:tab w:val="left" w:pos="1440"/>
          <w:tab w:val="left" w:pos="4680"/>
          <w:tab w:val="left" w:pos="4950"/>
        </w:tabs>
        <w:jc w:val="center"/>
        <w:rPr>
          <w:rFonts w:ascii="VNI-Times" w:hAnsi="VNI-Times"/>
          <w:b/>
          <w:sz w:val="44"/>
        </w:rPr>
      </w:pPr>
    </w:p>
    <w:p w14:paraId="2B54915C" w14:textId="76B6FEED" w:rsidR="00E25C7D" w:rsidRPr="007C2B53" w:rsidRDefault="007C2B53">
      <w:pPr>
        <w:tabs>
          <w:tab w:val="left" w:pos="1440"/>
          <w:tab w:val="left" w:pos="4680"/>
        </w:tabs>
        <w:rPr>
          <w:rFonts w:ascii="VNI-Times" w:hAnsi="VNI-Times"/>
          <w:b/>
          <w:sz w:val="32"/>
        </w:rPr>
      </w:pPr>
      <w:r>
        <w:rPr>
          <w:b/>
          <w:sz w:val="32"/>
        </w:rPr>
        <w:t>Tên đề tài:</w:t>
      </w:r>
      <w:r w:rsidR="001177D3">
        <w:rPr>
          <w:b/>
          <w:sz w:val="32"/>
        </w:rPr>
        <w:t xml:space="preserve"> </w:t>
      </w:r>
      <w:r w:rsidR="001177D3" w:rsidRPr="001177D3">
        <w:rPr>
          <w:b/>
          <w:sz w:val="32"/>
        </w:rPr>
        <w:t>Xây dựng ứng dụng đọc truyện</w:t>
      </w:r>
      <w:r w:rsidR="00E25C7D" w:rsidRPr="007C2B53">
        <w:rPr>
          <w:rFonts w:ascii="VNI-Times" w:hAnsi="VNI-Times"/>
          <w:b/>
          <w:sz w:val="32"/>
        </w:rPr>
        <w:tab/>
      </w:r>
    </w:p>
    <w:p w14:paraId="665934D6" w14:textId="77777777" w:rsidR="00E25C7D" w:rsidRDefault="00E25C7D">
      <w:pPr>
        <w:tabs>
          <w:tab w:val="left" w:pos="1440"/>
          <w:tab w:val="left" w:pos="4680"/>
        </w:tabs>
        <w:rPr>
          <w:rFonts w:ascii="VNI-Times" w:hAnsi="VNI-Times"/>
          <w:b/>
          <w:sz w:val="32"/>
        </w:rPr>
      </w:pPr>
    </w:p>
    <w:p w14:paraId="074CDB59" w14:textId="77777777" w:rsidR="00E25C7D" w:rsidRDefault="00E25C7D">
      <w:pPr>
        <w:tabs>
          <w:tab w:val="left" w:pos="1440"/>
          <w:tab w:val="left" w:pos="4680"/>
        </w:tabs>
        <w:rPr>
          <w:rFonts w:ascii="VNI-Times" w:hAnsi="VNI-Times"/>
          <w:b/>
          <w:sz w:val="32"/>
        </w:rPr>
      </w:pPr>
    </w:p>
    <w:p w14:paraId="2A87A480" w14:textId="35721502" w:rsidR="00E25C7D" w:rsidRPr="00A5138E" w:rsidRDefault="00E25C7D" w:rsidP="000E2BD0">
      <w:pPr>
        <w:tabs>
          <w:tab w:val="left" w:pos="360"/>
          <w:tab w:val="left" w:pos="3240"/>
        </w:tabs>
        <w:spacing w:after="120"/>
        <w:rPr>
          <w:b/>
          <w:sz w:val="26"/>
        </w:rPr>
      </w:pPr>
      <w:r>
        <w:rPr>
          <w:rFonts w:ascii="VNI-Helve" w:hAnsi="VNI-Helve"/>
          <w:b/>
          <w:sz w:val="26"/>
        </w:rPr>
        <w:tab/>
      </w:r>
      <w:r w:rsidR="00A5138E">
        <w:rPr>
          <w:b/>
          <w:sz w:val="26"/>
        </w:rPr>
        <w:t>Giảng viên hướng dẫn</w:t>
      </w:r>
      <w:r w:rsidRPr="00A5138E">
        <w:rPr>
          <w:b/>
          <w:sz w:val="26"/>
        </w:rPr>
        <w:tab/>
        <w:t xml:space="preserve">: </w:t>
      </w:r>
      <w:r w:rsidR="001177D3" w:rsidRPr="001177D3">
        <w:rPr>
          <w:b/>
          <w:sz w:val="26"/>
        </w:rPr>
        <w:t>Phạm Thị Kim Ngôn</w:t>
      </w:r>
    </w:p>
    <w:p w14:paraId="30BE7AB3" w14:textId="378B51BE" w:rsidR="00BB161C" w:rsidRPr="00A5138E" w:rsidRDefault="00BB161C" w:rsidP="000E2BD0">
      <w:pPr>
        <w:tabs>
          <w:tab w:val="left" w:pos="360"/>
          <w:tab w:val="left" w:pos="3240"/>
        </w:tabs>
        <w:spacing w:after="120"/>
        <w:rPr>
          <w:b/>
          <w:sz w:val="26"/>
        </w:rPr>
      </w:pPr>
      <w:r w:rsidRPr="00A5138E">
        <w:rPr>
          <w:b/>
          <w:sz w:val="26"/>
        </w:rPr>
        <w:tab/>
      </w:r>
      <w:r>
        <w:rPr>
          <w:b/>
          <w:sz w:val="26"/>
        </w:rPr>
        <w:t>Thời gian thực hiện</w:t>
      </w:r>
      <w:r w:rsidRPr="00A5138E">
        <w:rPr>
          <w:b/>
          <w:sz w:val="26"/>
        </w:rPr>
        <w:tab/>
        <w:t xml:space="preserve">: </w:t>
      </w:r>
      <w:r w:rsidR="00DD760F">
        <w:rPr>
          <w:b/>
          <w:sz w:val="26"/>
        </w:rPr>
        <w:t xml:space="preserve">Từ </w:t>
      </w:r>
      <w:r w:rsidR="002E272D">
        <w:rPr>
          <w:b/>
          <w:sz w:val="26"/>
        </w:rPr>
        <w:t>15</w:t>
      </w:r>
      <w:r w:rsidR="00535C53">
        <w:rPr>
          <w:b/>
          <w:sz w:val="26"/>
        </w:rPr>
        <w:t>/0</w:t>
      </w:r>
      <w:r w:rsidR="002E272D">
        <w:rPr>
          <w:b/>
          <w:sz w:val="26"/>
        </w:rPr>
        <w:t>9</w:t>
      </w:r>
      <w:r w:rsidR="00535C53">
        <w:rPr>
          <w:b/>
          <w:sz w:val="26"/>
        </w:rPr>
        <w:t>/202</w:t>
      </w:r>
      <w:r w:rsidR="00D7448E">
        <w:rPr>
          <w:b/>
          <w:sz w:val="26"/>
        </w:rPr>
        <w:t>5</w:t>
      </w:r>
      <w:r w:rsidR="00535C53">
        <w:rPr>
          <w:b/>
          <w:sz w:val="26"/>
        </w:rPr>
        <w:t xml:space="preserve"> đến 2</w:t>
      </w:r>
      <w:r w:rsidR="002E272D">
        <w:rPr>
          <w:b/>
          <w:sz w:val="26"/>
        </w:rPr>
        <w:t>0</w:t>
      </w:r>
      <w:r w:rsidR="00535C53">
        <w:rPr>
          <w:b/>
          <w:sz w:val="26"/>
        </w:rPr>
        <w:t>/</w:t>
      </w:r>
      <w:r w:rsidR="002E272D">
        <w:rPr>
          <w:b/>
          <w:sz w:val="26"/>
        </w:rPr>
        <w:t>12</w:t>
      </w:r>
      <w:r w:rsidR="00535C53">
        <w:rPr>
          <w:b/>
          <w:sz w:val="26"/>
        </w:rPr>
        <w:t>/202</w:t>
      </w:r>
      <w:r w:rsidR="00D7448E">
        <w:rPr>
          <w:b/>
          <w:sz w:val="26"/>
        </w:rPr>
        <w:t>5</w:t>
      </w:r>
    </w:p>
    <w:p w14:paraId="1675E159" w14:textId="2A253200" w:rsidR="00E25C7D" w:rsidRPr="004D5140" w:rsidRDefault="00E25C7D" w:rsidP="000E2BD0">
      <w:pPr>
        <w:tabs>
          <w:tab w:val="left" w:pos="360"/>
          <w:tab w:val="left" w:pos="3240"/>
          <w:tab w:val="left" w:pos="6480"/>
        </w:tabs>
        <w:spacing w:after="120"/>
        <w:rPr>
          <w:b/>
          <w:sz w:val="26"/>
        </w:rPr>
      </w:pPr>
      <w:r w:rsidRPr="004D5140">
        <w:rPr>
          <w:b/>
          <w:sz w:val="26"/>
        </w:rPr>
        <w:tab/>
      </w:r>
      <w:r w:rsidR="00496FDB" w:rsidRPr="004D5140">
        <w:rPr>
          <w:b/>
          <w:sz w:val="26"/>
        </w:rPr>
        <w:t>Nhóm s</w:t>
      </w:r>
      <w:r w:rsidR="00A5138E" w:rsidRPr="004D5140">
        <w:rPr>
          <w:b/>
          <w:sz w:val="26"/>
        </w:rPr>
        <w:t>inh viên thực hiện</w:t>
      </w:r>
      <w:r w:rsidRPr="004D5140">
        <w:rPr>
          <w:b/>
          <w:sz w:val="26"/>
        </w:rPr>
        <w:tab/>
        <w:t xml:space="preserve">: </w:t>
      </w:r>
      <w:r w:rsidR="001177D3">
        <w:rPr>
          <w:b/>
          <w:sz w:val="26"/>
        </w:rPr>
        <w:t>Quách Tấn Đạt</w:t>
      </w:r>
      <w:r w:rsidR="004902C8" w:rsidRPr="004D5140">
        <w:rPr>
          <w:b/>
          <w:sz w:val="26"/>
        </w:rPr>
        <w:tab/>
        <w:t xml:space="preserve">MSSV: </w:t>
      </w:r>
      <w:r w:rsidR="001177D3">
        <w:rPr>
          <w:b/>
          <w:sz w:val="26"/>
        </w:rPr>
        <w:t>22102167</w:t>
      </w:r>
    </w:p>
    <w:p w14:paraId="4352CF46" w14:textId="4A35F2D4" w:rsidR="004D02EE" w:rsidRPr="004D5140" w:rsidRDefault="001177D3" w:rsidP="000E2BD0">
      <w:pPr>
        <w:tabs>
          <w:tab w:val="left" w:pos="360"/>
          <w:tab w:val="left" w:pos="3240"/>
          <w:tab w:val="left" w:pos="6480"/>
        </w:tabs>
        <w:spacing w:after="120"/>
        <w:rPr>
          <w:b/>
          <w:sz w:val="26"/>
        </w:rPr>
      </w:pPr>
      <w:r>
        <w:rPr>
          <w:b/>
          <w:sz w:val="26"/>
        </w:rPr>
        <w:tab/>
      </w:r>
      <w:r>
        <w:rPr>
          <w:b/>
          <w:sz w:val="26"/>
        </w:rPr>
        <w:tab/>
        <w:t>: Huỳnh Minh Quang</w:t>
      </w:r>
      <w:r w:rsidR="004902C8" w:rsidRPr="004D5140">
        <w:rPr>
          <w:b/>
          <w:sz w:val="26"/>
        </w:rPr>
        <w:tab/>
        <w:t xml:space="preserve">MSSV: </w:t>
      </w:r>
      <w:r>
        <w:rPr>
          <w:b/>
          <w:sz w:val="26"/>
        </w:rPr>
        <w:t>22108154</w:t>
      </w:r>
    </w:p>
    <w:p w14:paraId="5AE69642" w14:textId="5C93B649" w:rsidR="004D02EE" w:rsidRPr="00A5138E" w:rsidRDefault="004D02EE" w:rsidP="000E2BD0">
      <w:pPr>
        <w:tabs>
          <w:tab w:val="left" w:pos="360"/>
          <w:tab w:val="left" w:pos="3240"/>
        </w:tabs>
        <w:spacing w:after="120"/>
        <w:rPr>
          <w:b/>
          <w:sz w:val="26"/>
        </w:rPr>
      </w:pPr>
      <w:r>
        <w:rPr>
          <w:b/>
          <w:sz w:val="26"/>
        </w:rPr>
        <w:tab/>
      </w:r>
      <w:r w:rsidR="003C2382">
        <w:rPr>
          <w:b/>
          <w:sz w:val="26"/>
        </w:rPr>
        <w:t>Số nhóm</w:t>
      </w:r>
      <w:r>
        <w:rPr>
          <w:b/>
          <w:sz w:val="26"/>
        </w:rPr>
        <w:tab/>
        <w:t>:</w:t>
      </w:r>
      <w:r w:rsidR="003C2382">
        <w:rPr>
          <w:b/>
          <w:sz w:val="26"/>
        </w:rPr>
        <w:t xml:space="preserve"> </w:t>
      </w:r>
      <w:r w:rsidR="00A30BC4">
        <w:rPr>
          <w:b/>
          <w:sz w:val="26"/>
        </w:rPr>
        <w:t xml:space="preserve">Nhóm </w:t>
      </w:r>
      <w:r w:rsidR="001177D3">
        <w:rPr>
          <w:b/>
          <w:sz w:val="26"/>
        </w:rPr>
        <w:t>9</w:t>
      </w:r>
    </w:p>
    <w:p w14:paraId="5B1F360B" w14:textId="77777777" w:rsidR="00E25C7D" w:rsidRDefault="00E25C7D">
      <w:pPr>
        <w:tabs>
          <w:tab w:val="left" w:pos="1440"/>
          <w:tab w:val="left" w:pos="4680"/>
        </w:tabs>
        <w:rPr>
          <w:rFonts w:ascii="VNI-Helve" w:hAnsi="VNI-Helve"/>
          <w:b/>
          <w:sz w:val="26"/>
        </w:rPr>
      </w:pPr>
      <w:r>
        <w:rPr>
          <w:rFonts w:ascii="VNI-Helve" w:hAnsi="VNI-Helve"/>
          <w:b/>
          <w:sz w:val="26"/>
        </w:rPr>
        <w:tab/>
      </w:r>
      <w:r>
        <w:rPr>
          <w:rFonts w:ascii="VNI-Helve" w:hAnsi="VNI-Helve"/>
          <w:b/>
          <w:sz w:val="26"/>
        </w:rPr>
        <w:tab/>
        <w:t xml:space="preserve">  </w:t>
      </w:r>
    </w:p>
    <w:p w14:paraId="57693C8E" w14:textId="77777777" w:rsidR="00E25C7D" w:rsidRDefault="00E25C7D">
      <w:pPr>
        <w:jc w:val="center"/>
        <w:rPr>
          <w:rFonts w:ascii="VNI-Helve" w:hAnsi="VNI-Helve"/>
          <w:b/>
          <w:sz w:val="30"/>
        </w:rPr>
      </w:pPr>
    </w:p>
    <w:p w14:paraId="7B44F763" w14:textId="77777777" w:rsidR="00E25C7D" w:rsidRDefault="00E25C7D">
      <w:pPr>
        <w:jc w:val="center"/>
        <w:rPr>
          <w:rFonts w:ascii="VNI-Times" w:hAnsi="VNI-Times"/>
          <w:b/>
          <w:sz w:val="32"/>
        </w:rPr>
      </w:pPr>
    </w:p>
    <w:p w14:paraId="1FD38F12" w14:textId="77777777" w:rsidR="00E25C7D" w:rsidRDefault="00E25C7D">
      <w:pPr>
        <w:jc w:val="center"/>
        <w:rPr>
          <w:rFonts w:ascii="VNI-Times" w:hAnsi="VNI-Times"/>
          <w:b/>
          <w:sz w:val="24"/>
        </w:rPr>
      </w:pPr>
    </w:p>
    <w:p w14:paraId="122473FE" w14:textId="77777777" w:rsidR="00E25C7D" w:rsidRDefault="00E25C7D">
      <w:pPr>
        <w:jc w:val="center"/>
        <w:rPr>
          <w:rFonts w:ascii="VNI-Times" w:hAnsi="VNI-Times"/>
          <w:b/>
          <w:sz w:val="24"/>
        </w:rPr>
      </w:pPr>
    </w:p>
    <w:p w14:paraId="1B829192" w14:textId="77777777" w:rsidR="00E25C7D" w:rsidRDefault="00E25C7D">
      <w:pPr>
        <w:jc w:val="center"/>
        <w:rPr>
          <w:rFonts w:ascii="VNI-Times" w:hAnsi="VNI-Times"/>
          <w:b/>
          <w:sz w:val="24"/>
        </w:rPr>
      </w:pPr>
    </w:p>
    <w:p w14:paraId="7B174DA6" w14:textId="77777777" w:rsidR="00E25C7D" w:rsidRDefault="00E25C7D">
      <w:pPr>
        <w:jc w:val="center"/>
        <w:rPr>
          <w:rFonts w:ascii="VNI-Times" w:hAnsi="VNI-Times"/>
          <w:b/>
          <w:sz w:val="24"/>
        </w:rPr>
      </w:pPr>
    </w:p>
    <w:p w14:paraId="480AE1AD" w14:textId="77777777" w:rsidR="00E25C7D" w:rsidRDefault="00E25C7D">
      <w:pPr>
        <w:jc w:val="center"/>
        <w:rPr>
          <w:rFonts w:ascii="VNI-Times" w:hAnsi="VNI-Times"/>
          <w:b/>
          <w:sz w:val="24"/>
        </w:rPr>
      </w:pPr>
    </w:p>
    <w:p w14:paraId="648073CD" w14:textId="77777777" w:rsidR="00E25C7D" w:rsidRDefault="00E25C7D">
      <w:pPr>
        <w:jc w:val="center"/>
        <w:rPr>
          <w:rFonts w:ascii="VNI-Times" w:hAnsi="VNI-Times"/>
          <w:b/>
          <w:sz w:val="24"/>
        </w:rPr>
      </w:pPr>
    </w:p>
    <w:p w14:paraId="2EE76407" w14:textId="77777777" w:rsidR="007C2B53" w:rsidRDefault="007C2B53">
      <w:pPr>
        <w:jc w:val="center"/>
        <w:rPr>
          <w:b/>
          <w:sz w:val="24"/>
        </w:rPr>
      </w:pPr>
    </w:p>
    <w:p w14:paraId="11B59932" w14:textId="77777777" w:rsidR="00C254DF" w:rsidRDefault="00496FDB">
      <w:pPr>
        <w:jc w:val="center"/>
        <w:rPr>
          <w:b/>
          <w:sz w:val="24"/>
        </w:rPr>
        <w:sectPr w:rsidR="00C254DF" w:rsidSect="00C254DF">
          <w:footerReference w:type="default" r:id="rId8"/>
          <w:pgSz w:w="11909" w:h="16834" w:code="9"/>
          <w:pgMar w:top="1134" w:right="1440" w:bottom="1135" w:left="1440" w:header="720" w:footer="720" w:gutter="0"/>
          <w:cols w:space="720"/>
          <w:titlePg/>
          <w:docGrid w:linePitch="272"/>
        </w:sectPr>
      </w:pPr>
      <w:r>
        <w:rPr>
          <w:b/>
          <w:sz w:val="24"/>
        </w:rPr>
        <w:t xml:space="preserve">THÁNG </w:t>
      </w:r>
      <w:r w:rsidR="00535C53">
        <w:rPr>
          <w:b/>
          <w:sz w:val="24"/>
        </w:rPr>
        <w:t xml:space="preserve"> </w:t>
      </w:r>
      <w:r w:rsidR="002E272D">
        <w:rPr>
          <w:b/>
          <w:sz w:val="24"/>
        </w:rPr>
        <w:t>12</w:t>
      </w:r>
      <w:r w:rsidR="00535C53">
        <w:rPr>
          <w:b/>
          <w:sz w:val="24"/>
        </w:rPr>
        <w:t xml:space="preserve"> / NĂM 202</w:t>
      </w:r>
      <w:r w:rsidR="00D7448E">
        <w:rPr>
          <w:b/>
          <w:sz w:val="24"/>
        </w:rPr>
        <w:t>5</w:t>
      </w:r>
    </w:p>
    <w:p w14:paraId="7DF5313D" w14:textId="33D52A16" w:rsidR="001177D3" w:rsidRDefault="001177D3" w:rsidP="00C254DF">
      <w:pPr>
        <w:rPr>
          <w:b/>
          <w:sz w:val="24"/>
        </w:rPr>
      </w:pPr>
    </w:p>
    <w:tbl>
      <w:tblPr>
        <w:tblW w:w="0" w:type="auto"/>
        <w:tblInd w:w="-284" w:type="dxa"/>
        <w:tblLayout w:type="fixed"/>
        <w:tblCellMar>
          <w:left w:w="0" w:type="dxa"/>
          <w:right w:w="0" w:type="dxa"/>
        </w:tblCellMar>
        <w:tblLook w:val="0000" w:firstRow="0" w:lastRow="0" w:firstColumn="0" w:lastColumn="0" w:noHBand="0" w:noVBand="0"/>
      </w:tblPr>
      <w:tblGrid>
        <w:gridCol w:w="9640"/>
      </w:tblGrid>
      <w:tr w:rsidR="001177D3" w14:paraId="5E3CD240" w14:textId="77777777" w:rsidTr="00583AD2">
        <w:trPr>
          <w:cantSplit/>
        </w:trPr>
        <w:tc>
          <w:tcPr>
            <w:tcW w:w="9640" w:type="dxa"/>
          </w:tcPr>
          <w:p w14:paraId="695125AA" w14:textId="1601A686" w:rsidR="001177D3" w:rsidRDefault="001177D3" w:rsidP="00583AD2">
            <w:pPr>
              <w:jc w:val="center"/>
            </w:pPr>
            <w:r>
              <w:rPr>
                <w:rFonts w:ascii="VNI-Times" w:hAnsi="VNI-Times"/>
                <w:noProof/>
                <w:lang w:val="vi-VN" w:eastAsia="vi-VN"/>
              </w:rPr>
              <mc:AlternateContent>
                <mc:Choice Requires="wps">
                  <w:drawing>
                    <wp:anchor distT="0" distB="0" distL="114300" distR="114300" simplePos="0" relativeHeight="251661824" behindDoc="0" locked="0" layoutInCell="0" allowOverlap="1" wp14:anchorId="0F4C8253" wp14:editId="05305DC8">
                      <wp:simplePos x="0" y="0"/>
                      <wp:positionH relativeFrom="column">
                        <wp:posOffset>-275590</wp:posOffset>
                      </wp:positionH>
                      <wp:positionV relativeFrom="paragraph">
                        <wp:posOffset>43180</wp:posOffset>
                      </wp:positionV>
                      <wp:extent cx="6309995" cy="9255125"/>
                      <wp:effectExtent l="0" t="0" r="0" b="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9995" cy="925512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CFBF2" id="Rectangle 6" o:spid="_x0000_s1026" style="position:absolute;margin-left:-21.7pt;margin-top:3.4pt;width:496.85pt;height:728.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" o:allowincell="f" filled="f"/>
                  </w:pict>
                </mc:Fallback>
              </mc:AlternateContent>
            </w:r>
            <w:r>
              <w:rPr>
                <w:rFonts w:ascii="VNI-Times" w:hAnsi="VNI-Times"/>
                <w:noProof/>
                <w:lang w:val="vi-VN" w:eastAsia="vi-VN"/>
              </w:rPr>
              <mc:AlternateContent>
                <mc:Choice Requires="wps">
                  <w:drawing>
                    <wp:anchor distT="0" distB="0" distL="114300" distR="114300" simplePos="0" relativeHeight="251662848" behindDoc="1" locked="0" layoutInCell="0" allowOverlap="1" wp14:anchorId="2B8A7AE7" wp14:editId="7A99C110">
                      <wp:simplePos x="0" y="0"/>
                      <wp:positionH relativeFrom="column">
                        <wp:posOffset>-224790</wp:posOffset>
                      </wp:positionH>
                      <wp:positionV relativeFrom="paragraph">
                        <wp:posOffset>-4445</wp:posOffset>
                      </wp:positionV>
                      <wp:extent cx="6224905" cy="9348470"/>
                      <wp:effectExtent l="0" t="0" r="0" b="0"/>
                      <wp:wrapNone/>
                      <wp:docPr id="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4905" cy="934847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9A8DA" id="Rectangle 7" o:spid="_x0000_s1026" style="position:absolute;margin-left:-17.7pt;margin-top:-.35pt;width:490.15pt;height:73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" o:allowincell="f" filled="f" fillcolor="#ff9"/>
                  </w:pict>
                </mc:Fallback>
              </mc:AlternateContent>
            </w:r>
          </w:p>
          <w:p w14:paraId="691EE843" w14:textId="77777777" w:rsidR="001177D3" w:rsidRPr="0005147F" w:rsidRDefault="001177D3" w:rsidP="000F1768">
            <w:pPr>
              <w:pStyle w:val="Heading1"/>
              <w:numPr>
                <w:ilvl w:val="0"/>
                <w:numId w:val="0"/>
              </w:numPr>
              <w:ind w:left="432" w:hanging="432"/>
              <w:jc w:val="center"/>
              <w:rPr>
                <w:sz w:val="28"/>
                <w:szCs w:val="28"/>
              </w:rPr>
            </w:pPr>
            <w:bookmarkStart w:id="12" w:name="_Toc216898883"/>
            <w:bookmarkStart w:id="13" w:name="_Toc216898978"/>
            <w:bookmarkStart w:id="14" w:name="_Toc216899036"/>
            <w:bookmarkStart w:id="15" w:name="_Toc216899429"/>
            <w:bookmarkStart w:id="16" w:name="_Toc216899599"/>
            <w:bookmarkStart w:id="17" w:name="_Toc216900236"/>
            <w:r w:rsidRPr="0005147F">
              <w:rPr>
                <w:sz w:val="28"/>
                <w:szCs w:val="28"/>
              </w:rPr>
              <w:t>BỘ GIÁO DỤC VÀ ĐÀO TẠO</w:t>
            </w:r>
            <w:bookmarkEnd w:id="12"/>
            <w:bookmarkEnd w:id="13"/>
            <w:bookmarkEnd w:id="14"/>
            <w:bookmarkEnd w:id="15"/>
            <w:bookmarkEnd w:id="16"/>
            <w:bookmarkEnd w:id="17"/>
          </w:p>
          <w:p w14:paraId="61C135B1" w14:textId="77777777" w:rsidR="001177D3" w:rsidRPr="0005147F" w:rsidRDefault="001177D3" w:rsidP="000F1768">
            <w:pPr>
              <w:pStyle w:val="Heading1"/>
              <w:numPr>
                <w:ilvl w:val="0"/>
                <w:numId w:val="0"/>
              </w:numPr>
              <w:ind w:left="432" w:hanging="432"/>
              <w:jc w:val="center"/>
              <w:rPr>
                <w:sz w:val="28"/>
                <w:szCs w:val="28"/>
              </w:rPr>
            </w:pPr>
            <w:bookmarkStart w:id="18" w:name="_Toc216898884"/>
            <w:bookmarkStart w:id="19" w:name="_Toc216898979"/>
            <w:bookmarkStart w:id="20" w:name="_Toc216899037"/>
            <w:bookmarkStart w:id="21" w:name="_Toc216899430"/>
            <w:bookmarkStart w:id="22" w:name="_Toc216899600"/>
            <w:bookmarkStart w:id="23" w:name="_Toc216900237"/>
            <w:r w:rsidRPr="0005147F">
              <w:rPr>
                <w:sz w:val="28"/>
                <w:szCs w:val="28"/>
              </w:rPr>
              <w:t>TRƯỜNG ĐẠI HỌC HOA SEN</w:t>
            </w:r>
            <w:bookmarkEnd w:id="18"/>
            <w:bookmarkEnd w:id="19"/>
            <w:bookmarkEnd w:id="20"/>
            <w:bookmarkEnd w:id="21"/>
            <w:bookmarkEnd w:id="22"/>
            <w:bookmarkEnd w:id="23"/>
          </w:p>
          <w:p w14:paraId="4C35C1F5" w14:textId="77777777" w:rsidR="001177D3" w:rsidRPr="0005147F" w:rsidRDefault="001177D3" w:rsidP="000F1768">
            <w:pPr>
              <w:jc w:val="center"/>
              <w:rPr>
                <w:b/>
                <w:bCs/>
                <w:sz w:val="28"/>
                <w:szCs w:val="28"/>
              </w:rPr>
            </w:pPr>
            <w:r w:rsidRPr="0005147F">
              <w:rPr>
                <w:b/>
                <w:bCs/>
                <w:sz w:val="28"/>
                <w:szCs w:val="28"/>
              </w:rPr>
              <w:t>KHOA CÔNG NGHỆ</w:t>
            </w:r>
          </w:p>
          <w:p w14:paraId="455EBB1B" w14:textId="77777777" w:rsidR="001177D3" w:rsidRDefault="001177D3" w:rsidP="00583AD2"/>
        </w:tc>
      </w:tr>
    </w:tbl>
    <w:p w14:paraId="5E5ABA1D" w14:textId="77777777" w:rsidR="001177D3" w:rsidRDefault="001177D3" w:rsidP="001177D3">
      <w:pPr>
        <w:jc w:val="center"/>
        <w:rPr>
          <w:rFonts w:ascii="VNI-Times" w:hAnsi="VNI-Times"/>
        </w:rPr>
      </w:pPr>
    </w:p>
    <w:p w14:paraId="59A2D4B5" w14:textId="77777777" w:rsidR="001177D3" w:rsidRDefault="001177D3" w:rsidP="001177D3">
      <w:pPr>
        <w:jc w:val="center"/>
        <w:rPr>
          <w:rFonts w:ascii="VNI-Times" w:hAnsi="VNI-Times"/>
          <w:b/>
          <w:sz w:val="44"/>
        </w:rPr>
      </w:pPr>
    </w:p>
    <w:p w14:paraId="56C70C5A" w14:textId="77777777" w:rsidR="001177D3" w:rsidRDefault="001177D3" w:rsidP="001177D3">
      <w:pPr>
        <w:jc w:val="center"/>
        <w:rPr>
          <w:rFonts w:ascii="VNI-Times" w:hAnsi="VNI-Times"/>
          <w:b/>
          <w:sz w:val="44"/>
        </w:rPr>
      </w:pPr>
    </w:p>
    <w:p w14:paraId="2D31C86A" w14:textId="4521BEE8" w:rsidR="001177D3" w:rsidRDefault="001177D3" w:rsidP="001177D3">
      <w:pPr>
        <w:jc w:val="center"/>
        <w:rPr>
          <w:rFonts w:ascii="VNI-Times" w:hAnsi="VNI-Times"/>
          <w:b/>
          <w:sz w:val="44"/>
        </w:rPr>
      </w:pPr>
      <w:r>
        <w:rPr>
          <w:rFonts w:ascii="VNI-Times" w:hAnsi="VNI-Times"/>
          <w:b/>
          <w:noProof/>
          <w:sz w:val="44"/>
          <w:lang w:val="vi-VN" w:eastAsia="vi-VN"/>
        </w:rPr>
        <mc:AlternateContent>
          <mc:Choice Requires="wps">
            <w:drawing>
              <wp:anchor distT="0" distB="0" distL="114300" distR="114300" simplePos="0" relativeHeight="251660800" behindDoc="0" locked="0" layoutInCell="1" allowOverlap="1" wp14:anchorId="77907826" wp14:editId="7C5E3506">
                <wp:simplePos x="0" y="0"/>
                <wp:positionH relativeFrom="column">
                  <wp:posOffset>-139700</wp:posOffset>
                </wp:positionH>
                <wp:positionV relativeFrom="paragraph">
                  <wp:posOffset>250825</wp:posOffset>
                </wp:positionV>
                <wp:extent cx="5657850" cy="1026160"/>
                <wp:effectExtent l="0" t="0" r="0" b="0"/>
                <wp:wrapNone/>
                <wp:docPr id="6"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657850" cy="102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2ABFA0A" w14:textId="77777777" w:rsidR="00771ADE" w:rsidRPr="001177D3" w:rsidRDefault="00771ADE" w:rsidP="001177D3">
                            <w:pPr>
                              <w:pStyle w:val="NormalWeb"/>
                              <w:spacing w:before="0" w:beforeAutospacing="0" w:after="0" w:afterAutospacing="0"/>
                              <w:jc w:val="center"/>
                              <w:rPr>
                                <w:rFonts w:ascii="Tahoma" w:eastAsia="Tahoma" w:hAnsi="Tahoma" w:cs="Tahoma"/>
                                <w:color w:val="000000"/>
                                <w:sz w:val="72"/>
                                <w:szCs w:val="72"/>
                                <w14:shadow w14:blurRad="0" w14:dist="45847" w14:dir="2021404" w14:sx="100000" w14:sy="100000" w14:kx="0" w14:ky="0" w14:algn="ctr">
                                  <w14:srgbClr w14:val="C0C0C0"/>
                                </w14:shadow>
                              </w:rPr>
                            </w:pPr>
                            <w:r w:rsidRPr="001177D3">
                              <w:rPr>
                                <w:rFonts w:ascii="Tahoma" w:eastAsia="Tahoma" w:hAnsi="Tahoma" w:cs="Tahoma"/>
                                <w:color w:val="000000"/>
                                <w:sz w:val="72"/>
                                <w:szCs w:val="72"/>
                                <w14:shadow w14:blurRad="0" w14:dist="45847" w14:dir="2021404" w14:sx="100000" w14:sy="100000" w14:kx="0" w14:ky="0" w14:algn="ctr">
                                  <w14:srgbClr w14:val="C0C0C0"/>
                                </w14:shadow>
                              </w:rPr>
                              <w:t xml:space="preserve">BÁO CÁO </w:t>
                            </w:r>
                          </w:p>
                          <w:p w14:paraId="3AA41DE9" w14:textId="77777777" w:rsidR="00771ADE" w:rsidRDefault="00771ADE" w:rsidP="001177D3">
                            <w:pPr>
                              <w:pStyle w:val="NormalWeb"/>
                              <w:spacing w:before="0" w:beforeAutospacing="0" w:after="0" w:afterAutospacing="0"/>
                              <w:jc w:val="center"/>
                            </w:pPr>
                            <w:r w:rsidRPr="001177D3">
                              <w:rPr>
                                <w:rFonts w:ascii="Tahoma" w:eastAsia="Tahoma" w:hAnsi="Tahoma" w:cs="Tahoma"/>
                                <w:color w:val="000000"/>
                                <w:sz w:val="72"/>
                                <w:szCs w:val="72"/>
                                <w14:shadow w14:blurRad="0" w14:dist="45847" w14:dir="2021404" w14:sx="100000" w14:sy="100000" w14:kx="0" w14:ky="0" w14:algn="ctr">
                                  <w14:srgbClr w14:val="C0C0C0"/>
                                </w14:shadow>
                              </w:rPr>
                              <w:t>ĐỒ ÁN CHUYÊN NGÀNH</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7907826" id="_x0000_s1027" type="#_x0000_t202" style="position:absolute;left:0;text-align:left;margin-left:-11pt;margin-top:19.75pt;width:445.5pt;height:80.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" filled="f" stroked="f">
                <v:stroke joinstyle="round"/>
                <o:lock v:ext="edit" shapetype="t"/>
                <v:textbox style="mso-fit-shape-to-text:t">
                  <w:txbxContent>
                    <w:p w14:paraId="22ABFA0A" w14:textId="77777777" w:rsidR="00771ADE" w:rsidRPr="001177D3" w:rsidRDefault="00771ADE" w:rsidP="001177D3">
                      <w:pPr>
                        <w:pStyle w:val="NormalWeb"/>
                        <w:spacing w:before="0" w:beforeAutospacing="0" w:after="0" w:afterAutospacing="0"/>
                        <w:jc w:val="center"/>
                        <w:rPr>
                          <w:rFonts w:ascii="Tahoma" w:eastAsia="Tahoma" w:hAnsi="Tahoma" w:cs="Tahoma"/>
                          <w:color w:val="000000"/>
                          <w:sz w:val="72"/>
                          <w:szCs w:val="72"/>
                          <w14:shadow w14:blurRad="0" w14:dist="45847" w14:dir="2021404" w14:sx="100000" w14:sy="100000" w14:kx="0" w14:ky="0" w14:algn="ctr">
                            <w14:srgbClr w14:val="C0C0C0"/>
                          </w14:shadow>
                        </w:rPr>
                      </w:pPr>
                      <w:r w:rsidRPr="001177D3">
                        <w:rPr>
                          <w:rFonts w:ascii="Tahoma" w:eastAsia="Tahoma" w:hAnsi="Tahoma" w:cs="Tahoma"/>
                          <w:color w:val="000000"/>
                          <w:sz w:val="72"/>
                          <w:szCs w:val="72"/>
                          <w14:shadow w14:blurRad="0" w14:dist="45847" w14:dir="2021404" w14:sx="100000" w14:sy="100000" w14:kx="0" w14:ky="0" w14:algn="ctr">
                            <w14:srgbClr w14:val="C0C0C0"/>
                          </w14:shadow>
                        </w:rPr>
                        <w:t xml:space="preserve">BÁO CÁO </w:t>
                      </w:r>
                    </w:p>
                    <w:p w14:paraId="3AA41DE9" w14:textId="77777777" w:rsidR="00771ADE" w:rsidRDefault="00771ADE" w:rsidP="001177D3">
                      <w:pPr>
                        <w:pStyle w:val="NormalWeb"/>
                        <w:spacing w:before="0" w:beforeAutospacing="0" w:after="0" w:afterAutospacing="0"/>
                        <w:jc w:val="center"/>
                      </w:pPr>
                      <w:r w:rsidRPr="001177D3">
                        <w:rPr>
                          <w:rFonts w:ascii="Tahoma" w:eastAsia="Tahoma" w:hAnsi="Tahoma" w:cs="Tahoma"/>
                          <w:color w:val="000000"/>
                          <w:sz w:val="72"/>
                          <w:szCs w:val="72"/>
                          <w14:shadow w14:blurRad="0" w14:dist="45847" w14:dir="2021404" w14:sx="100000" w14:sy="100000" w14:kx="0" w14:ky="0" w14:algn="ctr">
                            <w14:srgbClr w14:val="C0C0C0"/>
                          </w14:shadow>
                        </w:rPr>
                        <w:t>ĐỒ ÁN CHUYÊN NGÀNH</w:t>
                      </w:r>
                    </w:p>
                  </w:txbxContent>
                </v:textbox>
              </v:shape>
            </w:pict>
          </mc:Fallback>
        </mc:AlternateContent>
      </w:r>
    </w:p>
    <w:p w14:paraId="69E25DAD" w14:textId="77777777" w:rsidR="001177D3" w:rsidRDefault="001177D3" w:rsidP="001177D3">
      <w:pPr>
        <w:jc w:val="center"/>
        <w:rPr>
          <w:rFonts w:ascii="VNI-Times" w:hAnsi="VNI-Times"/>
          <w:b/>
          <w:sz w:val="44"/>
        </w:rPr>
      </w:pPr>
    </w:p>
    <w:p w14:paraId="2C30A784" w14:textId="77777777" w:rsidR="001177D3" w:rsidRDefault="001177D3" w:rsidP="001177D3">
      <w:pPr>
        <w:jc w:val="center"/>
        <w:rPr>
          <w:rFonts w:ascii="VNI-Times" w:hAnsi="VNI-Times"/>
          <w:b/>
          <w:sz w:val="44"/>
        </w:rPr>
      </w:pPr>
    </w:p>
    <w:p w14:paraId="61973B7B" w14:textId="77777777" w:rsidR="001177D3" w:rsidRDefault="001177D3" w:rsidP="001177D3">
      <w:pPr>
        <w:jc w:val="center"/>
        <w:rPr>
          <w:rFonts w:ascii="VNI-Times" w:hAnsi="VNI-Times"/>
          <w:b/>
          <w:sz w:val="44"/>
        </w:rPr>
      </w:pPr>
    </w:p>
    <w:p w14:paraId="01D1D74C" w14:textId="77777777" w:rsidR="001177D3" w:rsidRDefault="001177D3" w:rsidP="001177D3">
      <w:pPr>
        <w:jc w:val="center"/>
        <w:rPr>
          <w:rFonts w:ascii="VNI-Times" w:hAnsi="VNI-Times"/>
          <w:b/>
          <w:sz w:val="44"/>
        </w:rPr>
      </w:pPr>
      <w:r>
        <w:rPr>
          <w:rFonts w:ascii="VNI-Times" w:hAnsi="VNI-Times"/>
          <w:b/>
          <w:sz w:val="32"/>
        </w:rPr>
        <w:tab/>
      </w:r>
    </w:p>
    <w:p w14:paraId="6A3D2A84" w14:textId="77777777" w:rsidR="001177D3" w:rsidRDefault="001177D3" w:rsidP="001177D3">
      <w:pPr>
        <w:tabs>
          <w:tab w:val="left" w:pos="1440"/>
          <w:tab w:val="left" w:pos="4680"/>
          <w:tab w:val="left" w:pos="4950"/>
        </w:tabs>
        <w:jc w:val="center"/>
        <w:rPr>
          <w:rFonts w:ascii="VNI-Times" w:hAnsi="VNI-Times"/>
          <w:b/>
          <w:sz w:val="44"/>
        </w:rPr>
      </w:pPr>
    </w:p>
    <w:p w14:paraId="4794F4BA" w14:textId="77777777" w:rsidR="001177D3" w:rsidRDefault="001177D3" w:rsidP="001177D3">
      <w:pPr>
        <w:tabs>
          <w:tab w:val="left" w:pos="1440"/>
          <w:tab w:val="left" w:pos="4680"/>
          <w:tab w:val="left" w:pos="4950"/>
        </w:tabs>
        <w:jc w:val="center"/>
        <w:rPr>
          <w:rFonts w:ascii="VNI-Times" w:hAnsi="VNI-Times"/>
          <w:b/>
          <w:sz w:val="44"/>
        </w:rPr>
      </w:pPr>
    </w:p>
    <w:p w14:paraId="387D6E32" w14:textId="26E882A4" w:rsidR="001177D3" w:rsidRPr="007C2B53" w:rsidRDefault="001177D3" w:rsidP="001177D3">
      <w:pPr>
        <w:tabs>
          <w:tab w:val="left" w:pos="1440"/>
          <w:tab w:val="left" w:pos="4680"/>
        </w:tabs>
        <w:rPr>
          <w:rFonts w:ascii="VNI-Times" w:hAnsi="VNI-Times"/>
          <w:b/>
          <w:sz w:val="32"/>
        </w:rPr>
      </w:pPr>
      <w:r>
        <w:rPr>
          <w:b/>
          <w:sz w:val="32"/>
        </w:rPr>
        <w:t>Tên đề tài:</w:t>
      </w:r>
      <w:r w:rsidRPr="001177D3">
        <w:rPr>
          <w:b/>
          <w:sz w:val="32"/>
        </w:rPr>
        <w:t xml:space="preserve"> Xây dựng ứng dụng đọc truyện</w:t>
      </w:r>
      <w:r w:rsidRPr="007C2B53">
        <w:rPr>
          <w:rFonts w:ascii="VNI-Times" w:hAnsi="VNI-Times"/>
          <w:b/>
          <w:sz w:val="32"/>
        </w:rPr>
        <w:tab/>
      </w:r>
    </w:p>
    <w:p w14:paraId="3EF939D9" w14:textId="77777777" w:rsidR="001177D3" w:rsidRDefault="001177D3" w:rsidP="001177D3">
      <w:pPr>
        <w:tabs>
          <w:tab w:val="left" w:pos="1440"/>
          <w:tab w:val="left" w:pos="4680"/>
        </w:tabs>
        <w:rPr>
          <w:rFonts w:ascii="VNI-Times" w:hAnsi="VNI-Times"/>
          <w:b/>
          <w:sz w:val="32"/>
        </w:rPr>
      </w:pPr>
    </w:p>
    <w:p w14:paraId="7A2D10D2" w14:textId="77777777" w:rsidR="001177D3" w:rsidRDefault="001177D3" w:rsidP="001177D3">
      <w:pPr>
        <w:tabs>
          <w:tab w:val="left" w:pos="1440"/>
          <w:tab w:val="left" w:pos="4680"/>
        </w:tabs>
        <w:rPr>
          <w:rFonts w:ascii="VNI-Times" w:hAnsi="VNI-Times"/>
          <w:b/>
          <w:sz w:val="32"/>
        </w:rPr>
      </w:pPr>
    </w:p>
    <w:p w14:paraId="2DEB4412" w14:textId="40A8290C" w:rsidR="001177D3" w:rsidRPr="00A5138E" w:rsidRDefault="001177D3" w:rsidP="001177D3">
      <w:pPr>
        <w:tabs>
          <w:tab w:val="left" w:pos="360"/>
          <w:tab w:val="left" w:pos="3240"/>
        </w:tabs>
        <w:spacing w:after="120"/>
        <w:rPr>
          <w:b/>
          <w:sz w:val="26"/>
        </w:rPr>
      </w:pPr>
      <w:r>
        <w:rPr>
          <w:rFonts w:ascii="VNI-Helve" w:hAnsi="VNI-Helve"/>
          <w:b/>
          <w:sz w:val="26"/>
        </w:rPr>
        <w:tab/>
      </w:r>
      <w:r>
        <w:rPr>
          <w:b/>
          <w:sz w:val="26"/>
        </w:rPr>
        <w:t>Giảng viên hướng dẫn</w:t>
      </w:r>
      <w:r w:rsidRPr="00A5138E">
        <w:rPr>
          <w:b/>
          <w:sz w:val="26"/>
        </w:rPr>
        <w:tab/>
        <w:t xml:space="preserve">: </w:t>
      </w:r>
      <w:r w:rsidRPr="001177D3">
        <w:rPr>
          <w:b/>
          <w:sz w:val="26"/>
        </w:rPr>
        <w:t>Phạm Thị Kim Ngôn</w:t>
      </w:r>
    </w:p>
    <w:p w14:paraId="359F4314" w14:textId="77777777" w:rsidR="001177D3" w:rsidRPr="00A5138E" w:rsidRDefault="001177D3" w:rsidP="001177D3">
      <w:pPr>
        <w:tabs>
          <w:tab w:val="left" w:pos="360"/>
          <w:tab w:val="left" w:pos="3240"/>
        </w:tabs>
        <w:spacing w:after="120"/>
        <w:rPr>
          <w:b/>
          <w:sz w:val="26"/>
        </w:rPr>
      </w:pPr>
      <w:r w:rsidRPr="00A5138E">
        <w:rPr>
          <w:b/>
          <w:sz w:val="26"/>
        </w:rPr>
        <w:tab/>
      </w:r>
      <w:r>
        <w:rPr>
          <w:b/>
          <w:sz w:val="26"/>
        </w:rPr>
        <w:t>Thời gian thực hiện</w:t>
      </w:r>
      <w:r w:rsidRPr="00A5138E">
        <w:rPr>
          <w:b/>
          <w:sz w:val="26"/>
        </w:rPr>
        <w:tab/>
        <w:t xml:space="preserve">: </w:t>
      </w:r>
      <w:r>
        <w:rPr>
          <w:b/>
          <w:sz w:val="26"/>
        </w:rPr>
        <w:t>Từ 15/09/2025 đến 20/12/2025</w:t>
      </w:r>
    </w:p>
    <w:p w14:paraId="39DD1641" w14:textId="40A0FA15" w:rsidR="001177D3" w:rsidRPr="004D5140" w:rsidRDefault="001177D3" w:rsidP="001177D3">
      <w:pPr>
        <w:tabs>
          <w:tab w:val="left" w:pos="360"/>
          <w:tab w:val="left" w:pos="3240"/>
          <w:tab w:val="left" w:pos="6480"/>
        </w:tabs>
        <w:spacing w:after="120"/>
        <w:rPr>
          <w:b/>
          <w:sz w:val="26"/>
        </w:rPr>
      </w:pPr>
      <w:r w:rsidRPr="004D5140">
        <w:rPr>
          <w:b/>
          <w:sz w:val="26"/>
        </w:rPr>
        <w:tab/>
        <w:t>Nhóm sinh viên thực hiện</w:t>
      </w:r>
      <w:r w:rsidRPr="004D5140">
        <w:rPr>
          <w:b/>
          <w:sz w:val="26"/>
        </w:rPr>
        <w:tab/>
        <w:t xml:space="preserve">: </w:t>
      </w:r>
      <w:r>
        <w:rPr>
          <w:b/>
          <w:sz w:val="26"/>
        </w:rPr>
        <w:t>Quách Tấn Đạt</w:t>
      </w:r>
      <w:r w:rsidRPr="004D5140">
        <w:rPr>
          <w:b/>
          <w:sz w:val="26"/>
        </w:rPr>
        <w:tab/>
        <w:t xml:space="preserve">MSSV: </w:t>
      </w:r>
      <w:r>
        <w:rPr>
          <w:b/>
          <w:sz w:val="26"/>
        </w:rPr>
        <w:t>22102167</w:t>
      </w:r>
    </w:p>
    <w:p w14:paraId="71AB9A18" w14:textId="060A37C7" w:rsidR="001177D3" w:rsidRPr="004D5140" w:rsidRDefault="001177D3" w:rsidP="001177D3">
      <w:pPr>
        <w:tabs>
          <w:tab w:val="left" w:pos="360"/>
          <w:tab w:val="left" w:pos="3240"/>
          <w:tab w:val="left" w:pos="6480"/>
        </w:tabs>
        <w:spacing w:after="120"/>
        <w:rPr>
          <w:b/>
          <w:sz w:val="26"/>
        </w:rPr>
      </w:pPr>
      <w:r>
        <w:rPr>
          <w:b/>
          <w:sz w:val="26"/>
        </w:rPr>
        <w:tab/>
      </w:r>
      <w:r>
        <w:rPr>
          <w:b/>
          <w:sz w:val="26"/>
        </w:rPr>
        <w:tab/>
        <w:t>: Huỳnh Minh Quang</w:t>
      </w:r>
      <w:r w:rsidRPr="004D5140">
        <w:rPr>
          <w:b/>
          <w:sz w:val="26"/>
        </w:rPr>
        <w:tab/>
        <w:t xml:space="preserve">MSSV: </w:t>
      </w:r>
      <w:r>
        <w:rPr>
          <w:b/>
          <w:sz w:val="26"/>
        </w:rPr>
        <w:t>22108154</w:t>
      </w:r>
    </w:p>
    <w:p w14:paraId="5F438CCB" w14:textId="591722FB" w:rsidR="001177D3" w:rsidRPr="00A5138E" w:rsidRDefault="001177D3" w:rsidP="001177D3">
      <w:pPr>
        <w:tabs>
          <w:tab w:val="left" w:pos="360"/>
          <w:tab w:val="left" w:pos="3240"/>
        </w:tabs>
        <w:spacing w:after="120"/>
        <w:rPr>
          <w:b/>
          <w:sz w:val="26"/>
        </w:rPr>
      </w:pPr>
      <w:r>
        <w:rPr>
          <w:b/>
          <w:sz w:val="26"/>
        </w:rPr>
        <w:tab/>
        <w:t>Số nhóm</w:t>
      </w:r>
      <w:r>
        <w:rPr>
          <w:b/>
          <w:sz w:val="26"/>
        </w:rPr>
        <w:tab/>
        <w:t xml:space="preserve">: </w:t>
      </w:r>
      <w:r w:rsidR="00A30BC4">
        <w:rPr>
          <w:b/>
          <w:sz w:val="26"/>
        </w:rPr>
        <w:t xml:space="preserve">Nhóm </w:t>
      </w:r>
      <w:r>
        <w:rPr>
          <w:b/>
          <w:sz w:val="26"/>
        </w:rPr>
        <w:t>9</w:t>
      </w:r>
    </w:p>
    <w:p w14:paraId="3D7D2E2C" w14:textId="77777777" w:rsidR="001177D3" w:rsidRDefault="001177D3" w:rsidP="001177D3">
      <w:pPr>
        <w:tabs>
          <w:tab w:val="left" w:pos="1440"/>
          <w:tab w:val="left" w:pos="4680"/>
        </w:tabs>
        <w:rPr>
          <w:rFonts w:ascii="VNI-Helve" w:hAnsi="VNI-Helve"/>
          <w:b/>
          <w:sz w:val="26"/>
        </w:rPr>
      </w:pPr>
      <w:r>
        <w:rPr>
          <w:rFonts w:ascii="VNI-Helve" w:hAnsi="VNI-Helve"/>
          <w:b/>
          <w:sz w:val="26"/>
        </w:rPr>
        <w:tab/>
      </w:r>
      <w:r>
        <w:rPr>
          <w:rFonts w:ascii="VNI-Helve" w:hAnsi="VNI-Helve"/>
          <w:b/>
          <w:sz w:val="26"/>
        </w:rPr>
        <w:tab/>
        <w:t xml:space="preserve">  </w:t>
      </w:r>
    </w:p>
    <w:p w14:paraId="06613371" w14:textId="77777777" w:rsidR="001177D3" w:rsidRDefault="001177D3" w:rsidP="001177D3">
      <w:pPr>
        <w:jc w:val="center"/>
        <w:rPr>
          <w:rFonts w:ascii="VNI-Helve" w:hAnsi="VNI-Helve"/>
          <w:b/>
          <w:sz w:val="30"/>
        </w:rPr>
      </w:pPr>
    </w:p>
    <w:p w14:paraId="59FF2747" w14:textId="77777777" w:rsidR="001177D3" w:rsidRDefault="001177D3" w:rsidP="001177D3">
      <w:pPr>
        <w:jc w:val="center"/>
        <w:rPr>
          <w:rFonts w:ascii="VNI-Times" w:hAnsi="VNI-Times"/>
          <w:b/>
          <w:sz w:val="32"/>
        </w:rPr>
      </w:pPr>
    </w:p>
    <w:p w14:paraId="2C92B599" w14:textId="77777777" w:rsidR="001177D3" w:rsidRDefault="001177D3" w:rsidP="001177D3">
      <w:pPr>
        <w:jc w:val="center"/>
        <w:rPr>
          <w:rFonts w:ascii="VNI-Times" w:hAnsi="VNI-Times"/>
          <w:b/>
          <w:sz w:val="24"/>
        </w:rPr>
      </w:pPr>
    </w:p>
    <w:p w14:paraId="134D6A27" w14:textId="77777777" w:rsidR="001177D3" w:rsidRDefault="001177D3" w:rsidP="001177D3">
      <w:pPr>
        <w:jc w:val="center"/>
        <w:rPr>
          <w:rFonts w:ascii="VNI-Times" w:hAnsi="VNI-Times"/>
          <w:b/>
          <w:sz w:val="24"/>
        </w:rPr>
      </w:pPr>
    </w:p>
    <w:p w14:paraId="1BEE1D28" w14:textId="77777777" w:rsidR="001177D3" w:rsidRDefault="001177D3" w:rsidP="001177D3">
      <w:pPr>
        <w:jc w:val="center"/>
        <w:rPr>
          <w:rFonts w:ascii="VNI-Times" w:hAnsi="VNI-Times"/>
          <w:b/>
          <w:sz w:val="24"/>
        </w:rPr>
      </w:pPr>
    </w:p>
    <w:p w14:paraId="18E149D8" w14:textId="77777777" w:rsidR="001177D3" w:rsidRDefault="001177D3" w:rsidP="001177D3">
      <w:pPr>
        <w:jc w:val="center"/>
        <w:rPr>
          <w:rFonts w:ascii="VNI-Times" w:hAnsi="VNI-Times"/>
          <w:b/>
          <w:sz w:val="24"/>
        </w:rPr>
      </w:pPr>
    </w:p>
    <w:p w14:paraId="15DAB3CB" w14:textId="77777777" w:rsidR="001177D3" w:rsidRDefault="001177D3" w:rsidP="001177D3">
      <w:pPr>
        <w:jc w:val="center"/>
        <w:rPr>
          <w:rFonts w:ascii="VNI-Times" w:hAnsi="VNI-Times"/>
          <w:b/>
          <w:sz w:val="24"/>
        </w:rPr>
      </w:pPr>
    </w:p>
    <w:p w14:paraId="023041CD" w14:textId="77777777" w:rsidR="001177D3" w:rsidRDefault="001177D3" w:rsidP="001177D3">
      <w:pPr>
        <w:jc w:val="center"/>
        <w:rPr>
          <w:rFonts w:ascii="VNI-Times" w:hAnsi="VNI-Times"/>
          <w:b/>
          <w:sz w:val="24"/>
        </w:rPr>
      </w:pPr>
    </w:p>
    <w:p w14:paraId="1058FACA" w14:textId="77777777" w:rsidR="001177D3" w:rsidRDefault="001177D3" w:rsidP="001177D3">
      <w:pPr>
        <w:jc w:val="center"/>
        <w:rPr>
          <w:b/>
          <w:sz w:val="24"/>
        </w:rPr>
      </w:pPr>
    </w:p>
    <w:p w14:paraId="69809E5D" w14:textId="77777777" w:rsidR="00A30BC4" w:rsidRDefault="001177D3" w:rsidP="001177D3">
      <w:pPr>
        <w:jc w:val="center"/>
        <w:rPr>
          <w:b/>
          <w:sz w:val="24"/>
        </w:rPr>
        <w:sectPr w:rsidR="00A30BC4" w:rsidSect="00C254DF">
          <w:pgSz w:w="11909" w:h="16834" w:code="9"/>
          <w:pgMar w:top="1134" w:right="1440" w:bottom="1135" w:left="1440" w:header="720" w:footer="720" w:gutter="0"/>
          <w:cols w:space="720"/>
          <w:titlePg/>
          <w:docGrid w:linePitch="272"/>
        </w:sectPr>
      </w:pPr>
      <w:r>
        <w:rPr>
          <w:b/>
          <w:sz w:val="24"/>
        </w:rPr>
        <w:t>THÁNG  12 / NĂM 2025</w:t>
      </w:r>
    </w:p>
    <w:p w14:paraId="4D4E999E" w14:textId="79EF0033" w:rsidR="00496FDB" w:rsidRDefault="00A30BC4" w:rsidP="000F1768">
      <w:pPr>
        <w:pStyle w:val="Heading1"/>
        <w:numPr>
          <w:ilvl w:val="0"/>
          <w:numId w:val="0"/>
        </w:numPr>
        <w:ind w:left="432" w:hanging="432"/>
      </w:pPr>
      <w:bookmarkStart w:id="24" w:name="_Toc216898980"/>
      <w:bookmarkStart w:id="25" w:name="_Toc216899038"/>
      <w:bookmarkStart w:id="26" w:name="_Toc216899431"/>
      <w:bookmarkStart w:id="27" w:name="_Toc216899601"/>
      <w:bookmarkStart w:id="28" w:name="_Toc216900238"/>
      <w:r>
        <w:lastRenderedPageBreak/>
        <w:t>TRÍCH YẾU</w:t>
      </w:r>
      <w:bookmarkEnd w:id="24"/>
      <w:bookmarkEnd w:id="25"/>
      <w:bookmarkEnd w:id="26"/>
      <w:bookmarkEnd w:id="27"/>
      <w:bookmarkEnd w:id="28"/>
    </w:p>
    <w:p w14:paraId="19D4802E" w14:textId="64B3D86E" w:rsidR="009743FC" w:rsidRPr="00771ADE" w:rsidRDefault="00771ADE" w:rsidP="00771ADE">
      <w:pPr>
        <w:pStyle w:val="nd"/>
      </w:pPr>
      <w:r w:rsidRPr="00771ADE">
        <w:t>Đề tài tập trung xây dựng và triển khai một hệ thống website đọc truyện trực tuyến nhằm đáp ứng nhu cầu tiếp cận nội dung giải trí số một cách thuận tiện và an toàn. Hệ thống được thiết kế với cơ chế quản lý người dùng theo nhiều vai trò khác nhau, hỗ trợ các chức năng cơ bản và nâng cao như đọc truyện, đánh giá, bình luận, mua nội dung trả phí bằng coin, cũng như quản lý nội dung và người dùng. Về mặt kỹ thuật, hệ thống chú trọng đến kiến trúc rõ ràng, khả năng mở rộng và các giải pháp bảo mật nhằm đảm bảo an toàn thông tin và độ tin cậy trong quá trình vận hành. Kết quả cho thấy hệ thống đáp ứng các yêu cầu chức năng đặt ra và có tiềm năng tiếp tục phát triển trong tương lai thông qua việc tối ưu hiệu năng và mở rộng thêm các tính năng thông minh.</w:t>
      </w:r>
    </w:p>
    <w:p w14:paraId="12B9886A" w14:textId="799314BC" w:rsidR="009743FC" w:rsidRDefault="009743FC" w:rsidP="009743FC">
      <w:pPr>
        <w:pStyle w:val="nd"/>
        <w:ind w:firstLine="0"/>
        <w:rPr>
          <w:rStyle w:val="Strong"/>
        </w:rPr>
      </w:pPr>
      <w:r>
        <w:rPr>
          <w:rStyle w:val="Strong"/>
        </w:rPr>
        <w:br w:type="page"/>
      </w:r>
    </w:p>
    <w:p w14:paraId="7B81EEBD" w14:textId="0FFA6053" w:rsidR="009743FC" w:rsidRPr="009743FC" w:rsidRDefault="009743FC" w:rsidP="000F1768">
      <w:pPr>
        <w:pStyle w:val="Heading1"/>
        <w:numPr>
          <w:ilvl w:val="0"/>
          <w:numId w:val="0"/>
        </w:numPr>
        <w:ind w:left="432" w:hanging="432"/>
        <w:rPr>
          <w:rStyle w:val="Strong"/>
          <w:b/>
          <w:bCs w:val="0"/>
        </w:rPr>
      </w:pPr>
      <w:bookmarkStart w:id="29" w:name="_Toc216898981"/>
      <w:bookmarkStart w:id="30" w:name="_Toc216899039"/>
      <w:bookmarkStart w:id="31" w:name="_Toc216899432"/>
      <w:bookmarkStart w:id="32" w:name="_Toc216899602"/>
      <w:bookmarkStart w:id="33" w:name="_Toc216900239"/>
      <w:r w:rsidRPr="009743FC">
        <w:rPr>
          <w:rStyle w:val="Strong"/>
          <w:b/>
          <w:bCs w:val="0"/>
        </w:rPr>
        <w:lastRenderedPageBreak/>
        <w:t>LỜI CẢM ƠN</w:t>
      </w:r>
      <w:bookmarkEnd w:id="29"/>
      <w:bookmarkEnd w:id="30"/>
      <w:bookmarkEnd w:id="31"/>
      <w:bookmarkEnd w:id="32"/>
      <w:bookmarkEnd w:id="33"/>
    </w:p>
    <w:p w14:paraId="3D283117" w14:textId="77777777" w:rsidR="00771ADE" w:rsidRPr="00771ADE" w:rsidRDefault="00771ADE" w:rsidP="00771ADE">
      <w:pPr>
        <w:pStyle w:val="nd"/>
        <w:rPr>
          <w:lang w:val="vi-VN" w:eastAsia="vi-VN"/>
        </w:rPr>
      </w:pPr>
      <w:r w:rsidRPr="00771ADE">
        <w:rPr>
          <w:lang w:val="vi-VN" w:eastAsia="vi-VN"/>
        </w:rPr>
        <w:t>Nhóm thực hiện xin bày tỏ sự trân trọng đối với sự hướng dẫn và hỗ trợ xuyên suốt quá trình thực hiện đồ án từ Phạm Thị Kim Ngôn. Những định hướng chuyên môn, nhận xét mang tính xây dựng và sự theo sát tiến độ của cô trong suốt thời gian triển khai đề tài đã giúp nhóm kịp thời điều chỉnh phương pháp tiếp cận, hoàn thiện nội dung nghiên cứu cũng như nâng cao năng lực phân tích và triển khai hệ thống.</w:t>
      </w:r>
    </w:p>
    <w:p w14:paraId="49F00D81" w14:textId="77777777" w:rsidR="00771ADE" w:rsidRPr="00771ADE" w:rsidRDefault="00771ADE" w:rsidP="00771ADE">
      <w:pPr>
        <w:pStyle w:val="nd"/>
        <w:rPr>
          <w:lang w:val="vi-VN" w:eastAsia="vi-VN"/>
        </w:rPr>
      </w:pPr>
      <w:r w:rsidRPr="00771ADE">
        <w:rPr>
          <w:lang w:val="vi-VN" w:eastAsia="vi-VN"/>
        </w:rPr>
        <w:t>Bên cạnh đó, nhóm xin ghi nhận sự đóng góp của quý thầy cô trong khoa thông qua việc xây dựng chương trình học phần mang tính thực tiễn cao. Quá trình học tập và thực hiện đồ án đã giúp nhóm củng cố kiến thức chuyên ngành, đồng thời rèn luyện các kỹ năng cần thiết như tư duy hệ thống, làm việc nhóm và giải quyết vấn đề trong bối cảnh thực tế.</w:t>
      </w:r>
    </w:p>
    <w:p w14:paraId="1942F903" w14:textId="77777777" w:rsidR="00771ADE" w:rsidRPr="00771ADE" w:rsidRDefault="00771ADE" w:rsidP="00771ADE">
      <w:pPr>
        <w:pStyle w:val="nd"/>
        <w:rPr>
          <w:lang w:val="vi-VN" w:eastAsia="vi-VN"/>
        </w:rPr>
      </w:pPr>
      <w:r w:rsidRPr="00771ADE">
        <w:rPr>
          <w:lang w:val="vi-VN" w:eastAsia="vi-VN"/>
        </w:rPr>
        <w:t>Mặc dù kết quả đạt được vẫn còn những điểm cần tiếp tục hoàn thiện, nhưng quá trình thực hiện đồ án đã mang lại cho nhóm nhiều trải nghiệm giá trị, góp phần nâng cao khả năng học tập, nghiên cứu và chuẩn bị hành trang cho công việc chuyên môn sau khi tốt nghiệp. Nhóm xin chân thành cảm ơn sự hỗ trợ và tạo điều kiện từ phía giảng viên và khoa trong suốt thời gian thực hiện đề tài.</w:t>
      </w:r>
    </w:p>
    <w:p w14:paraId="7EF3943A" w14:textId="5FD912DE" w:rsidR="009743FC" w:rsidRDefault="009743FC" w:rsidP="009743FC">
      <w:pPr>
        <w:pStyle w:val="nd"/>
      </w:pPr>
      <w:r>
        <w:br w:type="page"/>
      </w:r>
    </w:p>
    <w:p w14:paraId="28732C21" w14:textId="6DCE48D2" w:rsidR="009743FC" w:rsidRDefault="009743FC" w:rsidP="000F1768">
      <w:pPr>
        <w:pStyle w:val="Heading1"/>
        <w:numPr>
          <w:ilvl w:val="0"/>
          <w:numId w:val="0"/>
        </w:numPr>
        <w:ind w:left="432" w:hanging="432"/>
      </w:pPr>
      <w:bookmarkStart w:id="34" w:name="_Toc216898982"/>
      <w:bookmarkStart w:id="35" w:name="_Toc216899040"/>
      <w:bookmarkStart w:id="36" w:name="_Toc216899433"/>
      <w:bookmarkStart w:id="37" w:name="_Toc216899603"/>
      <w:bookmarkStart w:id="38" w:name="_Toc216900240"/>
      <w:r>
        <w:lastRenderedPageBreak/>
        <w:t>NHẬN XÉT CỦA GIẢNG VIÊN</w:t>
      </w:r>
      <w:bookmarkEnd w:id="34"/>
      <w:bookmarkEnd w:id="35"/>
      <w:bookmarkEnd w:id="36"/>
      <w:bookmarkEnd w:id="37"/>
      <w:bookmarkEnd w:id="38"/>
    </w:p>
    <w:p w14:paraId="34551D15" w14:textId="5F95C368" w:rsidR="009743FC" w:rsidRDefault="009743FC" w:rsidP="009743FC">
      <w:pPr>
        <w:pStyle w:val="nd"/>
        <w:tabs>
          <w:tab w:val="left" w:leader="dot" w:pos="8505"/>
        </w:tabs>
        <w:ind w:firstLine="0"/>
      </w:pPr>
      <w:r>
        <w:tab/>
      </w:r>
    </w:p>
    <w:p w14:paraId="0F76444D" w14:textId="3CEF901B" w:rsidR="009743FC" w:rsidRDefault="009743FC" w:rsidP="009743FC">
      <w:pPr>
        <w:pStyle w:val="nd"/>
        <w:tabs>
          <w:tab w:val="left" w:leader="dot" w:pos="8505"/>
        </w:tabs>
        <w:ind w:firstLine="0"/>
      </w:pPr>
      <w:r>
        <w:tab/>
      </w:r>
    </w:p>
    <w:p w14:paraId="4D781E6B" w14:textId="2468001B" w:rsidR="009743FC" w:rsidRDefault="009743FC" w:rsidP="009743FC">
      <w:pPr>
        <w:pStyle w:val="nd"/>
        <w:tabs>
          <w:tab w:val="left" w:leader="dot" w:pos="8505"/>
        </w:tabs>
        <w:ind w:firstLine="0"/>
      </w:pPr>
      <w:r>
        <w:tab/>
      </w:r>
    </w:p>
    <w:p w14:paraId="44D8D8FC" w14:textId="4E0A82B0" w:rsidR="009743FC" w:rsidRDefault="009743FC" w:rsidP="009743FC">
      <w:pPr>
        <w:pStyle w:val="nd"/>
        <w:tabs>
          <w:tab w:val="left" w:leader="dot" w:pos="8505"/>
        </w:tabs>
        <w:ind w:firstLine="0"/>
      </w:pPr>
      <w:r>
        <w:tab/>
      </w:r>
    </w:p>
    <w:p w14:paraId="04447594" w14:textId="54204C7F" w:rsidR="009743FC" w:rsidRDefault="009743FC" w:rsidP="009743FC">
      <w:pPr>
        <w:pStyle w:val="nd"/>
        <w:tabs>
          <w:tab w:val="left" w:leader="dot" w:pos="8505"/>
        </w:tabs>
        <w:ind w:firstLine="0"/>
      </w:pPr>
      <w:r>
        <w:tab/>
      </w:r>
    </w:p>
    <w:p w14:paraId="76237B5A" w14:textId="17998E11" w:rsidR="009743FC" w:rsidRDefault="009743FC" w:rsidP="009743FC">
      <w:pPr>
        <w:pStyle w:val="nd"/>
        <w:tabs>
          <w:tab w:val="left" w:leader="dot" w:pos="8505"/>
        </w:tabs>
        <w:ind w:firstLine="0"/>
      </w:pPr>
      <w:r>
        <w:tab/>
      </w:r>
    </w:p>
    <w:p w14:paraId="78EBEA41" w14:textId="03F85802" w:rsidR="009743FC" w:rsidRDefault="009743FC" w:rsidP="009743FC">
      <w:pPr>
        <w:pStyle w:val="nd"/>
        <w:tabs>
          <w:tab w:val="left" w:leader="dot" w:pos="8505"/>
        </w:tabs>
        <w:ind w:firstLine="0"/>
      </w:pPr>
      <w:r>
        <w:tab/>
      </w:r>
    </w:p>
    <w:p w14:paraId="6954E77E" w14:textId="683F9415" w:rsidR="009743FC" w:rsidRDefault="009743FC" w:rsidP="009743FC">
      <w:pPr>
        <w:pStyle w:val="nd"/>
        <w:tabs>
          <w:tab w:val="left" w:leader="dot" w:pos="8505"/>
        </w:tabs>
        <w:ind w:firstLine="0"/>
      </w:pPr>
      <w:r>
        <w:tab/>
      </w:r>
    </w:p>
    <w:p w14:paraId="6A20D78C" w14:textId="7A1C78C9" w:rsidR="009743FC" w:rsidRDefault="009743FC" w:rsidP="009743FC">
      <w:pPr>
        <w:pStyle w:val="nd"/>
        <w:tabs>
          <w:tab w:val="left" w:leader="dot" w:pos="8505"/>
        </w:tabs>
        <w:ind w:firstLine="0"/>
      </w:pPr>
      <w:r>
        <w:tab/>
      </w:r>
    </w:p>
    <w:p w14:paraId="3152C349" w14:textId="4BDB1606" w:rsidR="009743FC" w:rsidRDefault="009743FC" w:rsidP="009743FC">
      <w:pPr>
        <w:pStyle w:val="nd"/>
        <w:tabs>
          <w:tab w:val="left" w:leader="dot" w:pos="8505"/>
        </w:tabs>
        <w:ind w:firstLine="0"/>
      </w:pPr>
      <w:r>
        <w:tab/>
      </w:r>
    </w:p>
    <w:p w14:paraId="2EE8C85C" w14:textId="4F8B84B6" w:rsidR="009743FC" w:rsidRDefault="009743FC" w:rsidP="009743FC">
      <w:pPr>
        <w:pStyle w:val="nd"/>
        <w:tabs>
          <w:tab w:val="left" w:leader="dot" w:pos="8505"/>
        </w:tabs>
        <w:ind w:firstLine="0"/>
      </w:pPr>
      <w:r>
        <w:tab/>
      </w:r>
    </w:p>
    <w:p w14:paraId="366F15AE" w14:textId="29E59CB9" w:rsidR="009743FC" w:rsidRDefault="009743FC" w:rsidP="009743FC">
      <w:pPr>
        <w:pStyle w:val="nd"/>
        <w:tabs>
          <w:tab w:val="left" w:leader="dot" w:pos="8505"/>
        </w:tabs>
        <w:ind w:firstLine="0"/>
      </w:pPr>
      <w:r>
        <w:tab/>
      </w:r>
    </w:p>
    <w:p w14:paraId="68BA3C0C" w14:textId="1B8F5DAC" w:rsidR="009743FC" w:rsidRDefault="009743FC" w:rsidP="009743FC">
      <w:pPr>
        <w:pStyle w:val="nd"/>
        <w:tabs>
          <w:tab w:val="left" w:leader="dot" w:pos="8505"/>
        </w:tabs>
        <w:ind w:firstLine="0"/>
      </w:pPr>
      <w:r>
        <w:tab/>
      </w:r>
    </w:p>
    <w:p w14:paraId="66094EB9" w14:textId="2E42AEDC" w:rsidR="009743FC" w:rsidRDefault="009743FC" w:rsidP="009743FC">
      <w:pPr>
        <w:pStyle w:val="nd"/>
        <w:tabs>
          <w:tab w:val="left" w:leader="dot" w:pos="8505"/>
        </w:tabs>
        <w:ind w:firstLine="0"/>
      </w:pPr>
      <w:r>
        <w:tab/>
      </w:r>
    </w:p>
    <w:p w14:paraId="4F3AEA3D" w14:textId="0106A310" w:rsidR="009743FC" w:rsidRDefault="009743FC" w:rsidP="009743FC">
      <w:pPr>
        <w:pStyle w:val="nd"/>
        <w:tabs>
          <w:tab w:val="left" w:leader="dot" w:pos="8505"/>
        </w:tabs>
        <w:ind w:firstLine="0"/>
      </w:pPr>
      <w:r>
        <w:tab/>
      </w:r>
    </w:p>
    <w:p w14:paraId="76AA4A84" w14:textId="6CDC6B01" w:rsidR="009743FC" w:rsidRDefault="009743FC" w:rsidP="009743FC">
      <w:pPr>
        <w:pStyle w:val="nd"/>
        <w:tabs>
          <w:tab w:val="left" w:leader="dot" w:pos="8505"/>
        </w:tabs>
        <w:ind w:firstLine="0"/>
      </w:pPr>
      <w:r>
        <w:tab/>
      </w:r>
    </w:p>
    <w:p w14:paraId="5F020976" w14:textId="4F065AE8" w:rsidR="009743FC" w:rsidRDefault="009743FC" w:rsidP="009743FC">
      <w:pPr>
        <w:pStyle w:val="nd"/>
        <w:tabs>
          <w:tab w:val="left" w:leader="dot" w:pos="8505"/>
        </w:tabs>
        <w:ind w:firstLine="0"/>
      </w:pPr>
      <w:r>
        <w:tab/>
      </w:r>
    </w:p>
    <w:p w14:paraId="41DA5404" w14:textId="7FD2DA86" w:rsidR="009743FC" w:rsidRDefault="009743FC" w:rsidP="009743FC">
      <w:pPr>
        <w:pStyle w:val="nd"/>
        <w:tabs>
          <w:tab w:val="left" w:leader="dot" w:pos="8505"/>
        </w:tabs>
        <w:ind w:firstLine="0"/>
      </w:pPr>
      <w:r>
        <w:tab/>
      </w:r>
    </w:p>
    <w:p w14:paraId="57164ED3" w14:textId="1E6FC69A" w:rsidR="009743FC" w:rsidRDefault="009743FC" w:rsidP="009743FC">
      <w:pPr>
        <w:pStyle w:val="nd"/>
        <w:tabs>
          <w:tab w:val="left" w:leader="dot" w:pos="8505"/>
        </w:tabs>
        <w:ind w:firstLine="0"/>
      </w:pPr>
      <w:r>
        <w:tab/>
      </w:r>
    </w:p>
    <w:p w14:paraId="4122CD66" w14:textId="699E17AE" w:rsidR="009743FC" w:rsidRDefault="009743FC" w:rsidP="009743FC">
      <w:pPr>
        <w:pStyle w:val="nd"/>
        <w:tabs>
          <w:tab w:val="left" w:leader="dot" w:pos="8505"/>
        </w:tabs>
        <w:ind w:firstLine="0"/>
      </w:pPr>
      <w:r>
        <w:tab/>
      </w:r>
    </w:p>
    <w:p w14:paraId="70FF67AB" w14:textId="513B45F1" w:rsidR="009743FC" w:rsidRDefault="009743FC" w:rsidP="009743FC">
      <w:pPr>
        <w:pStyle w:val="nd"/>
        <w:tabs>
          <w:tab w:val="left" w:leader="dot" w:pos="8505"/>
        </w:tabs>
        <w:ind w:firstLine="0"/>
      </w:pPr>
      <w:r>
        <w:tab/>
      </w:r>
    </w:p>
    <w:p w14:paraId="69F7016B" w14:textId="11037F90" w:rsidR="009743FC" w:rsidRDefault="009743FC" w:rsidP="009743FC">
      <w:pPr>
        <w:pStyle w:val="nd"/>
        <w:tabs>
          <w:tab w:val="left" w:leader="dot" w:pos="8505"/>
        </w:tabs>
        <w:ind w:firstLine="0"/>
      </w:pPr>
      <w:r>
        <w:tab/>
      </w:r>
    </w:p>
    <w:p w14:paraId="4E4162B2" w14:textId="2C09DB49" w:rsidR="009743FC" w:rsidRDefault="009743FC" w:rsidP="009743FC">
      <w:pPr>
        <w:pStyle w:val="nd"/>
        <w:tabs>
          <w:tab w:val="left" w:leader="dot" w:pos="8505"/>
        </w:tabs>
        <w:ind w:firstLine="0"/>
      </w:pPr>
      <w:r>
        <w:tab/>
      </w:r>
    </w:p>
    <w:p w14:paraId="112E4BA6" w14:textId="2E7FF01E" w:rsidR="009743FC" w:rsidRDefault="009743FC" w:rsidP="009743FC">
      <w:pPr>
        <w:pStyle w:val="nd"/>
        <w:tabs>
          <w:tab w:val="left" w:leader="dot" w:pos="8505"/>
        </w:tabs>
        <w:ind w:firstLine="0"/>
      </w:pPr>
      <w:r>
        <w:tab/>
      </w:r>
    </w:p>
    <w:p w14:paraId="7D2B854A" w14:textId="26526B4D" w:rsidR="009743FC" w:rsidRDefault="009743FC" w:rsidP="009743FC">
      <w:pPr>
        <w:pStyle w:val="nd"/>
        <w:tabs>
          <w:tab w:val="left" w:leader="dot" w:pos="8505"/>
        </w:tabs>
        <w:ind w:firstLine="0"/>
      </w:pPr>
      <w:r>
        <w:tab/>
      </w:r>
    </w:p>
    <w:p w14:paraId="42EB25F7" w14:textId="222A5248" w:rsidR="009743FC" w:rsidRDefault="009743FC" w:rsidP="009743FC">
      <w:pPr>
        <w:pStyle w:val="nd"/>
        <w:tabs>
          <w:tab w:val="left" w:leader="dot" w:pos="8505"/>
        </w:tabs>
        <w:ind w:firstLine="0"/>
      </w:pPr>
      <w:r>
        <w:tab/>
      </w:r>
    </w:p>
    <w:p w14:paraId="4CA36B99" w14:textId="6DCEF096" w:rsidR="009743FC" w:rsidRDefault="009743FC" w:rsidP="009743FC">
      <w:pPr>
        <w:pStyle w:val="nd"/>
        <w:tabs>
          <w:tab w:val="left" w:leader="dot" w:pos="8505"/>
        </w:tabs>
        <w:ind w:firstLine="0"/>
      </w:pPr>
      <w:r>
        <w:tab/>
      </w:r>
    </w:p>
    <w:p w14:paraId="36F09318" w14:textId="4AF9B113" w:rsidR="009743FC" w:rsidRDefault="009743FC" w:rsidP="009743FC">
      <w:pPr>
        <w:pStyle w:val="nd"/>
        <w:tabs>
          <w:tab w:val="left" w:leader="dot" w:pos="8505"/>
        </w:tabs>
        <w:ind w:firstLine="0"/>
      </w:pPr>
      <w:r>
        <w:tab/>
      </w:r>
    </w:p>
    <w:p w14:paraId="680AF134" w14:textId="18AC6045" w:rsidR="009743FC" w:rsidRDefault="009743FC" w:rsidP="009743FC">
      <w:pPr>
        <w:pStyle w:val="nd"/>
        <w:tabs>
          <w:tab w:val="left" w:leader="dot" w:pos="8505"/>
        </w:tabs>
        <w:ind w:firstLine="0"/>
      </w:pPr>
      <w:r>
        <w:tab/>
      </w:r>
    </w:p>
    <w:p w14:paraId="27F5E2FA" w14:textId="76FF8C0D" w:rsidR="009743FC" w:rsidRDefault="009743FC" w:rsidP="009743FC">
      <w:pPr>
        <w:pStyle w:val="nd"/>
        <w:tabs>
          <w:tab w:val="left" w:leader="dot" w:pos="8505"/>
        </w:tabs>
        <w:ind w:firstLine="0"/>
      </w:pPr>
      <w:r>
        <w:tab/>
      </w:r>
    </w:p>
    <w:p w14:paraId="44ACC3D6" w14:textId="3A8732D0" w:rsidR="009743FC" w:rsidRDefault="009743FC" w:rsidP="009743FC">
      <w:pPr>
        <w:pStyle w:val="nd"/>
        <w:tabs>
          <w:tab w:val="left" w:leader="dot" w:pos="8505"/>
        </w:tabs>
        <w:ind w:firstLine="0"/>
      </w:pPr>
      <w:r>
        <w:tab/>
      </w:r>
      <w:r>
        <w:br w:type="page"/>
      </w:r>
    </w:p>
    <w:p w14:paraId="38E5A27F" w14:textId="12778B0C" w:rsidR="00A064EF" w:rsidRPr="00A064EF" w:rsidRDefault="009743FC" w:rsidP="00A064EF">
      <w:pPr>
        <w:pStyle w:val="Heading1"/>
        <w:numPr>
          <w:ilvl w:val="0"/>
          <w:numId w:val="0"/>
        </w:numPr>
        <w:ind w:left="432" w:hanging="432"/>
        <w:rPr>
          <w:noProof/>
        </w:rPr>
      </w:pPr>
      <w:bookmarkStart w:id="39" w:name="_Toc216898983"/>
      <w:bookmarkStart w:id="40" w:name="_Toc216899041"/>
      <w:bookmarkStart w:id="41" w:name="_Toc216899434"/>
      <w:bookmarkStart w:id="42" w:name="_Toc216899604"/>
      <w:bookmarkStart w:id="43" w:name="_Toc216900241"/>
      <w:r>
        <w:lastRenderedPageBreak/>
        <w:t>M</w:t>
      </w:r>
      <w:bookmarkEnd w:id="39"/>
      <w:bookmarkEnd w:id="40"/>
      <w:r w:rsidR="00AB3938">
        <w:t>ỤC LỤC</w:t>
      </w:r>
      <w:bookmarkEnd w:id="41"/>
      <w:bookmarkEnd w:id="42"/>
      <w:bookmarkEnd w:id="43"/>
      <w:r w:rsidR="00A064EF">
        <w:rPr>
          <w:b w:val="0"/>
        </w:rPr>
        <w:fldChar w:fldCharType="begin"/>
      </w:r>
      <w:r w:rsidR="00A064EF">
        <w:rPr>
          <w:b w:val="0"/>
        </w:rPr>
        <w:instrText xml:space="preserve"> TOC \o "1-3" \h \z \u </w:instrText>
      </w:r>
      <w:r w:rsidR="00A064EF">
        <w:rPr>
          <w:b w:val="0"/>
        </w:rPr>
        <w:fldChar w:fldCharType="separate"/>
      </w:r>
    </w:p>
    <w:p w14:paraId="5C97C591" w14:textId="54454069" w:rsidR="00A064EF" w:rsidRDefault="00771ADE">
      <w:pPr>
        <w:pStyle w:val="TOC1"/>
        <w:tabs>
          <w:tab w:val="right" w:leader="dot" w:pos="8497"/>
        </w:tabs>
        <w:rPr>
          <w:rFonts w:asciiTheme="minorHAnsi" w:eastAsiaTheme="minorEastAsia" w:hAnsiTheme="minorHAnsi" w:cstheme="minorBidi"/>
          <w:noProof/>
          <w:sz w:val="22"/>
          <w:szCs w:val="22"/>
          <w:lang w:val="vi-VN" w:eastAsia="vi-VN"/>
        </w:rPr>
      </w:pPr>
      <w:hyperlink w:anchor="_Toc216900238" w:history="1">
        <w:r w:rsidR="00A064EF" w:rsidRPr="00F17D5D">
          <w:rPr>
            <w:rStyle w:val="Hyperlink"/>
            <w:noProof/>
          </w:rPr>
          <w:t>TRÍCH YẾU</w:t>
        </w:r>
        <w:r w:rsidR="00A064EF">
          <w:rPr>
            <w:noProof/>
            <w:webHidden/>
          </w:rPr>
          <w:tab/>
        </w:r>
        <w:r w:rsidR="00A064EF">
          <w:rPr>
            <w:noProof/>
            <w:webHidden/>
          </w:rPr>
          <w:fldChar w:fldCharType="begin"/>
        </w:r>
        <w:r w:rsidR="00A064EF">
          <w:rPr>
            <w:noProof/>
            <w:webHidden/>
          </w:rPr>
          <w:instrText xml:space="preserve"> PAGEREF _Toc216900238 \h </w:instrText>
        </w:r>
        <w:r w:rsidR="00A064EF">
          <w:rPr>
            <w:noProof/>
            <w:webHidden/>
          </w:rPr>
        </w:r>
        <w:r w:rsidR="00A064EF">
          <w:rPr>
            <w:noProof/>
            <w:webHidden/>
          </w:rPr>
          <w:fldChar w:fldCharType="separate"/>
        </w:r>
        <w:r w:rsidR="00A17B4E">
          <w:rPr>
            <w:noProof/>
            <w:webHidden/>
          </w:rPr>
          <w:t>i</w:t>
        </w:r>
        <w:r w:rsidR="00A064EF">
          <w:rPr>
            <w:noProof/>
            <w:webHidden/>
          </w:rPr>
          <w:fldChar w:fldCharType="end"/>
        </w:r>
      </w:hyperlink>
    </w:p>
    <w:p w14:paraId="458326F0" w14:textId="0FD00C9E" w:rsidR="00A064EF" w:rsidRDefault="00771ADE">
      <w:pPr>
        <w:pStyle w:val="TOC1"/>
        <w:tabs>
          <w:tab w:val="right" w:leader="dot" w:pos="8497"/>
        </w:tabs>
        <w:rPr>
          <w:rFonts w:asciiTheme="minorHAnsi" w:eastAsiaTheme="minorEastAsia" w:hAnsiTheme="minorHAnsi" w:cstheme="minorBidi"/>
          <w:noProof/>
          <w:sz w:val="22"/>
          <w:szCs w:val="22"/>
          <w:lang w:val="vi-VN" w:eastAsia="vi-VN"/>
        </w:rPr>
      </w:pPr>
      <w:hyperlink w:anchor="_Toc216900239" w:history="1">
        <w:r w:rsidR="00A064EF" w:rsidRPr="00F17D5D">
          <w:rPr>
            <w:rStyle w:val="Hyperlink"/>
            <w:noProof/>
          </w:rPr>
          <w:t>LỜI CẢM ƠN</w:t>
        </w:r>
        <w:r w:rsidR="00A064EF">
          <w:rPr>
            <w:noProof/>
            <w:webHidden/>
          </w:rPr>
          <w:tab/>
        </w:r>
        <w:r w:rsidR="00A064EF">
          <w:rPr>
            <w:noProof/>
            <w:webHidden/>
          </w:rPr>
          <w:fldChar w:fldCharType="begin"/>
        </w:r>
        <w:r w:rsidR="00A064EF">
          <w:rPr>
            <w:noProof/>
            <w:webHidden/>
          </w:rPr>
          <w:instrText xml:space="preserve"> PAGEREF _Toc216900239 \h </w:instrText>
        </w:r>
        <w:r w:rsidR="00A064EF">
          <w:rPr>
            <w:noProof/>
            <w:webHidden/>
          </w:rPr>
        </w:r>
        <w:r w:rsidR="00A064EF">
          <w:rPr>
            <w:noProof/>
            <w:webHidden/>
          </w:rPr>
          <w:fldChar w:fldCharType="separate"/>
        </w:r>
        <w:r w:rsidR="00A17B4E">
          <w:rPr>
            <w:noProof/>
            <w:webHidden/>
          </w:rPr>
          <w:t>ii</w:t>
        </w:r>
        <w:r w:rsidR="00A064EF">
          <w:rPr>
            <w:noProof/>
            <w:webHidden/>
          </w:rPr>
          <w:fldChar w:fldCharType="end"/>
        </w:r>
      </w:hyperlink>
    </w:p>
    <w:p w14:paraId="5379A82B" w14:textId="26F73787" w:rsidR="00A064EF" w:rsidRDefault="00771ADE">
      <w:pPr>
        <w:pStyle w:val="TOC1"/>
        <w:tabs>
          <w:tab w:val="right" w:leader="dot" w:pos="8497"/>
        </w:tabs>
        <w:rPr>
          <w:rFonts w:asciiTheme="minorHAnsi" w:eastAsiaTheme="minorEastAsia" w:hAnsiTheme="minorHAnsi" w:cstheme="minorBidi"/>
          <w:noProof/>
          <w:sz w:val="22"/>
          <w:szCs w:val="22"/>
          <w:lang w:val="vi-VN" w:eastAsia="vi-VN"/>
        </w:rPr>
      </w:pPr>
      <w:hyperlink w:anchor="_Toc216900240" w:history="1">
        <w:r w:rsidR="00A064EF" w:rsidRPr="00F17D5D">
          <w:rPr>
            <w:rStyle w:val="Hyperlink"/>
            <w:noProof/>
          </w:rPr>
          <w:t>NHẬN XÉT CỦA GIẢNG VIÊN</w:t>
        </w:r>
        <w:r w:rsidR="00A064EF">
          <w:rPr>
            <w:noProof/>
            <w:webHidden/>
          </w:rPr>
          <w:tab/>
        </w:r>
        <w:r w:rsidR="00A064EF">
          <w:rPr>
            <w:noProof/>
            <w:webHidden/>
          </w:rPr>
          <w:fldChar w:fldCharType="begin"/>
        </w:r>
        <w:r w:rsidR="00A064EF">
          <w:rPr>
            <w:noProof/>
            <w:webHidden/>
          </w:rPr>
          <w:instrText xml:space="preserve"> PAGEREF _Toc216900240 \h </w:instrText>
        </w:r>
        <w:r w:rsidR="00A064EF">
          <w:rPr>
            <w:noProof/>
            <w:webHidden/>
          </w:rPr>
        </w:r>
        <w:r w:rsidR="00A064EF">
          <w:rPr>
            <w:noProof/>
            <w:webHidden/>
          </w:rPr>
          <w:fldChar w:fldCharType="separate"/>
        </w:r>
        <w:r w:rsidR="00A17B4E">
          <w:rPr>
            <w:noProof/>
            <w:webHidden/>
          </w:rPr>
          <w:t>iii</w:t>
        </w:r>
        <w:r w:rsidR="00A064EF">
          <w:rPr>
            <w:noProof/>
            <w:webHidden/>
          </w:rPr>
          <w:fldChar w:fldCharType="end"/>
        </w:r>
      </w:hyperlink>
    </w:p>
    <w:p w14:paraId="7D35516F" w14:textId="29F66416" w:rsidR="00A064EF" w:rsidRDefault="00771ADE">
      <w:pPr>
        <w:pStyle w:val="TOC1"/>
        <w:tabs>
          <w:tab w:val="right" w:leader="dot" w:pos="8497"/>
        </w:tabs>
        <w:rPr>
          <w:rFonts w:asciiTheme="minorHAnsi" w:eastAsiaTheme="minorEastAsia" w:hAnsiTheme="minorHAnsi" w:cstheme="minorBidi"/>
          <w:noProof/>
          <w:sz w:val="22"/>
          <w:szCs w:val="22"/>
          <w:lang w:val="vi-VN" w:eastAsia="vi-VN"/>
        </w:rPr>
      </w:pPr>
      <w:hyperlink w:anchor="_Toc216900241" w:history="1">
        <w:r w:rsidR="00A064EF" w:rsidRPr="00F17D5D">
          <w:rPr>
            <w:rStyle w:val="Hyperlink"/>
            <w:noProof/>
          </w:rPr>
          <w:t>MỤC LỤC</w:t>
        </w:r>
        <w:r w:rsidR="00A064EF">
          <w:rPr>
            <w:noProof/>
            <w:webHidden/>
          </w:rPr>
          <w:tab/>
        </w:r>
        <w:r w:rsidR="00A064EF">
          <w:rPr>
            <w:noProof/>
            <w:webHidden/>
          </w:rPr>
          <w:fldChar w:fldCharType="begin"/>
        </w:r>
        <w:r w:rsidR="00A064EF">
          <w:rPr>
            <w:noProof/>
            <w:webHidden/>
          </w:rPr>
          <w:instrText xml:space="preserve"> PAGEREF _Toc216900241 \h </w:instrText>
        </w:r>
        <w:r w:rsidR="00A064EF">
          <w:rPr>
            <w:noProof/>
            <w:webHidden/>
          </w:rPr>
        </w:r>
        <w:r w:rsidR="00A064EF">
          <w:rPr>
            <w:noProof/>
            <w:webHidden/>
          </w:rPr>
          <w:fldChar w:fldCharType="separate"/>
        </w:r>
        <w:r w:rsidR="00A17B4E">
          <w:rPr>
            <w:noProof/>
            <w:webHidden/>
          </w:rPr>
          <w:t>iv</w:t>
        </w:r>
        <w:r w:rsidR="00A064EF">
          <w:rPr>
            <w:noProof/>
            <w:webHidden/>
          </w:rPr>
          <w:fldChar w:fldCharType="end"/>
        </w:r>
      </w:hyperlink>
    </w:p>
    <w:p w14:paraId="01820B09" w14:textId="63E07AFF" w:rsidR="00A064EF" w:rsidRDefault="00771ADE">
      <w:pPr>
        <w:pStyle w:val="TOC1"/>
        <w:tabs>
          <w:tab w:val="right" w:leader="dot" w:pos="8497"/>
        </w:tabs>
        <w:rPr>
          <w:rFonts w:asciiTheme="minorHAnsi" w:eastAsiaTheme="minorEastAsia" w:hAnsiTheme="minorHAnsi" w:cstheme="minorBidi"/>
          <w:noProof/>
          <w:sz w:val="22"/>
          <w:szCs w:val="22"/>
          <w:lang w:val="vi-VN" w:eastAsia="vi-VN"/>
        </w:rPr>
      </w:pPr>
      <w:hyperlink w:anchor="_Toc216900242" w:history="1">
        <w:r w:rsidR="00A064EF" w:rsidRPr="00F17D5D">
          <w:rPr>
            <w:rStyle w:val="Hyperlink"/>
            <w:noProof/>
          </w:rPr>
          <w:t>DANH MỤC HÌNH ẢNH</w:t>
        </w:r>
        <w:r w:rsidR="00A064EF">
          <w:rPr>
            <w:noProof/>
            <w:webHidden/>
          </w:rPr>
          <w:tab/>
        </w:r>
        <w:r w:rsidR="00A064EF">
          <w:rPr>
            <w:noProof/>
            <w:webHidden/>
          </w:rPr>
          <w:fldChar w:fldCharType="begin"/>
        </w:r>
        <w:r w:rsidR="00A064EF">
          <w:rPr>
            <w:noProof/>
            <w:webHidden/>
          </w:rPr>
          <w:instrText xml:space="preserve"> PAGEREF _Toc216900242 \h </w:instrText>
        </w:r>
        <w:r w:rsidR="00A064EF">
          <w:rPr>
            <w:noProof/>
            <w:webHidden/>
          </w:rPr>
        </w:r>
        <w:r w:rsidR="00A064EF">
          <w:rPr>
            <w:noProof/>
            <w:webHidden/>
          </w:rPr>
          <w:fldChar w:fldCharType="separate"/>
        </w:r>
        <w:r w:rsidR="00A17B4E">
          <w:rPr>
            <w:noProof/>
            <w:webHidden/>
          </w:rPr>
          <w:t>vi</w:t>
        </w:r>
        <w:r w:rsidR="00A064EF">
          <w:rPr>
            <w:noProof/>
            <w:webHidden/>
          </w:rPr>
          <w:fldChar w:fldCharType="end"/>
        </w:r>
      </w:hyperlink>
    </w:p>
    <w:p w14:paraId="74EE078C" w14:textId="518DFB09" w:rsidR="00A064EF" w:rsidRDefault="00771ADE">
      <w:pPr>
        <w:pStyle w:val="TOC1"/>
        <w:tabs>
          <w:tab w:val="right" w:leader="dot" w:pos="8497"/>
        </w:tabs>
        <w:rPr>
          <w:rFonts w:asciiTheme="minorHAnsi" w:eastAsiaTheme="minorEastAsia" w:hAnsiTheme="minorHAnsi" w:cstheme="minorBidi"/>
          <w:noProof/>
          <w:sz w:val="22"/>
          <w:szCs w:val="22"/>
          <w:lang w:val="vi-VN" w:eastAsia="vi-VN"/>
        </w:rPr>
      </w:pPr>
      <w:hyperlink w:anchor="_Toc216900243" w:history="1">
        <w:r w:rsidR="00A064EF" w:rsidRPr="00F17D5D">
          <w:rPr>
            <w:rStyle w:val="Hyperlink"/>
            <w:noProof/>
          </w:rPr>
          <w:t>DANH MUC THUẬT TOÁN</w:t>
        </w:r>
        <w:r w:rsidR="00A064EF">
          <w:rPr>
            <w:noProof/>
            <w:webHidden/>
          </w:rPr>
          <w:tab/>
        </w:r>
        <w:r w:rsidR="00A064EF">
          <w:rPr>
            <w:noProof/>
            <w:webHidden/>
          </w:rPr>
          <w:fldChar w:fldCharType="begin"/>
        </w:r>
        <w:r w:rsidR="00A064EF">
          <w:rPr>
            <w:noProof/>
            <w:webHidden/>
          </w:rPr>
          <w:instrText xml:space="preserve"> PAGEREF _Toc216900243 \h </w:instrText>
        </w:r>
        <w:r w:rsidR="00A064EF">
          <w:rPr>
            <w:noProof/>
            <w:webHidden/>
          </w:rPr>
        </w:r>
        <w:r w:rsidR="00A064EF">
          <w:rPr>
            <w:noProof/>
            <w:webHidden/>
          </w:rPr>
          <w:fldChar w:fldCharType="separate"/>
        </w:r>
        <w:r w:rsidR="00A17B4E">
          <w:rPr>
            <w:noProof/>
            <w:webHidden/>
          </w:rPr>
          <w:t>vii</w:t>
        </w:r>
        <w:r w:rsidR="00A064EF">
          <w:rPr>
            <w:noProof/>
            <w:webHidden/>
          </w:rPr>
          <w:fldChar w:fldCharType="end"/>
        </w:r>
      </w:hyperlink>
    </w:p>
    <w:p w14:paraId="6AA4774D" w14:textId="1615FF9F" w:rsidR="00A064EF" w:rsidRDefault="00771ADE">
      <w:pPr>
        <w:pStyle w:val="TOC1"/>
        <w:tabs>
          <w:tab w:val="left" w:pos="400"/>
          <w:tab w:val="right" w:leader="dot" w:pos="8497"/>
        </w:tabs>
        <w:rPr>
          <w:rFonts w:asciiTheme="minorHAnsi" w:eastAsiaTheme="minorEastAsia" w:hAnsiTheme="minorHAnsi" w:cstheme="minorBidi"/>
          <w:noProof/>
          <w:sz w:val="22"/>
          <w:szCs w:val="22"/>
          <w:lang w:val="vi-VN" w:eastAsia="vi-VN"/>
        </w:rPr>
      </w:pPr>
      <w:hyperlink w:anchor="_Toc216900244" w:history="1">
        <w:r w:rsidR="00A064EF" w:rsidRPr="00F17D5D">
          <w:rPr>
            <w:rStyle w:val="Hyperlink"/>
            <w:noProof/>
          </w:rPr>
          <w:t>1</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GIỚI THIỆU CÔNG NGHỆ</w:t>
        </w:r>
        <w:r w:rsidR="00A064EF">
          <w:rPr>
            <w:noProof/>
            <w:webHidden/>
          </w:rPr>
          <w:tab/>
        </w:r>
        <w:r w:rsidR="00A064EF">
          <w:rPr>
            <w:noProof/>
            <w:webHidden/>
          </w:rPr>
          <w:fldChar w:fldCharType="begin"/>
        </w:r>
        <w:r w:rsidR="00A064EF">
          <w:rPr>
            <w:noProof/>
            <w:webHidden/>
          </w:rPr>
          <w:instrText xml:space="preserve"> PAGEREF _Toc216900244 \h </w:instrText>
        </w:r>
        <w:r w:rsidR="00A064EF">
          <w:rPr>
            <w:noProof/>
            <w:webHidden/>
          </w:rPr>
        </w:r>
        <w:r w:rsidR="00A064EF">
          <w:rPr>
            <w:noProof/>
            <w:webHidden/>
          </w:rPr>
          <w:fldChar w:fldCharType="separate"/>
        </w:r>
        <w:r w:rsidR="00A17B4E">
          <w:rPr>
            <w:noProof/>
            <w:webHidden/>
          </w:rPr>
          <w:t>1</w:t>
        </w:r>
        <w:r w:rsidR="00A064EF">
          <w:rPr>
            <w:noProof/>
            <w:webHidden/>
          </w:rPr>
          <w:fldChar w:fldCharType="end"/>
        </w:r>
      </w:hyperlink>
    </w:p>
    <w:p w14:paraId="4281AA80" w14:textId="634ECC7C"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45" w:history="1">
        <w:r w:rsidR="00A064EF" w:rsidRPr="00F17D5D">
          <w:rPr>
            <w:rStyle w:val="Hyperlink"/>
            <w:noProof/>
          </w:rPr>
          <w:t>1.1</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Visual Studio Code</w:t>
        </w:r>
        <w:r w:rsidR="00A064EF">
          <w:rPr>
            <w:noProof/>
            <w:webHidden/>
          </w:rPr>
          <w:tab/>
        </w:r>
        <w:r w:rsidR="00A064EF">
          <w:rPr>
            <w:noProof/>
            <w:webHidden/>
          </w:rPr>
          <w:fldChar w:fldCharType="begin"/>
        </w:r>
        <w:r w:rsidR="00A064EF">
          <w:rPr>
            <w:noProof/>
            <w:webHidden/>
          </w:rPr>
          <w:instrText xml:space="preserve"> PAGEREF _Toc216900245 \h </w:instrText>
        </w:r>
        <w:r w:rsidR="00A064EF">
          <w:rPr>
            <w:noProof/>
            <w:webHidden/>
          </w:rPr>
        </w:r>
        <w:r w:rsidR="00A064EF">
          <w:rPr>
            <w:noProof/>
            <w:webHidden/>
          </w:rPr>
          <w:fldChar w:fldCharType="separate"/>
        </w:r>
        <w:r w:rsidR="00A17B4E">
          <w:rPr>
            <w:noProof/>
            <w:webHidden/>
          </w:rPr>
          <w:t>1</w:t>
        </w:r>
        <w:r w:rsidR="00A064EF">
          <w:rPr>
            <w:noProof/>
            <w:webHidden/>
          </w:rPr>
          <w:fldChar w:fldCharType="end"/>
        </w:r>
      </w:hyperlink>
    </w:p>
    <w:p w14:paraId="0376CF10" w14:textId="2C80FA93"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46" w:history="1">
        <w:r w:rsidR="00A064EF" w:rsidRPr="00F17D5D">
          <w:rPr>
            <w:rStyle w:val="Hyperlink"/>
            <w:noProof/>
          </w:rPr>
          <w:t>1.2</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Nestjs</w:t>
        </w:r>
        <w:r w:rsidR="00A064EF">
          <w:rPr>
            <w:noProof/>
            <w:webHidden/>
          </w:rPr>
          <w:tab/>
        </w:r>
        <w:r w:rsidR="00A064EF">
          <w:rPr>
            <w:noProof/>
            <w:webHidden/>
          </w:rPr>
          <w:fldChar w:fldCharType="begin"/>
        </w:r>
        <w:r w:rsidR="00A064EF">
          <w:rPr>
            <w:noProof/>
            <w:webHidden/>
          </w:rPr>
          <w:instrText xml:space="preserve"> PAGEREF _Toc216900246 \h </w:instrText>
        </w:r>
        <w:r w:rsidR="00A064EF">
          <w:rPr>
            <w:noProof/>
            <w:webHidden/>
          </w:rPr>
        </w:r>
        <w:r w:rsidR="00A064EF">
          <w:rPr>
            <w:noProof/>
            <w:webHidden/>
          </w:rPr>
          <w:fldChar w:fldCharType="separate"/>
        </w:r>
        <w:r w:rsidR="00A17B4E">
          <w:rPr>
            <w:noProof/>
            <w:webHidden/>
          </w:rPr>
          <w:t>1</w:t>
        </w:r>
        <w:r w:rsidR="00A064EF">
          <w:rPr>
            <w:noProof/>
            <w:webHidden/>
          </w:rPr>
          <w:fldChar w:fldCharType="end"/>
        </w:r>
      </w:hyperlink>
    </w:p>
    <w:p w14:paraId="7FF25520" w14:textId="287E4FE4"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47" w:history="1">
        <w:r w:rsidR="00A064EF" w:rsidRPr="00F17D5D">
          <w:rPr>
            <w:rStyle w:val="Hyperlink"/>
            <w:noProof/>
          </w:rPr>
          <w:t>1.3</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MongoDB</w:t>
        </w:r>
        <w:r w:rsidR="00A064EF">
          <w:rPr>
            <w:noProof/>
            <w:webHidden/>
          </w:rPr>
          <w:tab/>
        </w:r>
        <w:r w:rsidR="00A064EF">
          <w:rPr>
            <w:noProof/>
            <w:webHidden/>
          </w:rPr>
          <w:fldChar w:fldCharType="begin"/>
        </w:r>
        <w:r w:rsidR="00A064EF">
          <w:rPr>
            <w:noProof/>
            <w:webHidden/>
          </w:rPr>
          <w:instrText xml:space="preserve"> PAGEREF _Toc216900247 \h </w:instrText>
        </w:r>
        <w:r w:rsidR="00A064EF">
          <w:rPr>
            <w:noProof/>
            <w:webHidden/>
          </w:rPr>
        </w:r>
        <w:r w:rsidR="00A064EF">
          <w:rPr>
            <w:noProof/>
            <w:webHidden/>
          </w:rPr>
          <w:fldChar w:fldCharType="separate"/>
        </w:r>
        <w:r w:rsidR="00A17B4E">
          <w:rPr>
            <w:noProof/>
            <w:webHidden/>
          </w:rPr>
          <w:t>2</w:t>
        </w:r>
        <w:r w:rsidR="00A064EF">
          <w:rPr>
            <w:noProof/>
            <w:webHidden/>
          </w:rPr>
          <w:fldChar w:fldCharType="end"/>
        </w:r>
      </w:hyperlink>
    </w:p>
    <w:p w14:paraId="0EB8B54C" w14:textId="3AF719AB"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48" w:history="1">
        <w:r w:rsidR="00A064EF" w:rsidRPr="00F17D5D">
          <w:rPr>
            <w:rStyle w:val="Hyperlink"/>
            <w:noProof/>
          </w:rPr>
          <w:t>1.4</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Postman</w:t>
        </w:r>
        <w:r w:rsidR="00A064EF">
          <w:rPr>
            <w:noProof/>
            <w:webHidden/>
          </w:rPr>
          <w:tab/>
        </w:r>
        <w:r w:rsidR="00A064EF">
          <w:rPr>
            <w:noProof/>
            <w:webHidden/>
          </w:rPr>
          <w:fldChar w:fldCharType="begin"/>
        </w:r>
        <w:r w:rsidR="00A064EF">
          <w:rPr>
            <w:noProof/>
            <w:webHidden/>
          </w:rPr>
          <w:instrText xml:space="preserve"> PAGEREF _Toc216900248 \h </w:instrText>
        </w:r>
        <w:r w:rsidR="00A064EF">
          <w:rPr>
            <w:noProof/>
            <w:webHidden/>
          </w:rPr>
        </w:r>
        <w:r w:rsidR="00A064EF">
          <w:rPr>
            <w:noProof/>
            <w:webHidden/>
          </w:rPr>
          <w:fldChar w:fldCharType="separate"/>
        </w:r>
        <w:r w:rsidR="00A17B4E">
          <w:rPr>
            <w:noProof/>
            <w:webHidden/>
          </w:rPr>
          <w:t>2</w:t>
        </w:r>
        <w:r w:rsidR="00A064EF">
          <w:rPr>
            <w:noProof/>
            <w:webHidden/>
          </w:rPr>
          <w:fldChar w:fldCharType="end"/>
        </w:r>
      </w:hyperlink>
    </w:p>
    <w:p w14:paraId="5F0FE412" w14:textId="42ACE7B5" w:rsidR="00A064EF" w:rsidRDefault="00771ADE">
      <w:pPr>
        <w:pStyle w:val="TOC1"/>
        <w:tabs>
          <w:tab w:val="left" w:pos="400"/>
          <w:tab w:val="right" w:leader="dot" w:pos="8497"/>
        </w:tabs>
        <w:rPr>
          <w:rFonts w:asciiTheme="minorHAnsi" w:eastAsiaTheme="minorEastAsia" w:hAnsiTheme="minorHAnsi" w:cstheme="minorBidi"/>
          <w:noProof/>
          <w:sz w:val="22"/>
          <w:szCs w:val="22"/>
          <w:lang w:val="vi-VN" w:eastAsia="vi-VN"/>
        </w:rPr>
      </w:pPr>
      <w:hyperlink w:anchor="_Toc216900249" w:history="1">
        <w:r w:rsidR="00A064EF" w:rsidRPr="00F17D5D">
          <w:rPr>
            <w:rStyle w:val="Hyperlink"/>
            <w:noProof/>
          </w:rPr>
          <w:t>2</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ĐẶC TẢ YÊU CẦU VỀ ỨNG DỤNG</w:t>
        </w:r>
        <w:r w:rsidR="00A064EF">
          <w:rPr>
            <w:noProof/>
            <w:webHidden/>
          </w:rPr>
          <w:tab/>
        </w:r>
        <w:r w:rsidR="00A064EF">
          <w:rPr>
            <w:noProof/>
            <w:webHidden/>
          </w:rPr>
          <w:fldChar w:fldCharType="begin"/>
        </w:r>
        <w:r w:rsidR="00A064EF">
          <w:rPr>
            <w:noProof/>
            <w:webHidden/>
          </w:rPr>
          <w:instrText xml:space="preserve"> PAGEREF _Toc216900249 \h </w:instrText>
        </w:r>
        <w:r w:rsidR="00A064EF">
          <w:rPr>
            <w:noProof/>
            <w:webHidden/>
          </w:rPr>
        </w:r>
        <w:r w:rsidR="00A064EF">
          <w:rPr>
            <w:noProof/>
            <w:webHidden/>
          </w:rPr>
          <w:fldChar w:fldCharType="separate"/>
        </w:r>
        <w:r w:rsidR="00A17B4E">
          <w:rPr>
            <w:noProof/>
            <w:webHidden/>
          </w:rPr>
          <w:t>3</w:t>
        </w:r>
        <w:r w:rsidR="00A064EF">
          <w:rPr>
            <w:noProof/>
            <w:webHidden/>
          </w:rPr>
          <w:fldChar w:fldCharType="end"/>
        </w:r>
      </w:hyperlink>
    </w:p>
    <w:p w14:paraId="7FAD80F8" w14:textId="6B6B5FAF"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50" w:history="1">
        <w:r w:rsidR="00A064EF" w:rsidRPr="00F17D5D">
          <w:rPr>
            <w:rStyle w:val="Hyperlink"/>
            <w:noProof/>
          </w:rPr>
          <w:t>2.1</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Giới thiệu về đề tài</w:t>
        </w:r>
        <w:r w:rsidR="00A064EF">
          <w:rPr>
            <w:noProof/>
            <w:webHidden/>
          </w:rPr>
          <w:tab/>
        </w:r>
        <w:r w:rsidR="00A064EF">
          <w:rPr>
            <w:noProof/>
            <w:webHidden/>
          </w:rPr>
          <w:fldChar w:fldCharType="begin"/>
        </w:r>
        <w:r w:rsidR="00A064EF">
          <w:rPr>
            <w:noProof/>
            <w:webHidden/>
          </w:rPr>
          <w:instrText xml:space="preserve"> PAGEREF _Toc216900250 \h </w:instrText>
        </w:r>
        <w:r w:rsidR="00A064EF">
          <w:rPr>
            <w:noProof/>
            <w:webHidden/>
          </w:rPr>
        </w:r>
        <w:r w:rsidR="00A064EF">
          <w:rPr>
            <w:noProof/>
            <w:webHidden/>
          </w:rPr>
          <w:fldChar w:fldCharType="separate"/>
        </w:r>
        <w:r w:rsidR="00A17B4E">
          <w:rPr>
            <w:noProof/>
            <w:webHidden/>
          </w:rPr>
          <w:t>3</w:t>
        </w:r>
        <w:r w:rsidR="00A064EF">
          <w:rPr>
            <w:noProof/>
            <w:webHidden/>
          </w:rPr>
          <w:fldChar w:fldCharType="end"/>
        </w:r>
      </w:hyperlink>
    </w:p>
    <w:p w14:paraId="3E39A2A7" w14:textId="0D9D9F98"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51" w:history="1">
        <w:r w:rsidR="00A064EF" w:rsidRPr="00F17D5D">
          <w:rPr>
            <w:rStyle w:val="Hyperlink"/>
            <w:noProof/>
          </w:rPr>
          <w:t>2.2</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Mục đích</w:t>
        </w:r>
        <w:r w:rsidR="00A064EF">
          <w:rPr>
            <w:noProof/>
            <w:webHidden/>
          </w:rPr>
          <w:tab/>
        </w:r>
        <w:r w:rsidR="00A064EF">
          <w:rPr>
            <w:noProof/>
            <w:webHidden/>
          </w:rPr>
          <w:fldChar w:fldCharType="begin"/>
        </w:r>
        <w:r w:rsidR="00A064EF">
          <w:rPr>
            <w:noProof/>
            <w:webHidden/>
          </w:rPr>
          <w:instrText xml:space="preserve"> PAGEREF _Toc216900251 \h </w:instrText>
        </w:r>
        <w:r w:rsidR="00A064EF">
          <w:rPr>
            <w:noProof/>
            <w:webHidden/>
          </w:rPr>
        </w:r>
        <w:r w:rsidR="00A064EF">
          <w:rPr>
            <w:noProof/>
            <w:webHidden/>
          </w:rPr>
          <w:fldChar w:fldCharType="separate"/>
        </w:r>
        <w:r w:rsidR="00A17B4E">
          <w:rPr>
            <w:noProof/>
            <w:webHidden/>
          </w:rPr>
          <w:t>3</w:t>
        </w:r>
        <w:r w:rsidR="00A064EF">
          <w:rPr>
            <w:noProof/>
            <w:webHidden/>
          </w:rPr>
          <w:fldChar w:fldCharType="end"/>
        </w:r>
      </w:hyperlink>
    </w:p>
    <w:p w14:paraId="4421C48C" w14:textId="12BD494E"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52" w:history="1">
        <w:r w:rsidR="00A064EF" w:rsidRPr="00F17D5D">
          <w:rPr>
            <w:rStyle w:val="Hyperlink"/>
            <w:noProof/>
          </w:rPr>
          <w:t>2.3</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Phạm vi</w:t>
        </w:r>
        <w:r w:rsidR="00A064EF">
          <w:rPr>
            <w:noProof/>
            <w:webHidden/>
          </w:rPr>
          <w:tab/>
        </w:r>
        <w:r w:rsidR="00A064EF">
          <w:rPr>
            <w:noProof/>
            <w:webHidden/>
          </w:rPr>
          <w:fldChar w:fldCharType="begin"/>
        </w:r>
        <w:r w:rsidR="00A064EF">
          <w:rPr>
            <w:noProof/>
            <w:webHidden/>
          </w:rPr>
          <w:instrText xml:space="preserve"> PAGEREF _Toc216900252 \h </w:instrText>
        </w:r>
        <w:r w:rsidR="00A064EF">
          <w:rPr>
            <w:noProof/>
            <w:webHidden/>
          </w:rPr>
        </w:r>
        <w:r w:rsidR="00A064EF">
          <w:rPr>
            <w:noProof/>
            <w:webHidden/>
          </w:rPr>
          <w:fldChar w:fldCharType="separate"/>
        </w:r>
        <w:r w:rsidR="00A17B4E">
          <w:rPr>
            <w:noProof/>
            <w:webHidden/>
          </w:rPr>
          <w:t>4</w:t>
        </w:r>
        <w:r w:rsidR="00A064EF">
          <w:rPr>
            <w:noProof/>
            <w:webHidden/>
          </w:rPr>
          <w:fldChar w:fldCharType="end"/>
        </w:r>
      </w:hyperlink>
    </w:p>
    <w:p w14:paraId="5E7E0D91" w14:textId="5E94454F"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53" w:history="1">
        <w:r w:rsidR="00A064EF" w:rsidRPr="00F17D5D">
          <w:rPr>
            <w:rStyle w:val="Hyperlink"/>
            <w:noProof/>
          </w:rPr>
          <w:t>2.4</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Yêu cầu chức năng</w:t>
        </w:r>
        <w:r w:rsidR="00A064EF">
          <w:rPr>
            <w:noProof/>
            <w:webHidden/>
          </w:rPr>
          <w:tab/>
        </w:r>
        <w:r w:rsidR="00A064EF">
          <w:rPr>
            <w:noProof/>
            <w:webHidden/>
          </w:rPr>
          <w:fldChar w:fldCharType="begin"/>
        </w:r>
        <w:r w:rsidR="00A064EF">
          <w:rPr>
            <w:noProof/>
            <w:webHidden/>
          </w:rPr>
          <w:instrText xml:space="preserve"> PAGEREF _Toc216900253 \h </w:instrText>
        </w:r>
        <w:r w:rsidR="00A064EF">
          <w:rPr>
            <w:noProof/>
            <w:webHidden/>
          </w:rPr>
        </w:r>
        <w:r w:rsidR="00A064EF">
          <w:rPr>
            <w:noProof/>
            <w:webHidden/>
          </w:rPr>
          <w:fldChar w:fldCharType="separate"/>
        </w:r>
        <w:r w:rsidR="00A17B4E">
          <w:rPr>
            <w:noProof/>
            <w:webHidden/>
          </w:rPr>
          <w:t>5</w:t>
        </w:r>
        <w:r w:rsidR="00A064EF">
          <w:rPr>
            <w:noProof/>
            <w:webHidden/>
          </w:rPr>
          <w:fldChar w:fldCharType="end"/>
        </w:r>
      </w:hyperlink>
    </w:p>
    <w:p w14:paraId="24DB644C" w14:textId="5EEADD60"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54" w:history="1">
        <w:r w:rsidR="00A064EF" w:rsidRPr="00F17D5D">
          <w:rPr>
            <w:rStyle w:val="Hyperlink"/>
            <w:noProof/>
          </w:rPr>
          <w:t>2.4.1</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Chức năng dành cho Độc giả</w:t>
        </w:r>
        <w:r w:rsidR="00A064EF">
          <w:rPr>
            <w:noProof/>
            <w:webHidden/>
          </w:rPr>
          <w:tab/>
        </w:r>
        <w:r w:rsidR="00A064EF">
          <w:rPr>
            <w:noProof/>
            <w:webHidden/>
          </w:rPr>
          <w:fldChar w:fldCharType="begin"/>
        </w:r>
        <w:r w:rsidR="00A064EF">
          <w:rPr>
            <w:noProof/>
            <w:webHidden/>
          </w:rPr>
          <w:instrText xml:space="preserve"> PAGEREF _Toc216900254 \h </w:instrText>
        </w:r>
        <w:r w:rsidR="00A064EF">
          <w:rPr>
            <w:noProof/>
            <w:webHidden/>
          </w:rPr>
        </w:r>
        <w:r w:rsidR="00A064EF">
          <w:rPr>
            <w:noProof/>
            <w:webHidden/>
          </w:rPr>
          <w:fldChar w:fldCharType="separate"/>
        </w:r>
        <w:r w:rsidR="00A17B4E">
          <w:rPr>
            <w:noProof/>
            <w:webHidden/>
          </w:rPr>
          <w:t>5</w:t>
        </w:r>
        <w:r w:rsidR="00A064EF">
          <w:rPr>
            <w:noProof/>
            <w:webHidden/>
          </w:rPr>
          <w:fldChar w:fldCharType="end"/>
        </w:r>
      </w:hyperlink>
    </w:p>
    <w:p w14:paraId="0FA36B50" w14:textId="4A5CD441"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55" w:history="1">
        <w:r w:rsidR="00A064EF" w:rsidRPr="00F17D5D">
          <w:rPr>
            <w:rStyle w:val="Hyperlink"/>
            <w:noProof/>
          </w:rPr>
          <w:t>2.4.2</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Chức năng dành cho quản trị viên</w:t>
        </w:r>
        <w:r w:rsidR="00A064EF">
          <w:rPr>
            <w:noProof/>
            <w:webHidden/>
          </w:rPr>
          <w:tab/>
        </w:r>
        <w:r w:rsidR="00A064EF">
          <w:rPr>
            <w:noProof/>
            <w:webHidden/>
          </w:rPr>
          <w:fldChar w:fldCharType="begin"/>
        </w:r>
        <w:r w:rsidR="00A064EF">
          <w:rPr>
            <w:noProof/>
            <w:webHidden/>
          </w:rPr>
          <w:instrText xml:space="preserve"> PAGEREF _Toc216900255 \h </w:instrText>
        </w:r>
        <w:r w:rsidR="00A064EF">
          <w:rPr>
            <w:noProof/>
            <w:webHidden/>
          </w:rPr>
        </w:r>
        <w:r w:rsidR="00A064EF">
          <w:rPr>
            <w:noProof/>
            <w:webHidden/>
          </w:rPr>
          <w:fldChar w:fldCharType="separate"/>
        </w:r>
        <w:r w:rsidR="00A17B4E">
          <w:rPr>
            <w:noProof/>
            <w:webHidden/>
          </w:rPr>
          <w:t>6</w:t>
        </w:r>
        <w:r w:rsidR="00A064EF">
          <w:rPr>
            <w:noProof/>
            <w:webHidden/>
          </w:rPr>
          <w:fldChar w:fldCharType="end"/>
        </w:r>
      </w:hyperlink>
    </w:p>
    <w:p w14:paraId="0B589C48" w14:textId="628D2FC9"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56" w:history="1">
        <w:r w:rsidR="00A064EF" w:rsidRPr="00F17D5D">
          <w:rPr>
            <w:rStyle w:val="Hyperlink"/>
            <w:noProof/>
          </w:rPr>
          <w:t>2.4.3</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Chức năng dành cho dịch giả</w:t>
        </w:r>
        <w:r w:rsidR="00A064EF">
          <w:rPr>
            <w:noProof/>
            <w:webHidden/>
          </w:rPr>
          <w:tab/>
        </w:r>
        <w:r w:rsidR="00A064EF">
          <w:rPr>
            <w:noProof/>
            <w:webHidden/>
          </w:rPr>
          <w:fldChar w:fldCharType="begin"/>
        </w:r>
        <w:r w:rsidR="00A064EF">
          <w:rPr>
            <w:noProof/>
            <w:webHidden/>
          </w:rPr>
          <w:instrText xml:space="preserve"> PAGEREF _Toc216900256 \h </w:instrText>
        </w:r>
        <w:r w:rsidR="00A064EF">
          <w:rPr>
            <w:noProof/>
            <w:webHidden/>
          </w:rPr>
        </w:r>
        <w:r w:rsidR="00A064EF">
          <w:rPr>
            <w:noProof/>
            <w:webHidden/>
          </w:rPr>
          <w:fldChar w:fldCharType="separate"/>
        </w:r>
        <w:r w:rsidR="00A17B4E">
          <w:rPr>
            <w:noProof/>
            <w:webHidden/>
          </w:rPr>
          <w:t>6</w:t>
        </w:r>
        <w:r w:rsidR="00A064EF">
          <w:rPr>
            <w:noProof/>
            <w:webHidden/>
          </w:rPr>
          <w:fldChar w:fldCharType="end"/>
        </w:r>
      </w:hyperlink>
    </w:p>
    <w:p w14:paraId="61701CD1" w14:textId="275F17B5"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57" w:history="1">
        <w:r w:rsidR="00A064EF" w:rsidRPr="00F17D5D">
          <w:rPr>
            <w:rStyle w:val="Hyperlink"/>
            <w:noProof/>
          </w:rPr>
          <w:t>2.5</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Yêu cầu phi chức năng</w:t>
        </w:r>
        <w:r w:rsidR="00A064EF">
          <w:rPr>
            <w:noProof/>
            <w:webHidden/>
          </w:rPr>
          <w:tab/>
        </w:r>
        <w:r w:rsidR="00A064EF">
          <w:rPr>
            <w:noProof/>
            <w:webHidden/>
          </w:rPr>
          <w:fldChar w:fldCharType="begin"/>
        </w:r>
        <w:r w:rsidR="00A064EF">
          <w:rPr>
            <w:noProof/>
            <w:webHidden/>
          </w:rPr>
          <w:instrText xml:space="preserve"> PAGEREF _Toc216900257 \h </w:instrText>
        </w:r>
        <w:r w:rsidR="00A064EF">
          <w:rPr>
            <w:noProof/>
            <w:webHidden/>
          </w:rPr>
        </w:r>
        <w:r w:rsidR="00A064EF">
          <w:rPr>
            <w:noProof/>
            <w:webHidden/>
          </w:rPr>
          <w:fldChar w:fldCharType="separate"/>
        </w:r>
        <w:r w:rsidR="00A17B4E">
          <w:rPr>
            <w:noProof/>
            <w:webHidden/>
          </w:rPr>
          <w:t>7</w:t>
        </w:r>
        <w:r w:rsidR="00A064EF">
          <w:rPr>
            <w:noProof/>
            <w:webHidden/>
          </w:rPr>
          <w:fldChar w:fldCharType="end"/>
        </w:r>
      </w:hyperlink>
    </w:p>
    <w:p w14:paraId="250E73A4" w14:textId="348A56A3" w:rsidR="00A064EF" w:rsidRDefault="00771ADE">
      <w:pPr>
        <w:pStyle w:val="TOC1"/>
        <w:tabs>
          <w:tab w:val="left" w:pos="400"/>
          <w:tab w:val="right" w:leader="dot" w:pos="8497"/>
        </w:tabs>
        <w:rPr>
          <w:rFonts w:asciiTheme="minorHAnsi" w:eastAsiaTheme="minorEastAsia" w:hAnsiTheme="minorHAnsi" w:cstheme="minorBidi"/>
          <w:noProof/>
          <w:sz w:val="22"/>
          <w:szCs w:val="22"/>
          <w:lang w:val="vi-VN" w:eastAsia="vi-VN"/>
        </w:rPr>
      </w:pPr>
      <w:hyperlink w:anchor="_Toc216900258" w:history="1">
        <w:r w:rsidR="00A064EF" w:rsidRPr="00F17D5D">
          <w:rPr>
            <w:rStyle w:val="Hyperlink"/>
            <w:noProof/>
          </w:rPr>
          <w:t>3</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PHÂN TÍCH VÀ THIẾT KẾ ỨNG DỤNG</w:t>
        </w:r>
        <w:r w:rsidR="00A064EF">
          <w:rPr>
            <w:noProof/>
            <w:webHidden/>
          </w:rPr>
          <w:tab/>
        </w:r>
        <w:r w:rsidR="00A064EF">
          <w:rPr>
            <w:noProof/>
            <w:webHidden/>
          </w:rPr>
          <w:fldChar w:fldCharType="begin"/>
        </w:r>
        <w:r w:rsidR="00A064EF">
          <w:rPr>
            <w:noProof/>
            <w:webHidden/>
          </w:rPr>
          <w:instrText xml:space="preserve"> PAGEREF _Toc216900258 \h </w:instrText>
        </w:r>
        <w:r w:rsidR="00A064EF">
          <w:rPr>
            <w:noProof/>
            <w:webHidden/>
          </w:rPr>
        </w:r>
        <w:r w:rsidR="00A064EF">
          <w:rPr>
            <w:noProof/>
            <w:webHidden/>
          </w:rPr>
          <w:fldChar w:fldCharType="separate"/>
        </w:r>
        <w:r w:rsidR="00A17B4E">
          <w:rPr>
            <w:noProof/>
            <w:webHidden/>
          </w:rPr>
          <w:t>8</w:t>
        </w:r>
        <w:r w:rsidR="00A064EF">
          <w:rPr>
            <w:noProof/>
            <w:webHidden/>
          </w:rPr>
          <w:fldChar w:fldCharType="end"/>
        </w:r>
      </w:hyperlink>
    </w:p>
    <w:p w14:paraId="36771BC4" w14:textId="6130C5ED"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59" w:history="1">
        <w:r w:rsidR="00A064EF" w:rsidRPr="00F17D5D">
          <w:rPr>
            <w:rStyle w:val="Hyperlink"/>
            <w:noProof/>
          </w:rPr>
          <w:t>3.1</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Use case diagram</w:t>
        </w:r>
        <w:r w:rsidR="00A064EF">
          <w:rPr>
            <w:noProof/>
            <w:webHidden/>
          </w:rPr>
          <w:tab/>
        </w:r>
        <w:r w:rsidR="00A064EF">
          <w:rPr>
            <w:noProof/>
            <w:webHidden/>
          </w:rPr>
          <w:fldChar w:fldCharType="begin"/>
        </w:r>
        <w:r w:rsidR="00A064EF">
          <w:rPr>
            <w:noProof/>
            <w:webHidden/>
          </w:rPr>
          <w:instrText xml:space="preserve"> PAGEREF _Toc216900259 \h </w:instrText>
        </w:r>
        <w:r w:rsidR="00A064EF">
          <w:rPr>
            <w:noProof/>
            <w:webHidden/>
          </w:rPr>
        </w:r>
        <w:r w:rsidR="00A064EF">
          <w:rPr>
            <w:noProof/>
            <w:webHidden/>
          </w:rPr>
          <w:fldChar w:fldCharType="separate"/>
        </w:r>
        <w:r w:rsidR="00A17B4E">
          <w:rPr>
            <w:noProof/>
            <w:webHidden/>
          </w:rPr>
          <w:t>8</w:t>
        </w:r>
        <w:r w:rsidR="00A064EF">
          <w:rPr>
            <w:noProof/>
            <w:webHidden/>
          </w:rPr>
          <w:fldChar w:fldCharType="end"/>
        </w:r>
      </w:hyperlink>
    </w:p>
    <w:p w14:paraId="12710918" w14:textId="02C41997"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60" w:history="1">
        <w:r w:rsidR="00A064EF" w:rsidRPr="00F17D5D">
          <w:rPr>
            <w:rStyle w:val="Hyperlink"/>
            <w:noProof/>
          </w:rPr>
          <w:t>3.2</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Class Diagram</w:t>
        </w:r>
        <w:r w:rsidR="00A064EF">
          <w:rPr>
            <w:noProof/>
            <w:webHidden/>
          </w:rPr>
          <w:tab/>
        </w:r>
        <w:r w:rsidR="00A064EF">
          <w:rPr>
            <w:noProof/>
            <w:webHidden/>
          </w:rPr>
          <w:fldChar w:fldCharType="begin"/>
        </w:r>
        <w:r w:rsidR="00A064EF">
          <w:rPr>
            <w:noProof/>
            <w:webHidden/>
          </w:rPr>
          <w:instrText xml:space="preserve"> PAGEREF _Toc216900260 \h </w:instrText>
        </w:r>
        <w:r w:rsidR="00A064EF">
          <w:rPr>
            <w:noProof/>
            <w:webHidden/>
          </w:rPr>
        </w:r>
        <w:r w:rsidR="00A064EF">
          <w:rPr>
            <w:noProof/>
            <w:webHidden/>
          </w:rPr>
          <w:fldChar w:fldCharType="separate"/>
        </w:r>
        <w:r w:rsidR="00A17B4E">
          <w:rPr>
            <w:noProof/>
            <w:webHidden/>
          </w:rPr>
          <w:t>10</w:t>
        </w:r>
        <w:r w:rsidR="00A064EF">
          <w:rPr>
            <w:noProof/>
            <w:webHidden/>
          </w:rPr>
          <w:fldChar w:fldCharType="end"/>
        </w:r>
      </w:hyperlink>
    </w:p>
    <w:p w14:paraId="15769DDC" w14:textId="094E0AAE"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61" w:history="1">
        <w:r w:rsidR="00A064EF" w:rsidRPr="00F17D5D">
          <w:rPr>
            <w:rStyle w:val="Hyperlink"/>
            <w:noProof/>
          </w:rPr>
          <w:t>3.3</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Sequence diagram</w:t>
        </w:r>
        <w:r w:rsidR="00A064EF">
          <w:rPr>
            <w:noProof/>
            <w:webHidden/>
          </w:rPr>
          <w:tab/>
        </w:r>
        <w:r w:rsidR="00A064EF">
          <w:rPr>
            <w:noProof/>
            <w:webHidden/>
          </w:rPr>
          <w:fldChar w:fldCharType="begin"/>
        </w:r>
        <w:r w:rsidR="00A064EF">
          <w:rPr>
            <w:noProof/>
            <w:webHidden/>
          </w:rPr>
          <w:instrText xml:space="preserve"> PAGEREF _Toc216900261 \h </w:instrText>
        </w:r>
        <w:r w:rsidR="00A064EF">
          <w:rPr>
            <w:noProof/>
            <w:webHidden/>
          </w:rPr>
        </w:r>
        <w:r w:rsidR="00A064EF">
          <w:rPr>
            <w:noProof/>
            <w:webHidden/>
          </w:rPr>
          <w:fldChar w:fldCharType="separate"/>
        </w:r>
        <w:r w:rsidR="00A17B4E">
          <w:rPr>
            <w:noProof/>
            <w:webHidden/>
          </w:rPr>
          <w:t>11</w:t>
        </w:r>
        <w:r w:rsidR="00A064EF">
          <w:rPr>
            <w:noProof/>
            <w:webHidden/>
          </w:rPr>
          <w:fldChar w:fldCharType="end"/>
        </w:r>
      </w:hyperlink>
    </w:p>
    <w:p w14:paraId="0292C6FC" w14:textId="5C00078D"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62" w:history="1">
        <w:r w:rsidR="00A064EF" w:rsidRPr="00F17D5D">
          <w:rPr>
            <w:rStyle w:val="Hyperlink"/>
            <w:noProof/>
          </w:rPr>
          <w:t>3.3.1</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Sơ đồ tuần tự của chức năng đăng nhập</w:t>
        </w:r>
        <w:r w:rsidR="00A064EF">
          <w:rPr>
            <w:noProof/>
            <w:webHidden/>
          </w:rPr>
          <w:tab/>
        </w:r>
        <w:r w:rsidR="00A064EF">
          <w:rPr>
            <w:noProof/>
            <w:webHidden/>
          </w:rPr>
          <w:fldChar w:fldCharType="begin"/>
        </w:r>
        <w:r w:rsidR="00A064EF">
          <w:rPr>
            <w:noProof/>
            <w:webHidden/>
          </w:rPr>
          <w:instrText xml:space="preserve"> PAGEREF _Toc216900262 \h </w:instrText>
        </w:r>
        <w:r w:rsidR="00A064EF">
          <w:rPr>
            <w:noProof/>
            <w:webHidden/>
          </w:rPr>
        </w:r>
        <w:r w:rsidR="00A064EF">
          <w:rPr>
            <w:noProof/>
            <w:webHidden/>
          </w:rPr>
          <w:fldChar w:fldCharType="separate"/>
        </w:r>
        <w:r w:rsidR="00A17B4E">
          <w:rPr>
            <w:noProof/>
            <w:webHidden/>
          </w:rPr>
          <w:t>11</w:t>
        </w:r>
        <w:r w:rsidR="00A064EF">
          <w:rPr>
            <w:noProof/>
            <w:webHidden/>
          </w:rPr>
          <w:fldChar w:fldCharType="end"/>
        </w:r>
      </w:hyperlink>
    </w:p>
    <w:p w14:paraId="53E85EA7" w14:textId="5F0F94E6"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63" w:history="1">
        <w:r w:rsidR="00A064EF" w:rsidRPr="00F17D5D">
          <w:rPr>
            <w:rStyle w:val="Hyperlink"/>
            <w:rFonts w:ascii="Calibri" w:hAnsi="Calibri"/>
            <w:bCs/>
            <w:noProof/>
            <w:lang w:val="vi-VN" w:eastAsia="vi-VN"/>
          </w:rPr>
          <w:t>3.3.2</w:t>
        </w:r>
        <w:r w:rsidR="00A064EF">
          <w:rPr>
            <w:rFonts w:asciiTheme="minorHAnsi" w:eastAsiaTheme="minorEastAsia" w:hAnsiTheme="minorHAnsi" w:cstheme="minorBidi"/>
            <w:noProof/>
            <w:sz w:val="22"/>
            <w:szCs w:val="22"/>
            <w:lang w:val="vi-VN" w:eastAsia="vi-VN"/>
          </w:rPr>
          <w:tab/>
        </w:r>
        <w:r w:rsidR="00A064EF" w:rsidRPr="00F17D5D">
          <w:rPr>
            <w:rStyle w:val="Hyperlink"/>
            <w:noProof/>
            <w:lang w:eastAsia="vi-VN"/>
          </w:rPr>
          <w:t>Sơ đồ tuần tự của chức năng chọn gói và tạo giao dịch</w:t>
        </w:r>
        <w:r w:rsidR="00A064EF">
          <w:rPr>
            <w:noProof/>
            <w:webHidden/>
          </w:rPr>
          <w:tab/>
        </w:r>
        <w:r w:rsidR="00A064EF">
          <w:rPr>
            <w:noProof/>
            <w:webHidden/>
          </w:rPr>
          <w:fldChar w:fldCharType="begin"/>
        </w:r>
        <w:r w:rsidR="00A064EF">
          <w:rPr>
            <w:noProof/>
            <w:webHidden/>
          </w:rPr>
          <w:instrText xml:space="preserve"> PAGEREF _Toc216900263 \h </w:instrText>
        </w:r>
        <w:r w:rsidR="00A064EF">
          <w:rPr>
            <w:noProof/>
            <w:webHidden/>
          </w:rPr>
        </w:r>
        <w:r w:rsidR="00A064EF">
          <w:rPr>
            <w:noProof/>
            <w:webHidden/>
          </w:rPr>
          <w:fldChar w:fldCharType="separate"/>
        </w:r>
        <w:r w:rsidR="00A17B4E">
          <w:rPr>
            <w:noProof/>
            <w:webHidden/>
          </w:rPr>
          <w:t>13</w:t>
        </w:r>
        <w:r w:rsidR="00A064EF">
          <w:rPr>
            <w:noProof/>
            <w:webHidden/>
          </w:rPr>
          <w:fldChar w:fldCharType="end"/>
        </w:r>
      </w:hyperlink>
    </w:p>
    <w:p w14:paraId="148413D9" w14:textId="7690DC54"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64" w:history="1">
        <w:r w:rsidR="00A064EF" w:rsidRPr="00F17D5D">
          <w:rPr>
            <w:rStyle w:val="Hyperlink"/>
            <w:noProof/>
          </w:rPr>
          <w:t>3.3.3</w:t>
        </w:r>
        <w:r w:rsidR="00A064EF">
          <w:rPr>
            <w:rFonts w:asciiTheme="minorHAnsi" w:eastAsiaTheme="minorEastAsia" w:hAnsiTheme="minorHAnsi" w:cstheme="minorBidi"/>
            <w:noProof/>
            <w:sz w:val="22"/>
            <w:szCs w:val="22"/>
            <w:lang w:val="vi-VN" w:eastAsia="vi-VN"/>
          </w:rPr>
          <w:tab/>
        </w:r>
        <w:r w:rsidR="00A064EF" w:rsidRPr="00F17D5D">
          <w:rPr>
            <w:rStyle w:val="Hyperlink"/>
            <w:noProof/>
            <w:lang w:eastAsia="vi-VN"/>
          </w:rPr>
          <w:t xml:space="preserve">Sơ đồ tuần tự của chức năng </w:t>
        </w:r>
        <w:r w:rsidR="00A064EF" w:rsidRPr="00F17D5D">
          <w:rPr>
            <w:rStyle w:val="Hyperlink"/>
            <w:noProof/>
            <w:highlight w:val="white"/>
          </w:rPr>
          <w:t>Hiển thị QR Code và bắt đầu Polling</w:t>
        </w:r>
        <w:r w:rsidR="00A064EF">
          <w:rPr>
            <w:noProof/>
            <w:webHidden/>
          </w:rPr>
          <w:tab/>
        </w:r>
        <w:r w:rsidR="00A064EF">
          <w:rPr>
            <w:noProof/>
            <w:webHidden/>
          </w:rPr>
          <w:fldChar w:fldCharType="begin"/>
        </w:r>
        <w:r w:rsidR="00A064EF">
          <w:rPr>
            <w:noProof/>
            <w:webHidden/>
          </w:rPr>
          <w:instrText xml:space="preserve"> PAGEREF _Toc216900264 \h </w:instrText>
        </w:r>
        <w:r w:rsidR="00A064EF">
          <w:rPr>
            <w:noProof/>
            <w:webHidden/>
          </w:rPr>
        </w:r>
        <w:r w:rsidR="00A064EF">
          <w:rPr>
            <w:noProof/>
            <w:webHidden/>
          </w:rPr>
          <w:fldChar w:fldCharType="separate"/>
        </w:r>
        <w:r w:rsidR="00A17B4E">
          <w:rPr>
            <w:noProof/>
            <w:webHidden/>
          </w:rPr>
          <w:t>15</w:t>
        </w:r>
        <w:r w:rsidR="00A064EF">
          <w:rPr>
            <w:noProof/>
            <w:webHidden/>
          </w:rPr>
          <w:fldChar w:fldCharType="end"/>
        </w:r>
      </w:hyperlink>
    </w:p>
    <w:p w14:paraId="29FA3AE2" w14:textId="4E1BC3AE"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65" w:history="1">
        <w:r w:rsidR="00A064EF" w:rsidRPr="00F17D5D">
          <w:rPr>
            <w:rStyle w:val="Hyperlink"/>
            <w:noProof/>
          </w:rPr>
          <w:t>3.3.4</w:t>
        </w:r>
        <w:r w:rsidR="00A064EF">
          <w:rPr>
            <w:rFonts w:asciiTheme="minorHAnsi" w:eastAsiaTheme="minorEastAsia" w:hAnsiTheme="minorHAnsi" w:cstheme="minorBidi"/>
            <w:noProof/>
            <w:sz w:val="22"/>
            <w:szCs w:val="22"/>
            <w:lang w:val="vi-VN" w:eastAsia="vi-VN"/>
          </w:rPr>
          <w:tab/>
        </w:r>
        <w:r w:rsidR="00A064EF" w:rsidRPr="00F17D5D">
          <w:rPr>
            <w:rStyle w:val="Hyperlink"/>
            <w:noProof/>
            <w:lang w:eastAsia="vi-VN"/>
          </w:rPr>
          <w:t xml:space="preserve">Sơ đồ tuần tự của chức năng </w:t>
        </w:r>
        <w:r w:rsidR="00A064EF" w:rsidRPr="00F17D5D">
          <w:rPr>
            <w:rStyle w:val="Hyperlink"/>
            <w:bCs/>
            <w:iCs/>
            <w:noProof/>
            <w:highlight w:val="white"/>
          </w:rPr>
          <w:t>thanh toán qua MoMo App</w:t>
        </w:r>
        <w:r w:rsidR="00A064EF">
          <w:rPr>
            <w:noProof/>
            <w:webHidden/>
          </w:rPr>
          <w:tab/>
        </w:r>
        <w:r w:rsidR="00A064EF">
          <w:rPr>
            <w:noProof/>
            <w:webHidden/>
          </w:rPr>
          <w:fldChar w:fldCharType="begin"/>
        </w:r>
        <w:r w:rsidR="00A064EF">
          <w:rPr>
            <w:noProof/>
            <w:webHidden/>
          </w:rPr>
          <w:instrText xml:space="preserve"> PAGEREF _Toc216900265 \h </w:instrText>
        </w:r>
        <w:r w:rsidR="00A064EF">
          <w:rPr>
            <w:noProof/>
            <w:webHidden/>
          </w:rPr>
        </w:r>
        <w:r w:rsidR="00A064EF">
          <w:rPr>
            <w:noProof/>
            <w:webHidden/>
          </w:rPr>
          <w:fldChar w:fldCharType="separate"/>
        </w:r>
        <w:r w:rsidR="00A17B4E">
          <w:rPr>
            <w:noProof/>
            <w:webHidden/>
          </w:rPr>
          <w:t>17</w:t>
        </w:r>
        <w:r w:rsidR="00A064EF">
          <w:rPr>
            <w:noProof/>
            <w:webHidden/>
          </w:rPr>
          <w:fldChar w:fldCharType="end"/>
        </w:r>
      </w:hyperlink>
    </w:p>
    <w:p w14:paraId="7FB1BBC7" w14:textId="32F0861D"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66" w:history="1">
        <w:r w:rsidR="00A064EF" w:rsidRPr="00F17D5D">
          <w:rPr>
            <w:rStyle w:val="Hyperlink"/>
            <w:noProof/>
          </w:rPr>
          <w:t>3.3.5</w:t>
        </w:r>
        <w:r w:rsidR="00A064EF">
          <w:rPr>
            <w:rFonts w:asciiTheme="minorHAnsi" w:eastAsiaTheme="minorEastAsia" w:hAnsiTheme="minorHAnsi" w:cstheme="minorBidi"/>
            <w:noProof/>
            <w:sz w:val="22"/>
            <w:szCs w:val="22"/>
            <w:lang w:val="vi-VN" w:eastAsia="vi-VN"/>
          </w:rPr>
          <w:tab/>
        </w:r>
        <w:r w:rsidR="00A064EF" w:rsidRPr="00F17D5D">
          <w:rPr>
            <w:rStyle w:val="Hyperlink"/>
            <w:noProof/>
            <w:lang w:eastAsia="vi-VN"/>
          </w:rPr>
          <w:t xml:space="preserve">Sơ đồ tuần tự của chức năng </w:t>
        </w:r>
        <w:r w:rsidR="00A064EF" w:rsidRPr="00F17D5D">
          <w:rPr>
            <w:rStyle w:val="Hyperlink"/>
            <w:noProof/>
            <w:highlight w:val="white"/>
          </w:rPr>
          <w:t>MoMo IPN Callback và cộng Coins</w:t>
        </w:r>
        <w:r w:rsidR="00A064EF">
          <w:rPr>
            <w:noProof/>
            <w:webHidden/>
          </w:rPr>
          <w:tab/>
        </w:r>
        <w:r w:rsidR="00A064EF">
          <w:rPr>
            <w:noProof/>
            <w:webHidden/>
          </w:rPr>
          <w:fldChar w:fldCharType="begin"/>
        </w:r>
        <w:r w:rsidR="00A064EF">
          <w:rPr>
            <w:noProof/>
            <w:webHidden/>
          </w:rPr>
          <w:instrText xml:space="preserve"> PAGEREF _Toc216900266 \h </w:instrText>
        </w:r>
        <w:r w:rsidR="00A064EF">
          <w:rPr>
            <w:noProof/>
            <w:webHidden/>
          </w:rPr>
        </w:r>
        <w:r w:rsidR="00A064EF">
          <w:rPr>
            <w:noProof/>
            <w:webHidden/>
          </w:rPr>
          <w:fldChar w:fldCharType="separate"/>
        </w:r>
        <w:r w:rsidR="00A17B4E">
          <w:rPr>
            <w:noProof/>
            <w:webHidden/>
          </w:rPr>
          <w:t>18</w:t>
        </w:r>
        <w:r w:rsidR="00A064EF">
          <w:rPr>
            <w:noProof/>
            <w:webHidden/>
          </w:rPr>
          <w:fldChar w:fldCharType="end"/>
        </w:r>
      </w:hyperlink>
    </w:p>
    <w:p w14:paraId="607DACAA" w14:textId="17A7B55C"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67" w:history="1">
        <w:r w:rsidR="00A064EF" w:rsidRPr="00F17D5D">
          <w:rPr>
            <w:rStyle w:val="Hyperlink"/>
            <w:noProof/>
          </w:rPr>
          <w:t>3.4</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Thiết kế database</w:t>
        </w:r>
        <w:r w:rsidR="00A064EF">
          <w:rPr>
            <w:noProof/>
            <w:webHidden/>
          </w:rPr>
          <w:tab/>
        </w:r>
        <w:r w:rsidR="00A064EF">
          <w:rPr>
            <w:noProof/>
            <w:webHidden/>
          </w:rPr>
          <w:fldChar w:fldCharType="begin"/>
        </w:r>
        <w:r w:rsidR="00A064EF">
          <w:rPr>
            <w:noProof/>
            <w:webHidden/>
          </w:rPr>
          <w:instrText xml:space="preserve"> PAGEREF _Toc216900267 \h </w:instrText>
        </w:r>
        <w:r w:rsidR="00A064EF">
          <w:rPr>
            <w:noProof/>
            <w:webHidden/>
          </w:rPr>
        </w:r>
        <w:r w:rsidR="00A064EF">
          <w:rPr>
            <w:noProof/>
            <w:webHidden/>
          </w:rPr>
          <w:fldChar w:fldCharType="separate"/>
        </w:r>
        <w:r w:rsidR="00A17B4E">
          <w:rPr>
            <w:noProof/>
            <w:webHidden/>
          </w:rPr>
          <w:t>20</w:t>
        </w:r>
        <w:r w:rsidR="00A064EF">
          <w:rPr>
            <w:noProof/>
            <w:webHidden/>
          </w:rPr>
          <w:fldChar w:fldCharType="end"/>
        </w:r>
      </w:hyperlink>
    </w:p>
    <w:p w14:paraId="5055DAD6" w14:textId="4CEC30F6"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68" w:history="1">
        <w:r w:rsidR="00A064EF" w:rsidRPr="00F17D5D">
          <w:rPr>
            <w:rStyle w:val="Hyperlink"/>
            <w:noProof/>
          </w:rPr>
          <w:t>3.4.1</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Data Structure</w:t>
        </w:r>
        <w:r w:rsidR="00A064EF">
          <w:rPr>
            <w:noProof/>
            <w:webHidden/>
          </w:rPr>
          <w:tab/>
        </w:r>
        <w:r w:rsidR="00A064EF">
          <w:rPr>
            <w:noProof/>
            <w:webHidden/>
          </w:rPr>
          <w:fldChar w:fldCharType="begin"/>
        </w:r>
        <w:r w:rsidR="00A064EF">
          <w:rPr>
            <w:noProof/>
            <w:webHidden/>
          </w:rPr>
          <w:instrText xml:space="preserve"> PAGEREF _Toc216900268 \h </w:instrText>
        </w:r>
        <w:r w:rsidR="00A064EF">
          <w:rPr>
            <w:noProof/>
            <w:webHidden/>
          </w:rPr>
        </w:r>
        <w:r w:rsidR="00A064EF">
          <w:rPr>
            <w:noProof/>
            <w:webHidden/>
          </w:rPr>
          <w:fldChar w:fldCharType="separate"/>
        </w:r>
        <w:r w:rsidR="00A17B4E">
          <w:rPr>
            <w:noProof/>
            <w:webHidden/>
          </w:rPr>
          <w:t>20</w:t>
        </w:r>
        <w:r w:rsidR="00A064EF">
          <w:rPr>
            <w:noProof/>
            <w:webHidden/>
          </w:rPr>
          <w:fldChar w:fldCharType="end"/>
        </w:r>
      </w:hyperlink>
    </w:p>
    <w:p w14:paraId="08B91EDC" w14:textId="5B2787F0" w:rsidR="00A064EF" w:rsidRDefault="00771ADE">
      <w:pPr>
        <w:pStyle w:val="TOC1"/>
        <w:tabs>
          <w:tab w:val="left" w:pos="400"/>
          <w:tab w:val="right" w:leader="dot" w:pos="8497"/>
        </w:tabs>
        <w:rPr>
          <w:rFonts w:asciiTheme="minorHAnsi" w:eastAsiaTheme="minorEastAsia" w:hAnsiTheme="minorHAnsi" w:cstheme="minorBidi"/>
          <w:noProof/>
          <w:sz w:val="22"/>
          <w:szCs w:val="22"/>
          <w:lang w:val="vi-VN" w:eastAsia="vi-VN"/>
        </w:rPr>
      </w:pPr>
      <w:hyperlink w:anchor="_Toc216900269" w:history="1">
        <w:r w:rsidR="00A064EF" w:rsidRPr="00F17D5D">
          <w:rPr>
            <w:rStyle w:val="Hyperlink"/>
            <w:noProof/>
          </w:rPr>
          <w:t>4</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PHÁT TRIỂN ỨNG DỤNG</w:t>
        </w:r>
        <w:r w:rsidR="00A064EF">
          <w:rPr>
            <w:noProof/>
            <w:webHidden/>
          </w:rPr>
          <w:tab/>
        </w:r>
        <w:r w:rsidR="00A064EF">
          <w:rPr>
            <w:noProof/>
            <w:webHidden/>
          </w:rPr>
          <w:fldChar w:fldCharType="begin"/>
        </w:r>
        <w:r w:rsidR="00A064EF">
          <w:rPr>
            <w:noProof/>
            <w:webHidden/>
          </w:rPr>
          <w:instrText xml:space="preserve"> PAGEREF _Toc216900269 \h </w:instrText>
        </w:r>
        <w:r w:rsidR="00A064EF">
          <w:rPr>
            <w:noProof/>
            <w:webHidden/>
          </w:rPr>
        </w:r>
        <w:r w:rsidR="00A064EF">
          <w:rPr>
            <w:noProof/>
            <w:webHidden/>
          </w:rPr>
          <w:fldChar w:fldCharType="separate"/>
        </w:r>
        <w:r w:rsidR="00A17B4E">
          <w:rPr>
            <w:noProof/>
            <w:webHidden/>
          </w:rPr>
          <w:t>22</w:t>
        </w:r>
        <w:r w:rsidR="00A064EF">
          <w:rPr>
            <w:noProof/>
            <w:webHidden/>
          </w:rPr>
          <w:fldChar w:fldCharType="end"/>
        </w:r>
      </w:hyperlink>
    </w:p>
    <w:p w14:paraId="40E18C9A" w14:textId="28904F63"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70" w:history="1">
        <w:r w:rsidR="00A064EF" w:rsidRPr="00F17D5D">
          <w:rPr>
            <w:rStyle w:val="Hyperlink"/>
            <w:noProof/>
          </w:rPr>
          <w:t>4.1</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Cài đặt môi trường phát triển ứng dụng</w:t>
        </w:r>
        <w:r w:rsidR="00A064EF">
          <w:rPr>
            <w:noProof/>
            <w:webHidden/>
          </w:rPr>
          <w:tab/>
        </w:r>
        <w:r w:rsidR="00A064EF">
          <w:rPr>
            <w:noProof/>
            <w:webHidden/>
          </w:rPr>
          <w:fldChar w:fldCharType="begin"/>
        </w:r>
        <w:r w:rsidR="00A064EF">
          <w:rPr>
            <w:noProof/>
            <w:webHidden/>
          </w:rPr>
          <w:instrText xml:space="preserve"> PAGEREF _Toc216900270 \h </w:instrText>
        </w:r>
        <w:r w:rsidR="00A064EF">
          <w:rPr>
            <w:noProof/>
            <w:webHidden/>
          </w:rPr>
        </w:r>
        <w:r w:rsidR="00A064EF">
          <w:rPr>
            <w:noProof/>
            <w:webHidden/>
          </w:rPr>
          <w:fldChar w:fldCharType="separate"/>
        </w:r>
        <w:r w:rsidR="00A17B4E">
          <w:rPr>
            <w:noProof/>
            <w:webHidden/>
          </w:rPr>
          <w:t>22</w:t>
        </w:r>
        <w:r w:rsidR="00A064EF">
          <w:rPr>
            <w:noProof/>
            <w:webHidden/>
          </w:rPr>
          <w:fldChar w:fldCharType="end"/>
        </w:r>
      </w:hyperlink>
    </w:p>
    <w:p w14:paraId="27DBD001" w14:textId="7DC1278E"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71" w:history="1">
        <w:r w:rsidR="00A064EF" w:rsidRPr="00F17D5D">
          <w:rPr>
            <w:rStyle w:val="Hyperlink"/>
            <w:noProof/>
          </w:rPr>
          <w:t>4.1.1</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Cài đặt database</w:t>
        </w:r>
        <w:r w:rsidR="00A064EF">
          <w:rPr>
            <w:noProof/>
            <w:webHidden/>
          </w:rPr>
          <w:tab/>
        </w:r>
        <w:r w:rsidR="00A064EF">
          <w:rPr>
            <w:noProof/>
            <w:webHidden/>
          </w:rPr>
          <w:fldChar w:fldCharType="begin"/>
        </w:r>
        <w:r w:rsidR="00A064EF">
          <w:rPr>
            <w:noProof/>
            <w:webHidden/>
          </w:rPr>
          <w:instrText xml:space="preserve"> PAGEREF _Toc216900271 \h </w:instrText>
        </w:r>
        <w:r w:rsidR="00A064EF">
          <w:rPr>
            <w:noProof/>
            <w:webHidden/>
          </w:rPr>
        </w:r>
        <w:r w:rsidR="00A064EF">
          <w:rPr>
            <w:noProof/>
            <w:webHidden/>
          </w:rPr>
          <w:fldChar w:fldCharType="separate"/>
        </w:r>
        <w:r w:rsidR="00A17B4E">
          <w:rPr>
            <w:noProof/>
            <w:webHidden/>
          </w:rPr>
          <w:t>22</w:t>
        </w:r>
        <w:r w:rsidR="00A064EF">
          <w:rPr>
            <w:noProof/>
            <w:webHidden/>
          </w:rPr>
          <w:fldChar w:fldCharType="end"/>
        </w:r>
      </w:hyperlink>
    </w:p>
    <w:p w14:paraId="36C78AF5" w14:textId="4F5B9F23"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72" w:history="1">
        <w:r w:rsidR="00A064EF" w:rsidRPr="00F17D5D">
          <w:rPr>
            <w:rStyle w:val="Hyperlink"/>
            <w:noProof/>
          </w:rPr>
          <w:t>4.1.2</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Cài đặt IDE</w:t>
        </w:r>
        <w:r w:rsidR="00A064EF">
          <w:rPr>
            <w:noProof/>
            <w:webHidden/>
          </w:rPr>
          <w:tab/>
        </w:r>
        <w:r w:rsidR="00A064EF">
          <w:rPr>
            <w:noProof/>
            <w:webHidden/>
          </w:rPr>
          <w:fldChar w:fldCharType="begin"/>
        </w:r>
        <w:r w:rsidR="00A064EF">
          <w:rPr>
            <w:noProof/>
            <w:webHidden/>
          </w:rPr>
          <w:instrText xml:space="preserve"> PAGEREF _Toc216900272 \h </w:instrText>
        </w:r>
        <w:r w:rsidR="00A064EF">
          <w:rPr>
            <w:noProof/>
            <w:webHidden/>
          </w:rPr>
        </w:r>
        <w:r w:rsidR="00A064EF">
          <w:rPr>
            <w:noProof/>
            <w:webHidden/>
          </w:rPr>
          <w:fldChar w:fldCharType="separate"/>
        </w:r>
        <w:r w:rsidR="00A17B4E">
          <w:rPr>
            <w:noProof/>
            <w:webHidden/>
          </w:rPr>
          <w:t>25</w:t>
        </w:r>
        <w:r w:rsidR="00A064EF">
          <w:rPr>
            <w:noProof/>
            <w:webHidden/>
          </w:rPr>
          <w:fldChar w:fldCharType="end"/>
        </w:r>
      </w:hyperlink>
    </w:p>
    <w:p w14:paraId="202AB59E" w14:textId="134840A9" w:rsidR="00A064EF" w:rsidRDefault="00771ADE">
      <w:pPr>
        <w:pStyle w:val="TOC3"/>
        <w:tabs>
          <w:tab w:val="left" w:pos="1100"/>
          <w:tab w:val="right" w:leader="dot" w:pos="8497"/>
        </w:tabs>
        <w:rPr>
          <w:rFonts w:asciiTheme="minorHAnsi" w:eastAsiaTheme="minorEastAsia" w:hAnsiTheme="minorHAnsi" w:cstheme="minorBidi"/>
          <w:noProof/>
          <w:sz w:val="22"/>
          <w:szCs w:val="22"/>
          <w:lang w:val="vi-VN" w:eastAsia="vi-VN"/>
        </w:rPr>
      </w:pPr>
      <w:hyperlink w:anchor="_Toc216900273" w:history="1">
        <w:r w:rsidR="00A064EF" w:rsidRPr="00F17D5D">
          <w:rPr>
            <w:rStyle w:val="Hyperlink"/>
            <w:bCs/>
            <w:noProof/>
          </w:rPr>
          <w:t>4.1.3</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Các cài đặt thư viện và cài đặt khác</w:t>
        </w:r>
        <w:r w:rsidR="00A064EF">
          <w:rPr>
            <w:noProof/>
            <w:webHidden/>
          </w:rPr>
          <w:tab/>
        </w:r>
        <w:r w:rsidR="00A064EF">
          <w:rPr>
            <w:noProof/>
            <w:webHidden/>
          </w:rPr>
          <w:fldChar w:fldCharType="begin"/>
        </w:r>
        <w:r w:rsidR="00A064EF">
          <w:rPr>
            <w:noProof/>
            <w:webHidden/>
          </w:rPr>
          <w:instrText xml:space="preserve"> PAGEREF _Toc216900273 \h </w:instrText>
        </w:r>
        <w:r w:rsidR="00A064EF">
          <w:rPr>
            <w:noProof/>
            <w:webHidden/>
          </w:rPr>
        </w:r>
        <w:r w:rsidR="00A064EF">
          <w:rPr>
            <w:noProof/>
            <w:webHidden/>
          </w:rPr>
          <w:fldChar w:fldCharType="separate"/>
        </w:r>
        <w:r w:rsidR="00A17B4E">
          <w:rPr>
            <w:noProof/>
            <w:webHidden/>
          </w:rPr>
          <w:t>30</w:t>
        </w:r>
        <w:r w:rsidR="00A064EF">
          <w:rPr>
            <w:noProof/>
            <w:webHidden/>
          </w:rPr>
          <w:fldChar w:fldCharType="end"/>
        </w:r>
      </w:hyperlink>
    </w:p>
    <w:p w14:paraId="2186355C" w14:textId="2C129053"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74" w:history="1">
        <w:r w:rsidR="00A064EF" w:rsidRPr="00F17D5D">
          <w:rPr>
            <w:rStyle w:val="Hyperlink"/>
            <w:noProof/>
          </w:rPr>
          <w:t>4.2</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Cách kết nối database</w:t>
        </w:r>
        <w:r w:rsidR="00A064EF">
          <w:rPr>
            <w:noProof/>
            <w:webHidden/>
          </w:rPr>
          <w:tab/>
        </w:r>
        <w:r w:rsidR="00A064EF">
          <w:rPr>
            <w:noProof/>
            <w:webHidden/>
          </w:rPr>
          <w:fldChar w:fldCharType="begin"/>
        </w:r>
        <w:r w:rsidR="00A064EF">
          <w:rPr>
            <w:noProof/>
            <w:webHidden/>
          </w:rPr>
          <w:instrText xml:space="preserve"> PAGEREF _Toc216900274 \h </w:instrText>
        </w:r>
        <w:r w:rsidR="00A064EF">
          <w:rPr>
            <w:noProof/>
            <w:webHidden/>
          </w:rPr>
        </w:r>
        <w:r w:rsidR="00A064EF">
          <w:rPr>
            <w:noProof/>
            <w:webHidden/>
          </w:rPr>
          <w:fldChar w:fldCharType="separate"/>
        </w:r>
        <w:r w:rsidR="00A17B4E">
          <w:rPr>
            <w:noProof/>
            <w:webHidden/>
          </w:rPr>
          <w:t>32</w:t>
        </w:r>
        <w:r w:rsidR="00A064EF">
          <w:rPr>
            <w:noProof/>
            <w:webHidden/>
          </w:rPr>
          <w:fldChar w:fldCharType="end"/>
        </w:r>
      </w:hyperlink>
    </w:p>
    <w:p w14:paraId="34B9BE6C" w14:textId="31A9870A"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75" w:history="1">
        <w:r w:rsidR="00A064EF" w:rsidRPr="00F17D5D">
          <w:rPr>
            <w:rStyle w:val="Hyperlink"/>
            <w:noProof/>
          </w:rPr>
          <w:t>4.3</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Cách tạo và chạy một dự án</w:t>
        </w:r>
        <w:r w:rsidR="00A064EF">
          <w:rPr>
            <w:noProof/>
            <w:webHidden/>
          </w:rPr>
          <w:tab/>
        </w:r>
        <w:r w:rsidR="00A064EF">
          <w:rPr>
            <w:noProof/>
            <w:webHidden/>
          </w:rPr>
          <w:fldChar w:fldCharType="begin"/>
        </w:r>
        <w:r w:rsidR="00A064EF">
          <w:rPr>
            <w:noProof/>
            <w:webHidden/>
          </w:rPr>
          <w:instrText xml:space="preserve"> PAGEREF _Toc216900275 \h </w:instrText>
        </w:r>
        <w:r w:rsidR="00A064EF">
          <w:rPr>
            <w:noProof/>
            <w:webHidden/>
          </w:rPr>
        </w:r>
        <w:r w:rsidR="00A064EF">
          <w:rPr>
            <w:noProof/>
            <w:webHidden/>
          </w:rPr>
          <w:fldChar w:fldCharType="separate"/>
        </w:r>
        <w:r w:rsidR="00A17B4E">
          <w:rPr>
            <w:noProof/>
            <w:webHidden/>
          </w:rPr>
          <w:t>34</w:t>
        </w:r>
        <w:r w:rsidR="00A064EF">
          <w:rPr>
            <w:noProof/>
            <w:webHidden/>
          </w:rPr>
          <w:fldChar w:fldCharType="end"/>
        </w:r>
      </w:hyperlink>
    </w:p>
    <w:p w14:paraId="54CB1152" w14:textId="500DEC77" w:rsidR="00A064EF" w:rsidRDefault="00771ADE">
      <w:pPr>
        <w:pStyle w:val="TOC2"/>
        <w:tabs>
          <w:tab w:val="left" w:pos="880"/>
          <w:tab w:val="right" w:leader="dot" w:pos="8497"/>
        </w:tabs>
        <w:rPr>
          <w:rFonts w:asciiTheme="minorHAnsi" w:eastAsiaTheme="minorEastAsia" w:hAnsiTheme="minorHAnsi" w:cstheme="minorBidi"/>
          <w:noProof/>
          <w:sz w:val="22"/>
          <w:szCs w:val="22"/>
          <w:lang w:val="vi-VN" w:eastAsia="vi-VN"/>
        </w:rPr>
      </w:pPr>
      <w:hyperlink w:anchor="_Toc216900276" w:history="1">
        <w:r w:rsidR="00A064EF" w:rsidRPr="00F17D5D">
          <w:rPr>
            <w:rStyle w:val="Hyperlink"/>
            <w:noProof/>
          </w:rPr>
          <w:t>4.4</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Các thuật toán quan trọng</w:t>
        </w:r>
        <w:r w:rsidR="00A064EF">
          <w:rPr>
            <w:noProof/>
            <w:webHidden/>
          </w:rPr>
          <w:tab/>
        </w:r>
        <w:r w:rsidR="00A064EF">
          <w:rPr>
            <w:noProof/>
            <w:webHidden/>
          </w:rPr>
          <w:fldChar w:fldCharType="begin"/>
        </w:r>
        <w:r w:rsidR="00A064EF">
          <w:rPr>
            <w:noProof/>
            <w:webHidden/>
          </w:rPr>
          <w:instrText xml:space="preserve"> PAGEREF _Toc216900276 \h </w:instrText>
        </w:r>
        <w:r w:rsidR="00A064EF">
          <w:rPr>
            <w:noProof/>
            <w:webHidden/>
          </w:rPr>
        </w:r>
        <w:r w:rsidR="00A064EF">
          <w:rPr>
            <w:noProof/>
            <w:webHidden/>
          </w:rPr>
          <w:fldChar w:fldCharType="separate"/>
        </w:r>
        <w:r w:rsidR="00A17B4E">
          <w:rPr>
            <w:noProof/>
            <w:webHidden/>
          </w:rPr>
          <w:t>37</w:t>
        </w:r>
        <w:r w:rsidR="00A064EF">
          <w:rPr>
            <w:noProof/>
            <w:webHidden/>
          </w:rPr>
          <w:fldChar w:fldCharType="end"/>
        </w:r>
      </w:hyperlink>
    </w:p>
    <w:p w14:paraId="0D6459B3" w14:textId="2AC48AD5" w:rsidR="00A064EF" w:rsidRDefault="00771ADE">
      <w:pPr>
        <w:pStyle w:val="TOC1"/>
        <w:tabs>
          <w:tab w:val="left" w:pos="400"/>
          <w:tab w:val="right" w:leader="dot" w:pos="8497"/>
        </w:tabs>
        <w:rPr>
          <w:rFonts w:asciiTheme="minorHAnsi" w:eastAsiaTheme="minorEastAsia" w:hAnsiTheme="minorHAnsi" w:cstheme="minorBidi"/>
          <w:noProof/>
          <w:sz w:val="22"/>
          <w:szCs w:val="22"/>
          <w:lang w:val="vi-VN" w:eastAsia="vi-VN"/>
        </w:rPr>
      </w:pPr>
      <w:hyperlink w:anchor="_Toc216900277" w:history="1">
        <w:r w:rsidR="00A064EF" w:rsidRPr="00F17D5D">
          <w:rPr>
            <w:rStyle w:val="Hyperlink"/>
            <w:noProof/>
          </w:rPr>
          <w:t>5</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KẾT LUẬN</w:t>
        </w:r>
        <w:r w:rsidR="00A064EF">
          <w:rPr>
            <w:noProof/>
            <w:webHidden/>
          </w:rPr>
          <w:tab/>
        </w:r>
        <w:r w:rsidR="00A064EF">
          <w:rPr>
            <w:noProof/>
            <w:webHidden/>
          </w:rPr>
          <w:fldChar w:fldCharType="begin"/>
        </w:r>
        <w:r w:rsidR="00A064EF">
          <w:rPr>
            <w:noProof/>
            <w:webHidden/>
          </w:rPr>
          <w:instrText xml:space="preserve"> PAGEREF _Toc216900277 \h </w:instrText>
        </w:r>
        <w:r w:rsidR="00A064EF">
          <w:rPr>
            <w:noProof/>
            <w:webHidden/>
          </w:rPr>
        </w:r>
        <w:r w:rsidR="00A064EF">
          <w:rPr>
            <w:noProof/>
            <w:webHidden/>
          </w:rPr>
          <w:fldChar w:fldCharType="separate"/>
        </w:r>
        <w:r w:rsidR="00A17B4E">
          <w:rPr>
            <w:noProof/>
            <w:webHidden/>
          </w:rPr>
          <w:t>41</w:t>
        </w:r>
        <w:r w:rsidR="00A064EF">
          <w:rPr>
            <w:noProof/>
            <w:webHidden/>
          </w:rPr>
          <w:fldChar w:fldCharType="end"/>
        </w:r>
      </w:hyperlink>
    </w:p>
    <w:p w14:paraId="5DD1D283" w14:textId="767E28DB" w:rsidR="00A064EF" w:rsidRDefault="00771ADE">
      <w:pPr>
        <w:pStyle w:val="TOC1"/>
        <w:tabs>
          <w:tab w:val="left" w:pos="400"/>
          <w:tab w:val="right" w:leader="dot" w:pos="8497"/>
        </w:tabs>
        <w:rPr>
          <w:rFonts w:asciiTheme="minorHAnsi" w:eastAsiaTheme="minorEastAsia" w:hAnsiTheme="minorHAnsi" w:cstheme="minorBidi"/>
          <w:noProof/>
          <w:sz w:val="22"/>
          <w:szCs w:val="22"/>
          <w:lang w:val="vi-VN" w:eastAsia="vi-VN"/>
        </w:rPr>
      </w:pPr>
      <w:hyperlink w:anchor="_Toc216900278" w:history="1">
        <w:r w:rsidR="00A064EF" w:rsidRPr="00F17D5D">
          <w:rPr>
            <w:rStyle w:val="Hyperlink"/>
            <w:noProof/>
          </w:rPr>
          <w:t>6</w:t>
        </w:r>
        <w:r w:rsidR="00A064EF">
          <w:rPr>
            <w:rFonts w:asciiTheme="minorHAnsi" w:eastAsiaTheme="minorEastAsia" w:hAnsiTheme="minorHAnsi" w:cstheme="minorBidi"/>
            <w:noProof/>
            <w:sz w:val="22"/>
            <w:szCs w:val="22"/>
            <w:lang w:val="vi-VN" w:eastAsia="vi-VN"/>
          </w:rPr>
          <w:tab/>
        </w:r>
        <w:r w:rsidR="00A064EF" w:rsidRPr="00F17D5D">
          <w:rPr>
            <w:rStyle w:val="Hyperlink"/>
            <w:noProof/>
          </w:rPr>
          <w:t>TÀI LIỆU KHAM KHẢO</w:t>
        </w:r>
        <w:r w:rsidR="00A064EF">
          <w:rPr>
            <w:noProof/>
            <w:webHidden/>
          </w:rPr>
          <w:tab/>
        </w:r>
        <w:r w:rsidR="00A064EF">
          <w:rPr>
            <w:noProof/>
            <w:webHidden/>
          </w:rPr>
          <w:fldChar w:fldCharType="begin"/>
        </w:r>
        <w:r w:rsidR="00A064EF">
          <w:rPr>
            <w:noProof/>
            <w:webHidden/>
          </w:rPr>
          <w:instrText xml:space="preserve"> PAGEREF _Toc216900278 \h </w:instrText>
        </w:r>
        <w:r w:rsidR="00A064EF">
          <w:rPr>
            <w:noProof/>
            <w:webHidden/>
          </w:rPr>
        </w:r>
        <w:r w:rsidR="00A064EF">
          <w:rPr>
            <w:noProof/>
            <w:webHidden/>
          </w:rPr>
          <w:fldChar w:fldCharType="separate"/>
        </w:r>
        <w:r w:rsidR="00A17B4E">
          <w:rPr>
            <w:noProof/>
            <w:webHidden/>
          </w:rPr>
          <w:t>42</w:t>
        </w:r>
        <w:r w:rsidR="00A064EF">
          <w:rPr>
            <w:noProof/>
            <w:webHidden/>
          </w:rPr>
          <w:fldChar w:fldCharType="end"/>
        </w:r>
      </w:hyperlink>
    </w:p>
    <w:p w14:paraId="7F09E738" w14:textId="4E64728E" w:rsidR="00AB3938" w:rsidRPr="00AB3938" w:rsidRDefault="00A064EF" w:rsidP="00AB3938">
      <w:pPr>
        <w:pStyle w:val="nd"/>
        <w:ind w:firstLine="0"/>
      </w:pPr>
      <w:r>
        <w:rPr>
          <w:b/>
          <w:sz w:val="36"/>
        </w:rPr>
        <w:fldChar w:fldCharType="end"/>
      </w:r>
    </w:p>
    <w:p w14:paraId="3F84F288" w14:textId="6A5922C5" w:rsidR="009743FC" w:rsidRDefault="009743FC" w:rsidP="009743FC"/>
    <w:p w14:paraId="1A089DE2" w14:textId="0792B2D3" w:rsidR="00B62388" w:rsidRDefault="00B62388"/>
    <w:p w14:paraId="7897D7D3" w14:textId="43E3F449" w:rsidR="009743FC" w:rsidRDefault="009743FC" w:rsidP="009743FC">
      <w:pPr>
        <w:pStyle w:val="nd"/>
        <w:ind w:firstLine="0"/>
      </w:pPr>
      <w:r>
        <w:br w:type="page"/>
      </w:r>
    </w:p>
    <w:p w14:paraId="1B1F8032" w14:textId="679DDD95" w:rsidR="009743FC" w:rsidRPr="009743FC" w:rsidRDefault="009743FC" w:rsidP="000F1768">
      <w:pPr>
        <w:pStyle w:val="Heading1"/>
        <w:numPr>
          <w:ilvl w:val="0"/>
          <w:numId w:val="0"/>
        </w:numPr>
        <w:ind w:left="432" w:hanging="432"/>
      </w:pPr>
      <w:bookmarkStart w:id="44" w:name="_Toc216898984"/>
      <w:bookmarkStart w:id="45" w:name="_Toc216899042"/>
      <w:bookmarkStart w:id="46" w:name="_Toc216899435"/>
      <w:bookmarkStart w:id="47" w:name="_Toc216899605"/>
      <w:bookmarkStart w:id="48" w:name="_Toc216900242"/>
      <w:r>
        <w:lastRenderedPageBreak/>
        <w:t>DANH MỤC HÌNH ẢNH</w:t>
      </w:r>
      <w:bookmarkEnd w:id="44"/>
      <w:bookmarkEnd w:id="45"/>
      <w:bookmarkEnd w:id="46"/>
      <w:bookmarkEnd w:id="47"/>
      <w:bookmarkEnd w:id="48"/>
    </w:p>
    <w:p w14:paraId="56471439" w14:textId="6D63673E" w:rsidR="00A064EF" w:rsidRDefault="00AB3938">
      <w:pPr>
        <w:pStyle w:val="TableofFigures"/>
        <w:tabs>
          <w:tab w:val="right" w:leader="dot" w:pos="8497"/>
        </w:tabs>
        <w:rPr>
          <w:rFonts w:asciiTheme="minorHAnsi" w:eastAsiaTheme="minorEastAsia" w:hAnsiTheme="minorHAnsi" w:cstheme="minorBidi"/>
          <w:noProof/>
          <w:sz w:val="22"/>
          <w:szCs w:val="22"/>
          <w:lang w:val="vi-VN" w:eastAsia="vi-VN"/>
        </w:rPr>
      </w:pPr>
      <w:r>
        <w:fldChar w:fldCharType="begin"/>
      </w:r>
      <w:r>
        <w:instrText xml:space="preserve"> TOC \h \z \c "Hình " </w:instrText>
      </w:r>
      <w:r>
        <w:fldChar w:fldCharType="separate"/>
      </w:r>
      <w:hyperlink w:anchor="_Toc216900326" w:history="1">
        <w:r w:rsidR="00A064EF" w:rsidRPr="00190E89">
          <w:rPr>
            <w:rStyle w:val="Hyperlink"/>
            <w:noProof/>
          </w:rPr>
          <w:t>Hình  1: Visual Studio Code</w:t>
        </w:r>
        <w:r w:rsidR="00A064EF">
          <w:rPr>
            <w:noProof/>
            <w:webHidden/>
          </w:rPr>
          <w:tab/>
        </w:r>
        <w:r w:rsidR="00A064EF">
          <w:rPr>
            <w:noProof/>
            <w:webHidden/>
          </w:rPr>
          <w:fldChar w:fldCharType="begin"/>
        </w:r>
        <w:r w:rsidR="00A064EF">
          <w:rPr>
            <w:noProof/>
            <w:webHidden/>
          </w:rPr>
          <w:instrText xml:space="preserve"> PAGEREF _Toc216900326 \h </w:instrText>
        </w:r>
        <w:r w:rsidR="00A064EF">
          <w:rPr>
            <w:noProof/>
            <w:webHidden/>
          </w:rPr>
        </w:r>
        <w:r w:rsidR="00A064EF">
          <w:rPr>
            <w:noProof/>
            <w:webHidden/>
          </w:rPr>
          <w:fldChar w:fldCharType="separate"/>
        </w:r>
        <w:r w:rsidR="00A17B4E">
          <w:rPr>
            <w:noProof/>
            <w:webHidden/>
          </w:rPr>
          <w:t>1</w:t>
        </w:r>
        <w:r w:rsidR="00A064EF">
          <w:rPr>
            <w:noProof/>
            <w:webHidden/>
          </w:rPr>
          <w:fldChar w:fldCharType="end"/>
        </w:r>
      </w:hyperlink>
    </w:p>
    <w:p w14:paraId="7FDFA4B9" w14:textId="24D78C10"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27" w:history="1">
        <w:r w:rsidR="00A064EF" w:rsidRPr="00190E89">
          <w:rPr>
            <w:rStyle w:val="Hyperlink"/>
            <w:noProof/>
          </w:rPr>
          <w:t>Hình  2: Nestjs</w:t>
        </w:r>
        <w:r w:rsidR="00A064EF">
          <w:rPr>
            <w:noProof/>
            <w:webHidden/>
          </w:rPr>
          <w:tab/>
        </w:r>
        <w:r w:rsidR="00A064EF">
          <w:rPr>
            <w:noProof/>
            <w:webHidden/>
          </w:rPr>
          <w:fldChar w:fldCharType="begin"/>
        </w:r>
        <w:r w:rsidR="00A064EF">
          <w:rPr>
            <w:noProof/>
            <w:webHidden/>
          </w:rPr>
          <w:instrText xml:space="preserve"> PAGEREF _Toc216900327 \h </w:instrText>
        </w:r>
        <w:r w:rsidR="00A064EF">
          <w:rPr>
            <w:noProof/>
            <w:webHidden/>
          </w:rPr>
        </w:r>
        <w:r w:rsidR="00A064EF">
          <w:rPr>
            <w:noProof/>
            <w:webHidden/>
          </w:rPr>
          <w:fldChar w:fldCharType="separate"/>
        </w:r>
        <w:r w:rsidR="00A17B4E">
          <w:rPr>
            <w:noProof/>
            <w:webHidden/>
          </w:rPr>
          <w:t>1</w:t>
        </w:r>
        <w:r w:rsidR="00A064EF">
          <w:rPr>
            <w:noProof/>
            <w:webHidden/>
          </w:rPr>
          <w:fldChar w:fldCharType="end"/>
        </w:r>
      </w:hyperlink>
    </w:p>
    <w:p w14:paraId="41BF4697" w14:textId="3AC51084"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28" w:history="1">
        <w:r w:rsidR="00A064EF" w:rsidRPr="00190E89">
          <w:rPr>
            <w:rStyle w:val="Hyperlink"/>
            <w:noProof/>
          </w:rPr>
          <w:t>Hình  3: MongoDB</w:t>
        </w:r>
        <w:r w:rsidR="00A064EF">
          <w:rPr>
            <w:noProof/>
            <w:webHidden/>
          </w:rPr>
          <w:tab/>
        </w:r>
        <w:r w:rsidR="00A064EF">
          <w:rPr>
            <w:noProof/>
            <w:webHidden/>
          </w:rPr>
          <w:fldChar w:fldCharType="begin"/>
        </w:r>
        <w:r w:rsidR="00A064EF">
          <w:rPr>
            <w:noProof/>
            <w:webHidden/>
          </w:rPr>
          <w:instrText xml:space="preserve"> PAGEREF _Toc216900328 \h </w:instrText>
        </w:r>
        <w:r w:rsidR="00A064EF">
          <w:rPr>
            <w:noProof/>
            <w:webHidden/>
          </w:rPr>
        </w:r>
        <w:r w:rsidR="00A064EF">
          <w:rPr>
            <w:noProof/>
            <w:webHidden/>
          </w:rPr>
          <w:fldChar w:fldCharType="separate"/>
        </w:r>
        <w:r w:rsidR="00A17B4E">
          <w:rPr>
            <w:noProof/>
            <w:webHidden/>
          </w:rPr>
          <w:t>2</w:t>
        </w:r>
        <w:r w:rsidR="00A064EF">
          <w:rPr>
            <w:noProof/>
            <w:webHidden/>
          </w:rPr>
          <w:fldChar w:fldCharType="end"/>
        </w:r>
      </w:hyperlink>
    </w:p>
    <w:p w14:paraId="6203F295" w14:textId="4203EABC"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29" w:history="1">
        <w:r w:rsidR="00A064EF" w:rsidRPr="00190E89">
          <w:rPr>
            <w:rStyle w:val="Hyperlink"/>
            <w:noProof/>
          </w:rPr>
          <w:t>Hình  4: Postman</w:t>
        </w:r>
        <w:r w:rsidR="00A064EF">
          <w:rPr>
            <w:noProof/>
            <w:webHidden/>
          </w:rPr>
          <w:tab/>
        </w:r>
        <w:r w:rsidR="00A064EF">
          <w:rPr>
            <w:noProof/>
            <w:webHidden/>
          </w:rPr>
          <w:fldChar w:fldCharType="begin"/>
        </w:r>
        <w:r w:rsidR="00A064EF">
          <w:rPr>
            <w:noProof/>
            <w:webHidden/>
          </w:rPr>
          <w:instrText xml:space="preserve"> PAGEREF _Toc216900329 \h </w:instrText>
        </w:r>
        <w:r w:rsidR="00A064EF">
          <w:rPr>
            <w:noProof/>
            <w:webHidden/>
          </w:rPr>
        </w:r>
        <w:r w:rsidR="00A064EF">
          <w:rPr>
            <w:noProof/>
            <w:webHidden/>
          </w:rPr>
          <w:fldChar w:fldCharType="separate"/>
        </w:r>
        <w:r w:rsidR="00A17B4E">
          <w:rPr>
            <w:noProof/>
            <w:webHidden/>
          </w:rPr>
          <w:t>2</w:t>
        </w:r>
        <w:r w:rsidR="00A064EF">
          <w:rPr>
            <w:noProof/>
            <w:webHidden/>
          </w:rPr>
          <w:fldChar w:fldCharType="end"/>
        </w:r>
      </w:hyperlink>
    </w:p>
    <w:p w14:paraId="4C7E3544" w14:textId="1FF7C2BA"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0" w:history="1">
        <w:r w:rsidR="00A064EF" w:rsidRPr="00190E89">
          <w:rPr>
            <w:rStyle w:val="Hyperlink"/>
            <w:noProof/>
          </w:rPr>
          <w:t>Hình  5: Use Case Diagram</w:t>
        </w:r>
        <w:r w:rsidR="00A064EF">
          <w:rPr>
            <w:noProof/>
            <w:webHidden/>
          </w:rPr>
          <w:tab/>
        </w:r>
        <w:r w:rsidR="00A064EF">
          <w:rPr>
            <w:noProof/>
            <w:webHidden/>
          </w:rPr>
          <w:fldChar w:fldCharType="begin"/>
        </w:r>
        <w:r w:rsidR="00A064EF">
          <w:rPr>
            <w:noProof/>
            <w:webHidden/>
          </w:rPr>
          <w:instrText xml:space="preserve"> PAGEREF _Toc216900330 \h </w:instrText>
        </w:r>
        <w:r w:rsidR="00A064EF">
          <w:rPr>
            <w:noProof/>
            <w:webHidden/>
          </w:rPr>
        </w:r>
        <w:r w:rsidR="00A064EF">
          <w:rPr>
            <w:noProof/>
            <w:webHidden/>
          </w:rPr>
          <w:fldChar w:fldCharType="separate"/>
        </w:r>
        <w:r w:rsidR="00A17B4E">
          <w:rPr>
            <w:noProof/>
            <w:webHidden/>
          </w:rPr>
          <w:t>9</w:t>
        </w:r>
        <w:r w:rsidR="00A064EF">
          <w:rPr>
            <w:noProof/>
            <w:webHidden/>
          </w:rPr>
          <w:fldChar w:fldCharType="end"/>
        </w:r>
      </w:hyperlink>
    </w:p>
    <w:p w14:paraId="20CE4434" w14:textId="7A990335"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1" w:history="1">
        <w:r w:rsidR="00A064EF" w:rsidRPr="00190E89">
          <w:rPr>
            <w:rStyle w:val="Hyperlink"/>
            <w:noProof/>
          </w:rPr>
          <w:t>Hình  6: Class Diagram</w:t>
        </w:r>
        <w:r w:rsidR="00A064EF">
          <w:rPr>
            <w:noProof/>
            <w:webHidden/>
          </w:rPr>
          <w:tab/>
        </w:r>
        <w:r w:rsidR="00A064EF">
          <w:rPr>
            <w:noProof/>
            <w:webHidden/>
          </w:rPr>
          <w:fldChar w:fldCharType="begin"/>
        </w:r>
        <w:r w:rsidR="00A064EF">
          <w:rPr>
            <w:noProof/>
            <w:webHidden/>
          </w:rPr>
          <w:instrText xml:space="preserve"> PAGEREF _Toc216900331 \h </w:instrText>
        </w:r>
        <w:r w:rsidR="00A064EF">
          <w:rPr>
            <w:noProof/>
            <w:webHidden/>
          </w:rPr>
        </w:r>
        <w:r w:rsidR="00A064EF">
          <w:rPr>
            <w:noProof/>
            <w:webHidden/>
          </w:rPr>
          <w:fldChar w:fldCharType="separate"/>
        </w:r>
        <w:r w:rsidR="00A17B4E">
          <w:rPr>
            <w:noProof/>
            <w:webHidden/>
          </w:rPr>
          <w:t>10</w:t>
        </w:r>
        <w:r w:rsidR="00A064EF">
          <w:rPr>
            <w:noProof/>
            <w:webHidden/>
          </w:rPr>
          <w:fldChar w:fldCharType="end"/>
        </w:r>
      </w:hyperlink>
    </w:p>
    <w:p w14:paraId="241B31D8" w14:textId="399E1F68"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2" w:history="1">
        <w:r w:rsidR="00A064EF" w:rsidRPr="00190E89">
          <w:rPr>
            <w:rStyle w:val="Hyperlink"/>
            <w:noProof/>
          </w:rPr>
          <w:t>Hình  7: Sơ đồ tuần tự  chức năng đăng nhập - Phần 1</w:t>
        </w:r>
        <w:r w:rsidR="00A064EF">
          <w:rPr>
            <w:noProof/>
            <w:webHidden/>
          </w:rPr>
          <w:tab/>
        </w:r>
        <w:r w:rsidR="00A064EF">
          <w:rPr>
            <w:noProof/>
            <w:webHidden/>
          </w:rPr>
          <w:fldChar w:fldCharType="begin"/>
        </w:r>
        <w:r w:rsidR="00A064EF">
          <w:rPr>
            <w:noProof/>
            <w:webHidden/>
          </w:rPr>
          <w:instrText xml:space="preserve"> PAGEREF _Toc216900332 \h </w:instrText>
        </w:r>
        <w:r w:rsidR="00A064EF">
          <w:rPr>
            <w:noProof/>
            <w:webHidden/>
          </w:rPr>
        </w:r>
        <w:r w:rsidR="00A064EF">
          <w:rPr>
            <w:noProof/>
            <w:webHidden/>
          </w:rPr>
          <w:fldChar w:fldCharType="separate"/>
        </w:r>
        <w:r w:rsidR="00A17B4E">
          <w:rPr>
            <w:noProof/>
            <w:webHidden/>
          </w:rPr>
          <w:t>11</w:t>
        </w:r>
        <w:r w:rsidR="00A064EF">
          <w:rPr>
            <w:noProof/>
            <w:webHidden/>
          </w:rPr>
          <w:fldChar w:fldCharType="end"/>
        </w:r>
      </w:hyperlink>
    </w:p>
    <w:p w14:paraId="4253F2BA" w14:textId="1DF2CF50"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3" w:history="1">
        <w:r w:rsidR="00A064EF" w:rsidRPr="00190E89">
          <w:rPr>
            <w:rStyle w:val="Hyperlink"/>
            <w:noProof/>
          </w:rPr>
          <w:t>Hình  8: Sơ đồ tuần tự chức năng đăng nhập - Phần 2</w:t>
        </w:r>
        <w:r w:rsidR="00A064EF">
          <w:rPr>
            <w:noProof/>
            <w:webHidden/>
          </w:rPr>
          <w:tab/>
        </w:r>
        <w:r w:rsidR="00A064EF">
          <w:rPr>
            <w:noProof/>
            <w:webHidden/>
          </w:rPr>
          <w:fldChar w:fldCharType="begin"/>
        </w:r>
        <w:r w:rsidR="00A064EF">
          <w:rPr>
            <w:noProof/>
            <w:webHidden/>
          </w:rPr>
          <w:instrText xml:space="preserve"> PAGEREF _Toc216900333 \h </w:instrText>
        </w:r>
        <w:r w:rsidR="00A064EF">
          <w:rPr>
            <w:noProof/>
            <w:webHidden/>
          </w:rPr>
        </w:r>
        <w:r w:rsidR="00A064EF">
          <w:rPr>
            <w:noProof/>
            <w:webHidden/>
          </w:rPr>
          <w:fldChar w:fldCharType="separate"/>
        </w:r>
        <w:r w:rsidR="00A17B4E">
          <w:rPr>
            <w:noProof/>
            <w:webHidden/>
          </w:rPr>
          <w:t>12</w:t>
        </w:r>
        <w:r w:rsidR="00A064EF">
          <w:rPr>
            <w:noProof/>
            <w:webHidden/>
          </w:rPr>
          <w:fldChar w:fldCharType="end"/>
        </w:r>
      </w:hyperlink>
    </w:p>
    <w:p w14:paraId="29939972" w14:textId="28051892"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4" w:history="1">
        <w:r w:rsidR="00A064EF" w:rsidRPr="00190E89">
          <w:rPr>
            <w:rStyle w:val="Hyperlink"/>
            <w:noProof/>
          </w:rPr>
          <w:t>Hình  9: Sơ đồ tuần tự chức năng chọn gói và tạo giao dịch - Phần 1</w:t>
        </w:r>
        <w:r w:rsidR="00A064EF">
          <w:rPr>
            <w:noProof/>
            <w:webHidden/>
          </w:rPr>
          <w:tab/>
        </w:r>
        <w:r w:rsidR="00A064EF">
          <w:rPr>
            <w:noProof/>
            <w:webHidden/>
          </w:rPr>
          <w:fldChar w:fldCharType="begin"/>
        </w:r>
        <w:r w:rsidR="00A064EF">
          <w:rPr>
            <w:noProof/>
            <w:webHidden/>
          </w:rPr>
          <w:instrText xml:space="preserve"> PAGEREF _Toc216900334 \h </w:instrText>
        </w:r>
        <w:r w:rsidR="00A064EF">
          <w:rPr>
            <w:noProof/>
            <w:webHidden/>
          </w:rPr>
        </w:r>
        <w:r w:rsidR="00A064EF">
          <w:rPr>
            <w:noProof/>
            <w:webHidden/>
          </w:rPr>
          <w:fldChar w:fldCharType="separate"/>
        </w:r>
        <w:r w:rsidR="00A17B4E">
          <w:rPr>
            <w:noProof/>
            <w:webHidden/>
          </w:rPr>
          <w:t>13</w:t>
        </w:r>
        <w:r w:rsidR="00A064EF">
          <w:rPr>
            <w:noProof/>
            <w:webHidden/>
          </w:rPr>
          <w:fldChar w:fldCharType="end"/>
        </w:r>
      </w:hyperlink>
    </w:p>
    <w:p w14:paraId="1E727605" w14:textId="7563CB30"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5" w:history="1">
        <w:r w:rsidR="00A064EF" w:rsidRPr="00190E89">
          <w:rPr>
            <w:rStyle w:val="Hyperlink"/>
            <w:noProof/>
          </w:rPr>
          <w:t>Hình  10: Sơ đồ tuần tự chức năng chọn gói và tạo giao dịch - Phần 2</w:t>
        </w:r>
        <w:r w:rsidR="00A064EF">
          <w:rPr>
            <w:noProof/>
            <w:webHidden/>
          </w:rPr>
          <w:tab/>
        </w:r>
        <w:r w:rsidR="00A064EF">
          <w:rPr>
            <w:noProof/>
            <w:webHidden/>
          </w:rPr>
          <w:fldChar w:fldCharType="begin"/>
        </w:r>
        <w:r w:rsidR="00A064EF">
          <w:rPr>
            <w:noProof/>
            <w:webHidden/>
          </w:rPr>
          <w:instrText xml:space="preserve"> PAGEREF _Toc216900335 \h </w:instrText>
        </w:r>
        <w:r w:rsidR="00A064EF">
          <w:rPr>
            <w:noProof/>
            <w:webHidden/>
          </w:rPr>
        </w:r>
        <w:r w:rsidR="00A064EF">
          <w:rPr>
            <w:noProof/>
            <w:webHidden/>
          </w:rPr>
          <w:fldChar w:fldCharType="separate"/>
        </w:r>
        <w:r w:rsidR="00A17B4E">
          <w:rPr>
            <w:noProof/>
            <w:webHidden/>
          </w:rPr>
          <w:t>14</w:t>
        </w:r>
        <w:r w:rsidR="00A064EF">
          <w:rPr>
            <w:noProof/>
            <w:webHidden/>
          </w:rPr>
          <w:fldChar w:fldCharType="end"/>
        </w:r>
      </w:hyperlink>
    </w:p>
    <w:p w14:paraId="28265BDC" w14:textId="4DEE1DCF"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6" w:history="1">
        <w:r w:rsidR="00A064EF" w:rsidRPr="00190E89">
          <w:rPr>
            <w:rStyle w:val="Hyperlink"/>
            <w:noProof/>
          </w:rPr>
          <w:t>Hình  11: Sơ đồ tuần tự chức năng Hiển thị QR Code và bắt đầu Polling - Phần 1</w:t>
        </w:r>
        <w:r w:rsidR="00A064EF">
          <w:rPr>
            <w:noProof/>
            <w:webHidden/>
          </w:rPr>
          <w:tab/>
        </w:r>
        <w:r w:rsidR="00A064EF">
          <w:rPr>
            <w:noProof/>
            <w:webHidden/>
          </w:rPr>
          <w:fldChar w:fldCharType="begin"/>
        </w:r>
        <w:r w:rsidR="00A064EF">
          <w:rPr>
            <w:noProof/>
            <w:webHidden/>
          </w:rPr>
          <w:instrText xml:space="preserve"> PAGEREF _Toc216900336 \h </w:instrText>
        </w:r>
        <w:r w:rsidR="00A064EF">
          <w:rPr>
            <w:noProof/>
            <w:webHidden/>
          </w:rPr>
        </w:r>
        <w:r w:rsidR="00A064EF">
          <w:rPr>
            <w:noProof/>
            <w:webHidden/>
          </w:rPr>
          <w:fldChar w:fldCharType="separate"/>
        </w:r>
        <w:r w:rsidR="00A17B4E">
          <w:rPr>
            <w:noProof/>
            <w:webHidden/>
          </w:rPr>
          <w:t>15</w:t>
        </w:r>
        <w:r w:rsidR="00A064EF">
          <w:rPr>
            <w:noProof/>
            <w:webHidden/>
          </w:rPr>
          <w:fldChar w:fldCharType="end"/>
        </w:r>
      </w:hyperlink>
    </w:p>
    <w:p w14:paraId="629EC9AE" w14:textId="49AB3F43"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7" w:history="1">
        <w:r w:rsidR="00A064EF" w:rsidRPr="00190E89">
          <w:rPr>
            <w:rStyle w:val="Hyperlink"/>
            <w:noProof/>
          </w:rPr>
          <w:t>Hình  12: Sơ đồ tuần tự chức năng Hiển thị QR Code và bắt đầu Polling - Phần 2</w:t>
        </w:r>
        <w:r w:rsidR="00A064EF">
          <w:rPr>
            <w:noProof/>
            <w:webHidden/>
          </w:rPr>
          <w:tab/>
        </w:r>
        <w:r w:rsidR="00A064EF">
          <w:rPr>
            <w:noProof/>
            <w:webHidden/>
          </w:rPr>
          <w:fldChar w:fldCharType="begin"/>
        </w:r>
        <w:r w:rsidR="00A064EF">
          <w:rPr>
            <w:noProof/>
            <w:webHidden/>
          </w:rPr>
          <w:instrText xml:space="preserve"> PAGEREF _Toc216900337 \h </w:instrText>
        </w:r>
        <w:r w:rsidR="00A064EF">
          <w:rPr>
            <w:noProof/>
            <w:webHidden/>
          </w:rPr>
        </w:r>
        <w:r w:rsidR="00A064EF">
          <w:rPr>
            <w:noProof/>
            <w:webHidden/>
          </w:rPr>
          <w:fldChar w:fldCharType="separate"/>
        </w:r>
        <w:r w:rsidR="00A17B4E">
          <w:rPr>
            <w:noProof/>
            <w:webHidden/>
          </w:rPr>
          <w:t>16</w:t>
        </w:r>
        <w:r w:rsidR="00A064EF">
          <w:rPr>
            <w:noProof/>
            <w:webHidden/>
          </w:rPr>
          <w:fldChar w:fldCharType="end"/>
        </w:r>
      </w:hyperlink>
    </w:p>
    <w:p w14:paraId="00AC1259" w14:textId="5B7C239C"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8" w:history="1">
        <w:r w:rsidR="00A064EF" w:rsidRPr="00190E89">
          <w:rPr>
            <w:rStyle w:val="Hyperlink"/>
            <w:noProof/>
          </w:rPr>
          <w:t>Hình  13: Sơ đồ tuần tự của chức năng thanh toán qua MoMo App</w:t>
        </w:r>
        <w:r w:rsidR="00A064EF">
          <w:rPr>
            <w:noProof/>
            <w:webHidden/>
          </w:rPr>
          <w:tab/>
        </w:r>
        <w:r w:rsidR="00A064EF">
          <w:rPr>
            <w:noProof/>
            <w:webHidden/>
          </w:rPr>
          <w:fldChar w:fldCharType="begin"/>
        </w:r>
        <w:r w:rsidR="00A064EF">
          <w:rPr>
            <w:noProof/>
            <w:webHidden/>
          </w:rPr>
          <w:instrText xml:space="preserve"> PAGEREF _Toc216900338 \h </w:instrText>
        </w:r>
        <w:r w:rsidR="00A064EF">
          <w:rPr>
            <w:noProof/>
            <w:webHidden/>
          </w:rPr>
        </w:r>
        <w:r w:rsidR="00A064EF">
          <w:rPr>
            <w:noProof/>
            <w:webHidden/>
          </w:rPr>
          <w:fldChar w:fldCharType="separate"/>
        </w:r>
        <w:r w:rsidR="00A17B4E">
          <w:rPr>
            <w:noProof/>
            <w:webHidden/>
          </w:rPr>
          <w:t>17</w:t>
        </w:r>
        <w:r w:rsidR="00A064EF">
          <w:rPr>
            <w:noProof/>
            <w:webHidden/>
          </w:rPr>
          <w:fldChar w:fldCharType="end"/>
        </w:r>
      </w:hyperlink>
    </w:p>
    <w:p w14:paraId="644896A7" w14:textId="27606ABB"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39" w:history="1">
        <w:r w:rsidR="00A064EF" w:rsidRPr="00190E89">
          <w:rPr>
            <w:rStyle w:val="Hyperlink"/>
            <w:noProof/>
          </w:rPr>
          <w:t>Hình  14: Sơ đồ tuần tự chức năng MoMo IPN Callback và cộng Coins - Phần 1</w:t>
        </w:r>
        <w:r w:rsidR="00A064EF">
          <w:rPr>
            <w:noProof/>
            <w:webHidden/>
          </w:rPr>
          <w:tab/>
        </w:r>
        <w:r w:rsidR="00A064EF">
          <w:rPr>
            <w:noProof/>
            <w:webHidden/>
          </w:rPr>
          <w:fldChar w:fldCharType="begin"/>
        </w:r>
        <w:r w:rsidR="00A064EF">
          <w:rPr>
            <w:noProof/>
            <w:webHidden/>
          </w:rPr>
          <w:instrText xml:space="preserve"> PAGEREF _Toc216900339 \h </w:instrText>
        </w:r>
        <w:r w:rsidR="00A064EF">
          <w:rPr>
            <w:noProof/>
            <w:webHidden/>
          </w:rPr>
        </w:r>
        <w:r w:rsidR="00A064EF">
          <w:rPr>
            <w:noProof/>
            <w:webHidden/>
          </w:rPr>
          <w:fldChar w:fldCharType="separate"/>
        </w:r>
        <w:r w:rsidR="00A17B4E">
          <w:rPr>
            <w:noProof/>
            <w:webHidden/>
          </w:rPr>
          <w:t>18</w:t>
        </w:r>
        <w:r w:rsidR="00A064EF">
          <w:rPr>
            <w:noProof/>
            <w:webHidden/>
          </w:rPr>
          <w:fldChar w:fldCharType="end"/>
        </w:r>
      </w:hyperlink>
    </w:p>
    <w:p w14:paraId="4FC878F5" w14:textId="702D6F28"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0" w:history="1">
        <w:r w:rsidR="00A064EF" w:rsidRPr="00190E89">
          <w:rPr>
            <w:rStyle w:val="Hyperlink"/>
            <w:noProof/>
          </w:rPr>
          <w:t>Hình  15: Sơ đồ tuần tự chức năng MoMo IPN Callback và cộng Coins - Phần 2</w:t>
        </w:r>
        <w:r w:rsidR="00A064EF">
          <w:rPr>
            <w:noProof/>
            <w:webHidden/>
          </w:rPr>
          <w:tab/>
        </w:r>
        <w:r w:rsidR="00A064EF">
          <w:rPr>
            <w:noProof/>
            <w:webHidden/>
          </w:rPr>
          <w:fldChar w:fldCharType="begin"/>
        </w:r>
        <w:r w:rsidR="00A064EF">
          <w:rPr>
            <w:noProof/>
            <w:webHidden/>
          </w:rPr>
          <w:instrText xml:space="preserve"> PAGEREF _Toc216900340 \h </w:instrText>
        </w:r>
        <w:r w:rsidR="00A064EF">
          <w:rPr>
            <w:noProof/>
            <w:webHidden/>
          </w:rPr>
        </w:r>
        <w:r w:rsidR="00A064EF">
          <w:rPr>
            <w:noProof/>
            <w:webHidden/>
          </w:rPr>
          <w:fldChar w:fldCharType="separate"/>
        </w:r>
        <w:r w:rsidR="00A17B4E">
          <w:rPr>
            <w:noProof/>
            <w:webHidden/>
          </w:rPr>
          <w:t>19</w:t>
        </w:r>
        <w:r w:rsidR="00A064EF">
          <w:rPr>
            <w:noProof/>
            <w:webHidden/>
          </w:rPr>
          <w:fldChar w:fldCharType="end"/>
        </w:r>
      </w:hyperlink>
    </w:p>
    <w:p w14:paraId="58D530B6" w14:textId="1854BF67"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1" w:history="1">
        <w:r w:rsidR="00A064EF" w:rsidRPr="00190E89">
          <w:rPr>
            <w:rStyle w:val="Hyperlink"/>
            <w:noProof/>
          </w:rPr>
          <w:t>Hình  16: Data Structure MongoDB – Phần 1</w:t>
        </w:r>
        <w:r w:rsidR="00A064EF">
          <w:rPr>
            <w:noProof/>
            <w:webHidden/>
          </w:rPr>
          <w:tab/>
        </w:r>
        <w:r w:rsidR="00A064EF">
          <w:rPr>
            <w:noProof/>
            <w:webHidden/>
          </w:rPr>
          <w:fldChar w:fldCharType="begin"/>
        </w:r>
        <w:r w:rsidR="00A064EF">
          <w:rPr>
            <w:noProof/>
            <w:webHidden/>
          </w:rPr>
          <w:instrText xml:space="preserve"> PAGEREF _Toc216900341 \h </w:instrText>
        </w:r>
        <w:r w:rsidR="00A064EF">
          <w:rPr>
            <w:noProof/>
            <w:webHidden/>
          </w:rPr>
        </w:r>
        <w:r w:rsidR="00A064EF">
          <w:rPr>
            <w:noProof/>
            <w:webHidden/>
          </w:rPr>
          <w:fldChar w:fldCharType="separate"/>
        </w:r>
        <w:r w:rsidR="00A17B4E">
          <w:rPr>
            <w:noProof/>
            <w:webHidden/>
          </w:rPr>
          <w:t>20</w:t>
        </w:r>
        <w:r w:rsidR="00A064EF">
          <w:rPr>
            <w:noProof/>
            <w:webHidden/>
          </w:rPr>
          <w:fldChar w:fldCharType="end"/>
        </w:r>
      </w:hyperlink>
    </w:p>
    <w:p w14:paraId="05BA8A91" w14:textId="3DA88484"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2" w:history="1">
        <w:r w:rsidR="00A064EF" w:rsidRPr="00190E89">
          <w:rPr>
            <w:rStyle w:val="Hyperlink"/>
            <w:noProof/>
          </w:rPr>
          <w:t>Hình  17: Data Structure MongoDB - Phần 2</w:t>
        </w:r>
        <w:r w:rsidR="00A064EF">
          <w:rPr>
            <w:noProof/>
            <w:webHidden/>
          </w:rPr>
          <w:tab/>
        </w:r>
        <w:r w:rsidR="00A064EF">
          <w:rPr>
            <w:noProof/>
            <w:webHidden/>
          </w:rPr>
          <w:fldChar w:fldCharType="begin"/>
        </w:r>
        <w:r w:rsidR="00A064EF">
          <w:rPr>
            <w:noProof/>
            <w:webHidden/>
          </w:rPr>
          <w:instrText xml:space="preserve"> PAGEREF _Toc216900342 \h </w:instrText>
        </w:r>
        <w:r w:rsidR="00A064EF">
          <w:rPr>
            <w:noProof/>
            <w:webHidden/>
          </w:rPr>
        </w:r>
        <w:r w:rsidR="00A064EF">
          <w:rPr>
            <w:noProof/>
            <w:webHidden/>
          </w:rPr>
          <w:fldChar w:fldCharType="separate"/>
        </w:r>
        <w:r w:rsidR="00A17B4E">
          <w:rPr>
            <w:noProof/>
            <w:webHidden/>
          </w:rPr>
          <w:t>21</w:t>
        </w:r>
        <w:r w:rsidR="00A064EF">
          <w:rPr>
            <w:noProof/>
            <w:webHidden/>
          </w:rPr>
          <w:fldChar w:fldCharType="end"/>
        </w:r>
      </w:hyperlink>
    </w:p>
    <w:p w14:paraId="606284FC" w14:textId="7F31906D"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3" w:history="1">
        <w:r w:rsidR="00A064EF" w:rsidRPr="00190E89">
          <w:rPr>
            <w:rStyle w:val="Hyperlink"/>
            <w:noProof/>
          </w:rPr>
          <w:t>Hình  18: Giao diện Mongodb Atla</w:t>
        </w:r>
        <w:r w:rsidR="00A064EF">
          <w:rPr>
            <w:noProof/>
            <w:webHidden/>
          </w:rPr>
          <w:tab/>
        </w:r>
        <w:r w:rsidR="00A064EF">
          <w:rPr>
            <w:noProof/>
            <w:webHidden/>
          </w:rPr>
          <w:fldChar w:fldCharType="begin"/>
        </w:r>
        <w:r w:rsidR="00A064EF">
          <w:rPr>
            <w:noProof/>
            <w:webHidden/>
          </w:rPr>
          <w:instrText xml:space="preserve"> PAGEREF _Toc216900343 \h </w:instrText>
        </w:r>
        <w:r w:rsidR="00A064EF">
          <w:rPr>
            <w:noProof/>
            <w:webHidden/>
          </w:rPr>
        </w:r>
        <w:r w:rsidR="00A064EF">
          <w:rPr>
            <w:noProof/>
            <w:webHidden/>
          </w:rPr>
          <w:fldChar w:fldCharType="separate"/>
        </w:r>
        <w:r w:rsidR="00A17B4E">
          <w:rPr>
            <w:noProof/>
            <w:webHidden/>
          </w:rPr>
          <w:t>22</w:t>
        </w:r>
        <w:r w:rsidR="00A064EF">
          <w:rPr>
            <w:noProof/>
            <w:webHidden/>
          </w:rPr>
          <w:fldChar w:fldCharType="end"/>
        </w:r>
      </w:hyperlink>
    </w:p>
    <w:p w14:paraId="3E94AD1C" w14:textId="2BEE4783"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4" w:history="1">
        <w:r w:rsidR="00A064EF" w:rsidRPr="00190E89">
          <w:rPr>
            <w:rStyle w:val="Hyperlink"/>
            <w:noProof/>
          </w:rPr>
          <w:t>Hình  19: Giao diện New Project</w:t>
        </w:r>
        <w:r w:rsidR="00A064EF">
          <w:rPr>
            <w:noProof/>
            <w:webHidden/>
          </w:rPr>
          <w:tab/>
        </w:r>
        <w:r w:rsidR="00A064EF">
          <w:rPr>
            <w:noProof/>
            <w:webHidden/>
          </w:rPr>
          <w:fldChar w:fldCharType="begin"/>
        </w:r>
        <w:r w:rsidR="00A064EF">
          <w:rPr>
            <w:noProof/>
            <w:webHidden/>
          </w:rPr>
          <w:instrText xml:space="preserve"> PAGEREF _Toc216900344 \h </w:instrText>
        </w:r>
        <w:r w:rsidR="00A064EF">
          <w:rPr>
            <w:noProof/>
            <w:webHidden/>
          </w:rPr>
        </w:r>
        <w:r w:rsidR="00A064EF">
          <w:rPr>
            <w:noProof/>
            <w:webHidden/>
          </w:rPr>
          <w:fldChar w:fldCharType="separate"/>
        </w:r>
        <w:r w:rsidR="00A17B4E">
          <w:rPr>
            <w:noProof/>
            <w:webHidden/>
          </w:rPr>
          <w:t>22</w:t>
        </w:r>
        <w:r w:rsidR="00A064EF">
          <w:rPr>
            <w:noProof/>
            <w:webHidden/>
          </w:rPr>
          <w:fldChar w:fldCharType="end"/>
        </w:r>
      </w:hyperlink>
    </w:p>
    <w:p w14:paraId="68C1E4C9" w14:textId="5D309D43"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5" w:history="1">
        <w:r w:rsidR="00A064EF" w:rsidRPr="00190E89">
          <w:rPr>
            <w:rStyle w:val="Hyperlink"/>
            <w:noProof/>
          </w:rPr>
          <w:t>Hình  20: Giao diện Create cluster</w:t>
        </w:r>
        <w:r w:rsidR="00A064EF">
          <w:rPr>
            <w:noProof/>
            <w:webHidden/>
          </w:rPr>
          <w:tab/>
        </w:r>
        <w:r w:rsidR="00A064EF">
          <w:rPr>
            <w:noProof/>
            <w:webHidden/>
          </w:rPr>
          <w:fldChar w:fldCharType="begin"/>
        </w:r>
        <w:r w:rsidR="00A064EF">
          <w:rPr>
            <w:noProof/>
            <w:webHidden/>
          </w:rPr>
          <w:instrText xml:space="preserve"> PAGEREF _Toc216900345 \h </w:instrText>
        </w:r>
        <w:r w:rsidR="00A064EF">
          <w:rPr>
            <w:noProof/>
            <w:webHidden/>
          </w:rPr>
        </w:r>
        <w:r w:rsidR="00A064EF">
          <w:rPr>
            <w:noProof/>
            <w:webHidden/>
          </w:rPr>
          <w:fldChar w:fldCharType="separate"/>
        </w:r>
        <w:r w:rsidR="00A17B4E">
          <w:rPr>
            <w:noProof/>
            <w:webHidden/>
          </w:rPr>
          <w:t>23</w:t>
        </w:r>
        <w:r w:rsidR="00A064EF">
          <w:rPr>
            <w:noProof/>
            <w:webHidden/>
          </w:rPr>
          <w:fldChar w:fldCharType="end"/>
        </w:r>
      </w:hyperlink>
    </w:p>
    <w:p w14:paraId="7172D626" w14:textId="1FB9BD1C"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6" w:history="1">
        <w:r w:rsidR="00A064EF" w:rsidRPr="00190E89">
          <w:rPr>
            <w:rStyle w:val="Hyperlink"/>
            <w:noProof/>
          </w:rPr>
          <w:t>Hình  21: Giao diện khi chọn  Browse collections</w:t>
        </w:r>
        <w:r w:rsidR="00A064EF">
          <w:rPr>
            <w:noProof/>
            <w:webHidden/>
          </w:rPr>
          <w:tab/>
        </w:r>
        <w:r w:rsidR="00A064EF">
          <w:rPr>
            <w:noProof/>
            <w:webHidden/>
          </w:rPr>
          <w:fldChar w:fldCharType="begin"/>
        </w:r>
        <w:r w:rsidR="00A064EF">
          <w:rPr>
            <w:noProof/>
            <w:webHidden/>
          </w:rPr>
          <w:instrText xml:space="preserve"> PAGEREF _Toc216900346 \h </w:instrText>
        </w:r>
        <w:r w:rsidR="00A064EF">
          <w:rPr>
            <w:noProof/>
            <w:webHidden/>
          </w:rPr>
        </w:r>
        <w:r w:rsidR="00A064EF">
          <w:rPr>
            <w:noProof/>
            <w:webHidden/>
          </w:rPr>
          <w:fldChar w:fldCharType="separate"/>
        </w:r>
        <w:r w:rsidR="00A17B4E">
          <w:rPr>
            <w:noProof/>
            <w:webHidden/>
          </w:rPr>
          <w:t>23</w:t>
        </w:r>
        <w:r w:rsidR="00A064EF">
          <w:rPr>
            <w:noProof/>
            <w:webHidden/>
          </w:rPr>
          <w:fldChar w:fldCharType="end"/>
        </w:r>
      </w:hyperlink>
    </w:p>
    <w:p w14:paraId="5D8E558E" w14:textId="34FE3BB9"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7" w:history="1">
        <w:r w:rsidR="00A064EF" w:rsidRPr="00190E89">
          <w:rPr>
            <w:rStyle w:val="Hyperlink"/>
            <w:noProof/>
          </w:rPr>
          <w:t>Hình  22: Giao diện Create database</w:t>
        </w:r>
        <w:r w:rsidR="00A064EF">
          <w:rPr>
            <w:noProof/>
            <w:webHidden/>
          </w:rPr>
          <w:tab/>
        </w:r>
        <w:r w:rsidR="00A064EF">
          <w:rPr>
            <w:noProof/>
            <w:webHidden/>
          </w:rPr>
          <w:fldChar w:fldCharType="begin"/>
        </w:r>
        <w:r w:rsidR="00A064EF">
          <w:rPr>
            <w:noProof/>
            <w:webHidden/>
          </w:rPr>
          <w:instrText xml:space="preserve"> PAGEREF _Toc216900347 \h </w:instrText>
        </w:r>
        <w:r w:rsidR="00A064EF">
          <w:rPr>
            <w:noProof/>
            <w:webHidden/>
          </w:rPr>
        </w:r>
        <w:r w:rsidR="00A064EF">
          <w:rPr>
            <w:noProof/>
            <w:webHidden/>
          </w:rPr>
          <w:fldChar w:fldCharType="separate"/>
        </w:r>
        <w:r w:rsidR="00A17B4E">
          <w:rPr>
            <w:noProof/>
            <w:webHidden/>
          </w:rPr>
          <w:t>24</w:t>
        </w:r>
        <w:r w:rsidR="00A064EF">
          <w:rPr>
            <w:noProof/>
            <w:webHidden/>
          </w:rPr>
          <w:fldChar w:fldCharType="end"/>
        </w:r>
      </w:hyperlink>
    </w:p>
    <w:p w14:paraId="38751C33" w14:textId="3BABAA09"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8" w:history="1">
        <w:r w:rsidR="00A064EF" w:rsidRPr="00190E89">
          <w:rPr>
            <w:rStyle w:val="Hyperlink"/>
            <w:noProof/>
          </w:rPr>
          <w:t>Hình  23: Giao diện Drivers</w:t>
        </w:r>
        <w:r w:rsidR="00A064EF">
          <w:rPr>
            <w:noProof/>
            <w:webHidden/>
          </w:rPr>
          <w:tab/>
        </w:r>
        <w:r w:rsidR="00A064EF">
          <w:rPr>
            <w:noProof/>
            <w:webHidden/>
          </w:rPr>
          <w:fldChar w:fldCharType="begin"/>
        </w:r>
        <w:r w:rsidR="00A064EF">
          <w:rPr>
            <w:noProof/>
            <w:webHidden/>
          </w:rPr>
          <w:instrText xml:space="preserve"> PAGEREF _Toc216900348 \h </w:instrText>
        </w:r>
        <w:r w:rsidR="00A064EF">
          <w:rPr>
            <w:noProof/>
            <w:webHidden/>
          </w:rPr>
        </w:r>
        <w:r w:rsidR="00A064EF">
          <w:rPr>
            <w:noProof/>
            <w:webHidden/>
          </w:rPr>
          <w:fldChar w:fldCharType="separate"/>
        </w:r>
        <w:r w:rsidR="00A17B4E">
          <w:rPr>
            <w:noProof/>
            <w:webHidden/>
          </w:rPr>
          <w:t>24</w:t>
        </w:r>
        <w:r w:rsidR="00A064EF">
          <w:rPr>
            <w:noProof/>
            <w:webHidden/>
          </w:rPr>
          <w:fldChar w:fldCharType="end"/>
        </w:r>
      </w:hyperlink>
    </w:p>
    <w:p w14:paraId="7FC7B4C7" w14:textId="267356E2"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49" w:history="1">
        <w:r w:rsidR="00A064EF" w:rsidRPr="00190E89">
          <w:rPr>
            <w:rStyle w:val="Hyperlink"/>
            <w:noProof/>
          </w:rPr>
          <w:t>Hình  24: Giao diện trang chủ của Node.js</w:t>
        </w:r>
        <w:r w:rsidR="00A064EF">
          <w:rPr>
            <w:noProof/>
            <w:webHidden/>
          </w:rPr>
          <w:tab/>
        </w:r>
        <w:r w:rsidR="00A064EF">
          <w:rPr>
            <w:noProof/>
            <w:webHidden/>
          </w:rPr>
          <w:fldChar w:fldCharType="begin"/>
        </w:r>
        <w:r w:rsidR="00A064EF">
          <w:rPr>
            <w:noProof/>
            <w:webHidden/>
          </w:rPr>
          <w:instrText xml:space="preserve"> PAGEREF _Toc216900349 \h </w:instrText>
        </w:r>
        <w:r w:rsidR="00A064EF">
          <w:rPr>
            <w:noProof/>
            <w:webHidden/>
          </w:rPr>
        </w:r>
        <w:r w:rsidR="00A064EF">
          <w:rPr>
            <w:noProof/>
            <w:webHidden/>
          </w:rPr>
          <w:fldChar w:fldCharType="separate"/>
        </w:r>
        <w:r w:rsidR="00A17B4E">
          <w:rPr>
            <w:noProof/>
            <w:webHidden/>
          </w:rPr>
          <w:t>25</w:t>
        </w:r>
        <w:r w:rsidR="00A064EF">
          <w:rPr>
            <w:noProof/>
            <w:webHidden/>
          </w:rPr>
          <w:fldChar w:fldCharType="end"/>
        </w:r>
      </w:hyperlink>
    </w:p>
    <w:p w14:paraId="2B6F37D8" w14:textId="6B3C11E3"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0" w:history="1">
        <w:r w:rsidR="00A064EF" w:rsidRPr="00190E89">
          <w:rPr>
            <w:rStyle w:val="Hyperlink"/>
            <w:noProof/>
          </w:rPr>
          <w:t>Hình  25: Giao diện trang Download Node.js</w:t>
        </w:r>
        <w:r w:rsidR="00A064EF">
          <w:rPr>
            <w:noProof/>
            <w:webHidden/>
          </w:rPr>
          <w:tab/>
        </w:r>
        <w:r w:rsidR="00A064EF">
          <w:rPr>
            <w:noProof/>
            <w:webHidden/>
          </w:rPr>
          <w:fldChar w:fldCharType="begin"/>
        </w:r>
        <w:r w:rsidR="00A064EF">
          <w:rPr>
            <w:noProof/>
            <w:webHidden/>
          </w:rPr>
          <w:instrText xml:space="preserve"> PAGEREF _Toc216900350 \h </w:instrText>
        </w:r>
        <w:r w:rsidR="00A064EF">
          <w:rPr>
            <w:noProof/>
            <w:webHidden/>
          </w:rPr>
        </w:r>
        <w:r w:rsidR="00A064EF">
          <w:rPr>
            <w:noProof/>
            <w:webHidden/>
          </w:rPr>
          <w:fldChar w:fldCharType="separate"/>
        </w:r>
        <w:r w:rsidR="00A17B4E">
          <w:rPr>
            <w:noProof/>
            <w:webHidden/>
          </w:rPr>
          <w:t>26</w:t>
        </w:r>
        <w:r w:rsidR="00A064EF">
          <w:rPr>
            <w:noProof/>
            <w:webHidden/>
          </w:rPr>
          <w:fldChar w:fldCharType="end"/>
        </w:r>
      </w:hyperlink>
    </w:p>
    <w:p w14:paraId="64BE358E" w14:textId="0E1A0B3A"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1" w:history="1">
        <w:r w:rsidR="00A064EF" w:rsidRPr="00190E89">
          <w:rPr>
            <w:rStyle w:val="Hyperlink"/>
            <w:noProof/>
          </w:rPr>
          <w:t>Hình  26: Giao diện Terminal kiểm tra version Node.js</w:t>
        </w:r>
        <w:r w:rsidR="00A064EF">
          <w:rPr>
            <w:noProof/>
            <w:webHidden/>
          </w:rPr>
          <w:tab/>
        </w:r>
        <w:r w:rsidR="00A064EF">
          <w:rPr>
            <w:noProof/>
            <w:webHidden/>
          </w:rPr>
          <w:fldChar w:fldCharType="begin"/>
        </w:r>
        <w:r w:rsidR="00A064EF">
          <w:rPr>
            <w:noProof/>
            <w:webHidden/>
          </w:rPr>
          <w:instrText xml:space="preserve"> PAGEREF _Toc216900351 \h </w:instrText>
        </w:r>
        <w:r w:rsidR="00A064EF">
          <w:rPr>
            <w:noProof/>
            <w:webHidden/>
          </w:rPr>
        </w:r>
        <w:r w:rsidR="00A064EF">
          <w:rPr>
            <w:noProof/>
            <w:webHidden/>
          </w:rPr>
          <w:fldChar w:fldCharType="separate"/>
        </w:r>
        <w:r w:rsidR="00A17B4E">
          <w:rPr>
            <w:noProof/>
            <w:webHidden/>
          </w:rPr>
          <w:t>27</w:t>
        </w:r>
        <w:r w:rsidR="00A064EF">
          <w:rPr>
            <w:noProof/>
            <w:webHidden/>
          </w:rPr>
          <w:fldChar w:fldCharType="end"/>
        </w:r>
      </w:hyperlink>
    </w:p>
    <w:p w14:paraId="70196B7D" w14:textId="378C74AA"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2" w:history="1">
        <w:r w:rsidR="00A064EF" w:rsidRPr="00190E89">
          <w:rPr>
            <w:rStyle w:val="Hyperlink"/>
            <w:noProof/>
          </w:rPr>
          <w:t>Hình  27: Giao diện trang chủ Visual Studio Code</w:t>
        </w:r>
        <w:r w:rsidR="00A064EF">
          <w:rPr>
            <w:noProof/>
            <w:webHidden/>
          </w:rPr>
          <w:tab/>
        </w:r>
        <w:r w:rsidR="00A064EF">
          <w:rPr>
            <w:noProof/>
            <w:webHidden/>
          </w:rPr>
          <w:fldChar w:fldCharType="begin"/>
        </w:r>
        <w:r w:rsidR="00A064EF">
          <w:rPr>
            <w:noProof/>
            <w:webHidden/>
          </w:rPr>
          <w:instrText xml:space="preserve"> PAGEREF _Toc216900352 \h </w:instrText>
        </w:r>
        <w:r w:rsidR="00A064EF">
          <w:rPr>
            <w:noProof/>
            <w:webHidden/>
          </w:rPr>
        </w:r>
        <w:r w:rsidR="00A064EF">
          <w:rPr>
            <w:noProof/>
            <w:webHidden/>
          </w:rPr>
          <w:fldChar w:fldCharType="separate"/>
        </w:r>
        <w:r w:rsidR="00A17B4E">
          <w:rPr>
            <w:noProof/>
            <w:webHidden/>
          </w:rPr>
          <w:t>27</w:t>
        </w:r>
        <w:r w:rsidR="00A064EF">
          <w:rPr>
            <w:noProof/>
            <w:webHidden/>
          </w:rPr>
          <w:fldChar w:fldCharType="end"/>
        </w:r>
      </w:hyperlink>
    </w:p>
    <w:p w14:paraId="1A3D91A0" w14:textId="478BAA3E"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3" w:history="1">
        <w:r w:rsidR="00A064EF" w:rsidRPr="00190E89">
          <w:rPr>
            <w:rStyle w:val="Hyperlink"/>
            <w:noProof/>
          </w:rPr>
          <w:t>Hình  28: Giao diện trang Download Visual Studio Code</w:t>
        </w:r>
        <w:r w:rsidR="00A064EF">
          <w:rPr>
            <w:noProof/>
            <w:webHidden/>
          </w:rPr>
          <w:tab/>
        </w:r>
        <w:r w:rsidR="00A064EF">
          <w:rPr>
            <w:noProof/>
            <w:webHidden/>
          </w:rPr>
          <w:fldChar w:fldCharType="begin"/>
        </w:r>
        <w:r w:rsidR="00A064EF">
          <w:rPr>
            <w:noProof/>
            <w:webHidden/>
          </w:rPr>
          <w:instrText xml:space="preserve"> PAGEREF _Toc216900353 \h </w:instrText>
        </w:r>
        <w:r w:rsidR="00A064EF">
          <w:rPr>
            <w:noProof/>
            <w:webHidden/>
          </w:rPr>
        </w:r>
        <w:r w:rsidR="00A064EF">
          <w:rPr>
            <w:noProof/>
            <w:webHidden/>
          </w:rPr>
          <w:fldChar w:fldCharType="separate"/>
        </w:r>
        <w:r w:rsidR="00A17B4E">
          <w:rPr>
            <w:noProof/>
            <w:webHidden/>
          </w:rPr>
          <w:t>28</w:t>
        </w:r>
        <w:r w:rsidR="00A064EF">
          <w:rPr>
            <w:noProof/>
            <w:webHidden/>
          </w:rPr>
          <w:fldChar w:fldCharType="end"/>
        </w:r>
      </w:hyperlink>
    </w:p>
    <w:p w14:paraId="47085A4D" w14:textId="1407FFFC"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4" w:history="1">
        <w:r w:rsidR="00A064EF" w:rsidRPr="00190E89">
          <w:rPr>
            <w:rStyle w:val="Hyperlink"/>
            <w:noProof/>
          </w:rPr>
          <w:t>Hình  29: Giao diện Visual Studio Code sau khi cài đặt</w:t>
        </w:r>
        <w:r w:rsidR="00A064EF">
          <w:rPr>
            <w:noProof/>
            <w:webHidden/>
          </w:rPr>
          <w:tab/>
        </w:r>
        <w:r w:rsidR="00A064EF">
          <w:rPr>
            <w:noProof/>
            <w:webHidden/>
          </w:rPr>
          <w:fldChar w:fldCharType="begin"/>
        </w:r>
        <w:r w:rsidR="00A064EF">
          <w:rPr>
            <w:noProof/>
            <w:webHidden/>
          </w:rPr>
          <w:instrText xml:space="preserve"> PAGEREF _Toc216900354 \h </w:instrText>
        </w:r>
        <w:r w:rsidR="00A064EF">
          <w:rPr>
            <w:noProof/>
            <w:webHidden/>
          </w:rPr>
        </w:r>
        <w:r w:rsidR="00A064EF">
          <w:rPr>
            <w:noProof/>
            <w:webHidden/>
          </w:rPr>
          <w:fldChar w:fldCharType="separate"/>
        </w:r>
        <w:r w:rsidR="00A17B4E">
          <w:rPr>
            <w:noProof/>
            <w:webHidden/>
          </w:rPr>
          <w:t>29</w:t>
        </w:r>
        <w:r w:rsidR="00A064EF">
          <w:rPr>
            <w:noProof/>
            <w:webHidden/>
          </w:rPr>
          <w:fldChar w:fldCharType="end"/>
        </w:r>
      </w:hyperlink>
    </w:p>
    <w:p w14:paraId="267D1823" w14:textId="49697403"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5" w:history="1">
        <w:r w:rsidR="00A064EF" w:rsidRPr="00190E89">
          <w:rPr>
            <w:rStyle w:val="Hyperlink"/>
            <w:noProof/>
          </w:rPr>
          <w:t>Hình  30: Giao diện cài đặt Extensions</w:t>
        </w:r>
        <w:r w:rsidR="00A064EF">
          <w:rPr>
            <w:noProof/>
            <w:webHidden/>
          </w:rPr>
          <w:tab/>
        </w:r>
        <w:r w:rsidR="00A064EF">
          <w:rPr>
            <w:noProof/>
            <w:webHidden/>
          </w:rPr>
          <w:fldChar w:fldCharType="begin"/>
        </w:r>
        <w:r w:rsidR="00A064EF">
          <w:rPr>
            <w:noProof/>
            <w:webHidden/>
          </w:rPr>
          <w:instrText xml:space="preserve"> PAGEREF _Toc216900355 \h </w:instrText>
        </w:r>
        <w:r w:rsidR="00A064EF">
          <w:rPr>
            <w:noProof/>
            <w:webHidden/>
          </w:rPr>
        </w:r>
        <w:r w:rsidR="00A064EF">
          <w:rPr>
            <w:noProof/>
            <w:webHidden/>
          </w:rPr>
          <w:fldChar w:fldCharType="separate"/>
        </w:r>
        <w:r w:rsidR="00A17B4E">
          <w:rPr>
            <w:noProof/>
            <w:webHidden/>
          </w:rPr>
          <w:t>30</w:t>
        </w:r>
        <w:r w:rsidR="00A064EF">
          <w:rPr>
            <w:noProof/>
            <w:webHidden/>
          </w:rPr>
          <w:fldChar w:fldCharType="end"/>
        </w:r>
      </w:hyperlink>
    </w:p>
    <w:p w14:paraId="2813BA3A" w14:textId="15093CF7"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6" w:history="1">
        <w:r w:rsidR="00A064EF" w:rsidRPr="00190E89">
          <w:rPr>
            <w:rStyle w:val="Hyperlink"/>
            <w:noProof/>
          </w:rPr>
          <w:t>Hình  31: File .env</w:t>
        </w:r>
        <w:r w:rsidR="00A064EF">
          <w:rPr>
            <w:noProof/>
            <w:webHidden/>
          </w:rPr>
          <w:tab/>
        </w:r>
        <w:r w:rsidR="00A064EF">
          <w:rPr>
            <w:noProof/>
            <w:webHidden/>
          </w:rPr>
          <w:fldChar w:fldCharType="begin"/>
        </w:r>
        <w:r w:rsidR="00A064EF">
          <w:rPr>
            <w:noProof/>
            <w:webHidden/>
          </w:rPr>
          <w:instrText xml:space="preserve"> PAGEREF _Toc216900356 \h </w:instrText>
        </w:r>
        <w:r w:rsidR="00A064EF">
          <w:rPr>
            <w:noProof/>
            <w:webHidden/>
          </w:rPr>
        </w:r>
        <w:r w:rsidR="00A064EF">
          <w:rPr>
            <w:noProof/>
            <w:webHidden/>
          </w:rPr>
          <w:fldChar w:fldCharType="separate"/>
        </w:r>
        <w:r w:rsidR="00A17B4E">
          <w:rPr>
            <w:noProof/>
            <w:webHidden/>
          </w:rPr>
          <w:t>32</w:t>
        </w:r>
        <w:r w:rsidR="00A064EF">
          <w:rPr>
            <w:noProof/>
            <w:webHidden/>
          </w:rPr>
          <w:fldChar w:fldCharType="end"/>
        </w:r>
      </w:hyperlink>
    </w:p>
    <w:p w14:paraId="17DC0FCD" w14:textId="726DEA4D"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7" w:history="1">
        <w:r w:rsidR="00A064EF" w:rsidRPr="00190E89">
          <w:rPr>
            <w:rStyle w:val="Hyperlink"/>
            <w:noProof/>
          </w:rPr>
          <w:t>Hình  32: File app.module.ts</w:t>
        </w:r>
        <w:r w:rsidR="00A064EF">
          <w:rPr>
            <w:noProof/>
            <w:webHidden/>
          </w:rPr>
          <w:tab/>
        </w:r>
        <w:r w:rsidR="00A064EF">
          <w:rPr>
            <w:noProof/>
            <w:webHidden/>
          </w:rPr>
          <w:fldChar w:fldCharType="begin"/>
        </w:r>
        <w:r w:rsidR="00A064EF">
          <w:rPr>
            <w:noProof/>
            <w:webHidden/>
          </w:rPr>
          <w:instrText xml:space="preserve"> PAGEREF _Toc216900357 \h </w:instrText>
        </w:r>
        <w:r w:rsidR="00A064EF">
          <w:rPr>
            <w:noProof/>
            <w:webHidden/>
          </w:rPr>
        </w:r>
        <w:r w:rsidR="00A064EF">
          <w:rPr>
            <w:noProof/>
            <w:webHidden/>
          </w:rPr>
          <w:fldChar w:fldCharType="separate"/>
        </w:r>
        <w:r w:rsidR="00A17B4E">
          <w:rPr>
            <w:noProof/>
            <w:webHidden/>
          </w:rPr>
          <w:t>33</w:t>
        </w:r>
        <w:r w:rsidR="00A064EF">
          <w:rPr>
            <w:noProof/>
            <w:webHidden/>
          </w:rPr>
          <w:fldChar w:fldCharType="end"/>
        </w:r>
      </w:hyperlink>
    </w:p>
    <w:p w14:paraId="7056DEF2" w14:textId="0C025110"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8" w:history="1">
        <w:r w:rsidR="00A064EF" w:rsidRPr="00190E89">
          <w:rPr>
            <w:rStyle w:val="Hyperlink"/>
            <w:noProof/>
          </w:rPr>
          <w:t>Hình  33: File Module</w:t>
        </w:r>
        <w:r w:rsidR="00A064EF">
          <w:rPr>
            <w:noProof/>
            <w:webHidden/>
          </w:rPr>
          <w:tab/>
        </w:r>
        <w:r w:rsidR="00A064EF">
          <w:rPr>
            <w:noProof/>
            <w:webHidden/>
          </w:rPr>
          <w:fldChar w:fldCharType="begin"/>
        </w:r>
        <w:r w:rsidR="00A064EF">
          <w:rPr>
            <w:noProof/>
            <w:webHidden/>
          </w:rPr>
          <w:instrText xml:space="preserve"> PAGEREF _Toc216900358 \h </w:instrText>
        </w:r>
        <w:r w:rsidR="00A064EF">
          <w:rPr>
            <w:noProof/>
            <w:webHidden/>
          </w:rPr>
        </w:r>
        <w:r w:rsidR="00A064EF">
          <w:rPr>
            <w:noProof/>
            <w:webHidden/>
          </w:rPr>
          <w:fldChar w:fldCharType="separate"/>
        </w:r>
        <w:r w:rsidR="00A17B4E">
          <w:rPr>
            <w:noProof/>
            <w:webHidden/>
          </w:rPr>
          <w:t>34</w:t>
        </w:r>
        <w:r w:rsidR="00A064EF">
          <w:rPr>
            <w:noProof/>
            <w:webHidden/>
          </w:rPr>
          <w:fldChar w:fldCharType="end"/>
        </w:r>
      </w:hyperlink>
    </w:p>
    <w:p w14:paraId="4FB3E1F3" w14:textId="547B4550"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59" w:history="1">
        <w:r w:rsidR="00A064EF" w:rsidRPr="00190E89">
          <w:rPr>
            <w:rStyle w:val="Hyperlink"/>
            <w:noProof/>
          </w:rPr>
          <w:t>Hình  34: File Service</w:t>
        </w:r>
        <w:r w:rsidR="00A064EF">
          <w:rPr>
            <w:noProof/>
            <w:webHidden/>
          </w:rPr>
          <w:tab/>
        </w:r>
        <w:r w:rsidR="00A064EF">
          <w:rPr>
            <w:noProof/>
            <w:webHidden/>
          </w:rPr>
          <w:fldChar w:fldCharType="begin"/>
        </w:r>
        <w:r w:rsidR="00A064EF">
          <w:rPr>
            <w:noProof/>
            <w:webHidden/>
          </w:rPr>
          <w:instrText xml:space="preserve"> PAGEREF _Toc216900359 \h </w:instrText>
        </w:r>
        <w:r w:rsidR="00A064EF">
          <w:rPr>
            <w:noProof/>
            <w:webHidden/>
          </w:rPr>
        </w:r>
        <w:r w:rsidR="00A064EF">
          <w:rPr>
            <w:noProof/>
            <w:webHidden/>
          </w:rPr>
          <w:fldChar w:fldCharType="separate"/>
        </w:r>
        <w:r w:rsidR="00A17B4E">
          <w:rPr>
            <w:noProof/>
            <w:webHidden/>
          </w:rPr>
          <w:t>34</w:t>
        </w:r>
        <w:r w:rsidR="00A064EF">
          <w:rPr>
            <w:noProof/>
            <w:webHidden/>
          </w:rPr>
          <w:fldChar w:fldCharType="end"/>
        </w:r>
      </w:hyperlink>
    </w:p>
    <w:p w14:paraId="42F000D1" w14:textId="2B4EBED8"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60" w:history="1">
        <w:r w:rsidR="00A064EF" w:rsidRPr="00190E89">
          <w:rPr>
            <w:rStyle w:val="Hyperlink"/>
            <w:noProof/>
          </w:rPr>
          <w:t>Hình  35: Terminal tạo project mới</w:t>
        </w:r>
        <w:r w:rsidR="00A064EF">
          <w:rPr>
            <w:noProof/>
            <w:webHidden/>
          </w:rPr>
          <w:tab/>
        </w:r>
        <w:r w:rsidR="00A064EF">
          <w:rPr>
            <w:noProof/>
            <w:webHidden/>
          </w:rPr>
          <w:fldChar w:fldCharType="begin"/>
        </w:r>
        <w:r w:rsidR="00A064EF">
          <w:rPr>
            <w:noProof/>
            <w:webHidden/>
          </w:rPr>
          <w:instrText xml:space="preserve"> PAGEREF _Toc216900360 \h </w:instrText>
        </w:r>
        <w:r w:rsidR="00A064EF">
          <w:rPr>
            <w:noProof/>
            <w:webHidden/>
          </w:rPr>
        </w:r>
        <w:r w:rsidR="00A064EF">
          <w:rPr>
            <w:noProof/>
            <w:webHidden/>
          </w:rPr>
          <w:fldChar w:fldCharType="separate"/>
        </w:r>
        <w:r w:rsidR="00A17B4E">
          <w:rPr>
            <w:noProof/>
            <w:webHidden/>
          </w:rPr>
          <w:t>35</w:t>
        </w:r>
        <w:r w:rsidR="00A064EF">
          <w:rPr>
            <w:noProof/>
            <w:webHidden/>
          </w:rPr>
          <w:fldChar w:fldCharType="end"/>
        </w:r>
      </w:hyperlink>
    </w:p>
    <w:p w14:paraId="0C5C2E17" w14:textId="6AE92DB4" w:rsidR="00A064EF" w:rsidRDefault="00771ADE">
      <w:pPr>
        <w:pStyle w:val="TableofFigures"/>
        <w:tabs>
          <w:tab w:val="right" w:leader="dot" w:pos="8497"/>
        </w:tabs>
        <w:rPr>
          <w:rFonts w:asciiTheme="minorHAnsi" w:eastAsiaTheme="minorEastAsia" w:hAnsiTheme="minorHAnsi" w:cstheme="minorBidi"/>
          <w:noProof/>
          <w:sz w:val="22"/>
          <w:szCs w:val="22"/>
          <w:lang w:val="vi-VN" w:eastAsia="vi-VN"/>
        </w:rPr>
      </w:pPr>
      <w:hyperlink w:anchor="_Toc216900361" w:history="1">
        <w:r w:rsidR="00A064EF" w:rsidRPr="00190E89">
          <w:rPr>
            <w:rStyle w:val="Hyperlink"/>
            <w:noProof/>
          </w:rPr>
          <w:t>Hình  36: Cấu trúc project Nestjs</w:t>
        </w:r>
        <w:r w:rsidR="00A064EF">
          <w:rPr>
            <w:noProof/>
            <w:webHidden/>
          </w:rPr>
          <w:tab/>
        </w:r>
        <w:r w:rsidR="00A064EF">
          <w:rPr>
            <w:noProof/>
            <w:webHidden/>
          </w:rPr>
          <w:fldChar w:fldCharType="begin"/>
        </w:r>
        <w:r w:rsidR="00A064EF">
          <w:rPr>
            <w:noProof/>
            <w:webHidden/>
          </w:rPr>
          <w:instrText xml:space="preserve"> PAGEREF _Toc216900361 \h </w:instrText>
        </w:r>
        <w:r w:rsidR="00A064EF">
          <w:rPr>
            <w:noProof/>
            <w:webHidden/>
          </w:rPr>
        </w:r>
        <w:r w:rsidR="00A064EF">
          <w:rPr>
            <w:noProof/>
            <w:webHidden/>
          </w:rPr>
          <w:fldChar w:fldCharType="separate"/>
        </w:r>
        <w:r w:rsidR="00A17B4E">
          <w:rPr>
            <w:noProof/>
            <w:webHidden/>
          </w:rPr>
          <w:t>36</w:t>
        </w:r>
        <w:r w:rsidR="00A064EF">
          <w:rPr>
            <w:noProof/>
            <w:webHidden/>
          </w:rPr>
          <w:fldChar w:fldCharType="end"/>
        </w:r>
      </w:hyperlink>
    </w:p>
    <w:p w14:paraId="1A8F5C45" w14:textId="00C30FF0" w:rsidR="009743FC" w:rsidRDefault="00AB3938" w:rsidP="009743FC">
      <w:pPr>
        <w:pStyle w:val="nd"/>
        <w:ind w:firstLine="0"/>
      </w:pPr>
      <w:r>
        <w:fldChar w:fldCharType="end"/>
      </w:r>
      <w:r w:rsidR="009743FC">
        <w:br w:type="page"/>
      </w:r>
    </w:p>
    <w:p w14:paraId="3451FD86" w14:textId="4D5DCB42" w:rsidR="00AB3938" w:rsidRDefault="009743FC" w:rsidP="00A064EF">
      <w:pPr>
        <w:pStyle w:val="Heading1"/>
        <w:numPr>
          <w:ilvl w:val="0"/>
          <w:numId w:val="0"/>
        </w:numPr>
        <w:ind w:left="432" w:hanging="432"/>
      </w:pPr>
      <w:bookmarkStart w:id="49" w:name="_Toc216898985"/>
      <w:bookmarkStart w:id="50" w:name="_Toc216899043"/>
      <w:bookmarkStart w:id="51" w:name="_Toc216899436"/>
      <w:bookmarkStart w:id="52" w:name="_Toc216899606"/>
      <w:bookmarkStart w:id="53" w:name="_Toc216900243"/>
      <w:r>
        <w:lastRenderedPageBreak/>
        <w:t>DANH MUC THUẬT TOÁN</w:t>
      </w:r>
      <w:bookmarkEnd w:id="49"/>
      <w:bookmarkEnd w:id="50"/>
      <w:bookmarkEnd w:id="51"/>
      <w:bookmarkEnd w:id="52"/>
      <w:bookmarkEnd w:id="53"/>
    </w:p>
    <w:p w14:paraId="06AEBDA3" w14:textId="47B5939D" w:rsidR="00A064EF" w:rsidRDefault="00A064EF">
      <w:pPr>
        <w:pStyle w:val="TOC1"/>
        <w:tabs>
          <w:tab w:val="left" w:pos="880"/>
          <w:tab w:val="right" w:leader="dot" w:pos="8497"/>
        </w:tabs>
        <w:rPr>
          <w:rFonts w:asciiTheme="minorHAnsi" w:eastAsiaTheme="minorEastAsia" w:hAnsiTheme="minorHAnsi" w:cstheme="minorBidi"/>
          <w:noProof/>
          <w:sz w:val="22"/>
          <w:szCs w:val="22"/>
          <w:lang w:val="vi-VN" w:eastAsia="vi-VN"/>
        </w:rPr>
      </w:pPr>
      <w:r>
        <w:fldChar w:fldCharType="begin"/>
      </w:r>
      <w:r>
        <w:instrText xml:space="preserve"> TOC \f \h \z \t "Heading 4,1" </w:instrText>
      </w:r>
      <w:r>
        <w:fldChar w:fldCharType="separate"/>
      </w:r>
      <w:hyperlink w:anchor="_Toc216900293" w:history="1">
        <w:r w:rsidRPr="00AD1BA7">
          <w:rPr>
            <w:rStyle w:val="Hyperlink"/>
            <w:noProof/>
          </w:rPr>
          <w:t>4.4.1.1</w:t>
        </w:r>
        <w:r>
          <w:rPr>
            <w:rFonts w:asciiTheme="minorHAnsi" w:eastAsiaTheme="minorEastAsia" w:hAnsiTheme="minorHAnsi" w:cstheme="minorBidi"/>
            <w:noProof/>
            <w:sz w:val="22"/>
            <w:szCs w:val="22"/>
            <w:lang w:val="vi-VN" w:eastAsia="vi-VN"/>
          </w:rPr>
          <w:tab/>
        </w:r>
        <w:r w:rsidRPr="00AD1BA7">
          <w:rPr>
            <w:rStyle w:val="Hyperlink"/>
            <w:noProof/>
          </w:rPr>
          <w:t>Thuật toán mã hóa và xác thực mật khẩu (Password Hashing &amp; Verification – Bcrypt)</w:t>
        </w:r>
        <w:r>
          <w:rPr>
            <w:noProof/>
            <w:webHidden/>
          </w:rPr>
          <w:tab/>
        </w:r>
        <w:r>
          <w:rPr>
            <w:noProof/>
            <w:webHidden/>
          </w:rPr>
          <w:fldChar w:fldCharType="begin"/>
        </w:r>
        <w:r>
          <w:rPr>
            <w:noProof/>
            <w:webHidden/>
          </w:rPr>
          <w:instrText xml:space="preserve"> PAGEREF _Toc216900293 \h </w:instrText>
        </w:r>
        <w:r>
          <w:rPr>
            <w:noProof/>
            <w:webHidden/>
          </w:rPr>
        </w:r>
        <w:r>
          <w:rPr>
            <w:noProof/>
            <w:webHidden/>
          </w:rPr>
          <w:fldChar w:fldCharType="separate"/>
        </w:r>
        <w:r w:rsidR="00A17B4E">
          <w:rPr>
            <w:noProof/>
            <w:webHidden/>
          </w:rPr>
          <w:t>37</w:t>
        </w:r>
        <w:r>
          <w:rPr>
            <w:noProof/>
            <w:webHidden/>
          </w:rPr>
          <w:fldChar w:fldCharType="end"/>
        </w:r>
      </w:hyperlink>
    </w:p>
    <w:p w14:paraId="78ADC5DE" w14:textId="361F422F" w:rsidR="00A064EF" w:rsidRDefault="00771ADE">
      <w:pPr>
        <w:pStyle w:val="TOC1"/>
        <w:tabs>
          <w:tab w:val="left" w:pos="880"/>
          <w:tab w:val="right" w:leader="dot" w:pos="8497"/>
        </w:tabs>
        <w:rPr>
          <w:rFonts w:asciiTheme="minorHAnsi" w:eastAsiaTheme="minorEastAsia" w:hAnsiTheme="minorHAnsi" w:cstheme="minorBidi"/>
          <w:noProof/>
          <w:sz w:val="22"/>
          <w:szCs w:val="22"/>
          <w:lang w:val="vi-VN" w:eastAsia="vi-VN"/>
        </w:rPr>
      </w:pPr>
      <w:hyperlink w:anchor="_Toc216900294" w:history="1">
        <w:r w:rsidR="00A064EF" w:rsidRPr="00AD1BA7">
          <w:rPr>
            <w:rStyle w:val="Hyperlink"/>
            <w:noProof/>
          </w:rPr>
          <w:t>4.4.1.2</w:t>
        </w:r>
        <w:r w:rsidR="00A064EF">
          <w:rPr>
            <w:rFonts w:asciiTheme="minorHAnsi" w:eastAsiaTheme="minorEastAsia" w:hAnsiTheme="minorHAnsi" w:cstheme="minorBidi"/>
            <w:noProof/>
            <w:sz w:val="22"/>
            <w:szCs w:val="22"/>
            <w:lang w:val="vi-VN" w:eastAsia="vi-VN"/>
          </w:rPr>
          <w:tab/>
        </w:r>
        <w:r w:rsidR="00A064EF" w:rsidRPr="00AD1BA7">
          <w:rPr>
            <w:rStyle w:val="Hyperlink"/>
            <w:noProof/>
          </w:rPr>
          <w:t>Thuật toán tạo và xác thực JWT Token (JWT Generation &amp; Validation)</w:t>
        </w:r>
        <w:r w:rsidR="00A064EF">
          <w:rPr>
            <w:noProof/>
            <w:webHidden/>
          </w:rPr>
          <w:tab/>
        </w:r>
        <w:r w:rsidR="00A064EF">
          <w:rPr>
            <w:noProof/>
            <w:webHidden/>
          </w:rPr>
          <w:fldChar w:fldCharType="begin"/>
        </w:r>
        <w:r w:rsidR="00A064EF">
          <w:rPr>
            <w:noProof/>
            <w:webHidden/>
          </w:rPr>
          <w:instrText xml:space="preserve"> PAGEREF _Toc216900294 \h </w:instrText>
        </w:r>
        <w:r w:rsidR="00A064EF">
          <w:rPr>
            <w:noProof/>
            <w:webHidden/>
          </w:rPr>
        </w:r>
        <w:r w:rsidR="00A064EF">
          <w:rPr>
            <w:noProof/>
            <w:webHidden/>
          </w:rPr>
          <w:fldChar w:fldCharType="separate"/>
        </w:r>
        <w:r w:rsidR="00A17B4E">
          <w:rPr>
            <w:noProof/>
            <w:webHidden/>
          </w:rPr>
          <w:t>37</w:t>
        </w:r>
        <w:r w:rsidR="00A064EF">
          <w:rPr>
            <w:noProof/>
            <w:webHidden/>
          </w:rPr>
          <w:fldChar w:fldCharType="end"/>
        </w:r>
      </w:hyperlink>
    </w:p>
    <w:p w14:paraId="3D8CC392" w14:textId="7FDEFFBA" w:rsidR="00A064EF" w:rsidRDefault="00771ADE">
      <w:pPr>
        <w:pStyle w:val="TOC1"/>
        <w:tabs>
          <w:tab w:val="left" w:pos="880"/>
          <w:tab w:val="right" w:leader="dot" w:pos="8497"/>
        </w:tabs>
        <w:rPr>
          <w:rFonts w:asciiTheme="minorHAnsi" w:eastAsiaTheme="minorEastAsia" w:hAnsiTheme="minorHAnsi" w:cstheme="minorBidi"/>
          <w:noProof/>
          <w:sz w:val="22"/>
          <w:szCs w:val="22"/>
          <w:lang w:val="vi-VN" w:eastAsia="vi-VN"/>
        </w:rPr>
      </w:pPr>
      <w:hyperlink w:anchor="_Toc216900295" w:history="1">
        <w:r w:rsidR="00A064EF" w:rsidRPr="00AD1BA7">
          <w:rPr>
            <w:rStyle w:val="Hyperlink"/>
            <w:noProof/>
          </w:rPr>
          <w:t>4.4.1.3</w:t>
        </w:r>
        <w:r w:rsidR="00A064EF">
          <w:rPr>
            <w:rFonts w:asciiTheme="minorHAnsi" w:eastAsiaTheme="minorEastAsia" w:hAnsiTheme="minorHAnsi" w:cstheme="minorBidi"/>
            <w:noProof/>
            <w:sz w:val="22"/>
            <w:szCs w:val="22"/>
            <w:lang w:val="vi-VN" w:eastAsia="vi-VN"/>
          </w:rPr>
          <w:tab/>
        </w:r>
        <w:r w:rsidR="00A064EF" w:rsidRPr="00AD1BA7">
          <w:rPr>
            <w:rStyle w:val="Hyperlink"/>
            <w:noProof/>
          </w:rPr>
          <w:t>Thuật toán phân quyền dựa trên vai trò (Role-Based Access Control – RBAC)</w:t>
        </w:r>
        <w:r w:rsidR="00A064EF">
          <w:rPr>
            <w:noProof/>
            <w:webHidden/>
          </w:rPr>
          <w:tab/>
        </w:r>
        <w:r w:rsidR="00A064EF">
          <w:rPr>
            <w:noProof/>
            <w:webHidden/>
          </w:rPr>
          <w:fldChar w:fldCharType="begin"/>
        </w:r>
        <w:r w:rsidR="00A064EF">
          <w:rPr>
            <w:noProof/>
            <w:webHidden/>
          </w:rPr>
          <w:instrText xml:space="preserve"> PAGEREF _Toc216900295 \h </w:instrText>
        </w:r>
        <w:r w:rsidR="00A064EF">
          <w:rPr>
            <w:noProof/>
            <w:webHidden/>
          </w:rPr>
        </w:r>
        <w:r w:rsidR="00A064EF">
          <w:rPr>
            <w:noProof/>
            <w:webHidden/>
          </w:rPr>
          <w:fldChar w:fldCharType="separate"/>
        </w:r>
        <w:r w:rsidR="00A17B4E">
          <w:rPr>
            <w:noProof/>
            <w:webHidden/>
          </w:rPr>
          <w:t>38</w:t>
        </w:r>
        <w:r w:rsidR="00A064EF">
          <w:rPr>
            <w:noProof/>
            <w:webHidden/>
          </w:rPr>
          <w:fldChar w:fldCharType="end"/>
        </w:r>
      </w:hyperlink>
    </w:p>
    <w:p w14:paraId="5C377D7F" w14:textId="5395DADB" w:rsidR="00A064EF" w:rsidRDefault="00771ADE">
      <w:pPr>
        <w:pStyle w:val="TOC1"/>
        <w:tabs>
          <w:tab w:val="left" w:pos="880"/>
          <w:tab w:val="right" w:leader="dot" w:pos="8497"/>
        </w:tabs>
        <w:rPr>
          <w:rFonts w:asciiTheme="minorHAnsi" w:eastAsiaTheme="minorEastAsia" w:hAnsiTheme="minorHAnsi" w:cstheme="minorBidi"/>
          <w:noProof/>
          <w:sz w:val="22"/>
          <w:szCs w:val="22"/>
          <w:lang w:val="vi-VN" w:eastAsia="vi-VN"/>
        </w:rPr>
      </w:pPr>
      <w:hyperlink w:anchor="_Toc216900296" w:history="1">
        <w:r w:rsidR="00A064EF" w:rsidRPr="00AD1BA7">
          <w:rPr>
            <w:rStyle w:val="Hyperlink"/>
            <w:noProof/>
          </w:rPr>
          <w:t>4.4.1.4</w:t>
        </w:r>
        <w:r w:rsidR="00A064EF">
          <w:rPr>
            <w:rFonts w:asciiTheme="minorHAnsi" w:eastAsiaTheme="minorEastAsia" w:hAnsiTheme="minorHAnsi" w:cstheme="minorBidi"/>
            <w:noProof/>
            <w:sz w:val="22"/>
            <w:szCs w:val="22"/>
            <w:lang w:val="vi-VN" w:eastAsia="vi-VN"/>
          </w:rPr>
          <w:tab/>
        </w:r>
        <w:r w:rsidR="00A064EF" w:rsidRPr="00AD1BA7">
          <w:rPr>
            <w:rStyle w:val="Hyperlink"/>
            <w:noProof/>
          </w:rPr>
          <w:t>Thuật toán xây dựng bảng xếp hạng truyện (Ranking Algorithm)</w:t>
        </w:r>
        <w:r w:rsidR="00A064EF">
          <w:rPr>
            <w:noProof/>
            <w:webHidden/>
          </w:rPr>
          <w:tab/>
        </w:r>
        <w:r w:rsidR="00A064EF">
          <w:rPr>
            <w:noProof/>
            <w:webHidden/>
          </w:rPr>
          <w:fldChar w:fldCharType="begin"/>
        </w:r>
        <w:r w:rsidR="00A064EF">
          <w:rPr>
            <w:noProof/>
            <w:webHidden/>
          </w:rPr>
          <w:instrText xml:space="preserve"> PAGEREF _Toc216900296 \h </w:instrText>
        </w:r>
        <w:r w:rsidR="00A064EF">
          <w:rPr>
            <w:noProof/>
            <w:webHidden/>
          </w:rPr>
        </w:r>
        <w:r w:rsidR="00A064EF">
          <w:rPr>
            <w:noProof/>
            <w:webHidden/>
          </w:rPr>
          <w:fldChar w:fldCharType="separate"/>
        </w:r>
        <w:r w:rsidR="00A17B4E">
          <w:rPr>
            <w:noProof/>
            <w:webHidden/>
          </w:rPr>
          <w:t>39</w:t>
        </w:r>
        <w:r w:rsidR="00A064EF">
          <w:rPr>
            <w:noProof/>
            <w:webHidden/>
          </w:rPr>
          <w:fldChar w:fldCharType="end"/>
        </w:r>
      </w:hyperlink>
    </w:p>
    <w:p w14:paraId="57D65996" w14:textId="2D2D4037" w:rsidR="00A064EF" w:rsidRDefault="00771ADE">
      <w:pPr>
        <w:pStyle w:val="TOC1"/>
        <w:tabs>
          <w:tab w:val="left" w:pos="880"/>
          <w:tab w:val="right" w:leader="dot" w:pos="8497"/>
        </w:tabs>
        <w:rPr>
          <w:rFonts w:asciiTheme="minorHAnsi" w:eastAsiaTheme="minorEastAsia" w:hAnsiTheme="minorHAnsi" w:cstheme="minorBidi"/>
          <w:noProof/>
          <w:sz w:val="22"/>
          <w:szCs w:val="22"/>
          <w:lang w:val="vi-VN" w:eastAsia="vi-VN"/>
        </w:rPr>
      </w:pPr>
      <w:hyperlink w:anchor="_Toc216900297" w:history="1">
        <w:r w:rsidR="00A064EF" w:rsidRPr="00AD1BA7">
          <w:rPr>
            <w:rStyle w:val="Hyperlink"/>
            <w:noProof/>
          </w:rPr>
          <w:t>4.4.1.5</w:t>
        </w:r>
        <w:r w:rsidR="00A064EF">
          <w:rPr>
            <w:rFonts w:asciiTheme="minorHAnsi" w:eastAsiaTheme="minorEastAsia" w:hAnsiTheme="minorHAnsi" w:cstheme="minorBidi"/>
            <w:noProof/>
            <w:sz w:val="22"/>
            <w:szCs w:val="22"/>
            <w:lang w:val="vi-VN" w:eastAsia="vi-VN"/>
          </w:rPr>
          <w:tab/>
        </w:r>
        <w:r w:rsidR="00A064EF" w:rsidRPr="00AD1BA7">
          <w:rPr>
            <w:rStyle w:val="Hyperlink"/>
            <w:noProof/>
          </w:rPr>
          <w:t>Thuật toán tính doanh thu cho tác giả (Revenue Calculation)</w:t>
        </w:r>
        <w:r w:rsidR="00A064EF">
          <w:rPr>
            <w:noProof/>
            <w:webHidden/>
          </w:rPr>
          <w:tab/>
        </w:r>
        <w:r w:rsidR="00A064EF">
          <w:rPr>
            <w:noProof/>
            <w:webHidden/>
          </w:rPr>
          <w:fldChar w:fldCharType="begin"/>
        </w:r>
        <w:r w:rsidR="00A064EF">
          <w:rPr>
            <w:noProof/>
            <w:webHidden/>
          </w:rPr>
          <w:instrText xml:space="preserve"> PAGEREF _Toc216900297 \h </w:instrText>
        </w:r>
        <w:r w:rsidR="00A064EF">
          <w:rPr>
            <w:noProof/>
            <w:webHidden/>
          </w:rPr>
        </w:r>
        <w:r w:rsidR="00A064EF">
          <w:rPr>
            <w:noProof/>
            <w:webHidden/>
          </w:rPr>
          <w:fldChar w:fldCharType="separate"/>
        </w:r>
        <w:r w:rsidR="00A17B4E">
          <w:rPr>
            <w:noProof/>
            <w:webHidden/>
          </w:rPr>
          <w:t>39</w:t>
        </w:r>
        <w:r w:rsidR="00A064EF">
          <w:rPr>
            <w:noProof/>
            <w:webHidden/>
          </w:rPr>
          <w:fldChar w:fldCharType="end"/>
        </w:r>
      </w:hyperlink>
    </w:p>
    <w:p w14:paraId="5537B146" w14:textId="5C1E76F6" w:rsidR="00A064EF" w:rsidRDefault="00771ADE">
      <w:pPr>
        <w:pStyle w:val="TOC1"/>
        <w:tabs>
          <w:tab w:val="left" w:pos="880"/>
          <w:tab w:val="right" w:leader="dot" w:pos="8497"/>
        </w:tabs>
        <w:rPr>
          <w:rFonts w:asciiTheme="minorHAnsi" w:eastAsiaTheme="minorEastAsia" w:hAnsiTheme="minorHAnsi" w:cstheme="minorBidi"/>
          <w:noProof/>
          <w:sz w:val="22"/>
          <w:szCs w:val="22"/>
          <w:lang w:val="vi-VN" w:eastAsia="vi-VN"/>
        </w:rPr>
      </w:pPr>
      <w:hyperlink w:anchor="_Toc216900298" w:history="1">
        <w:r w:rsidR="00A064EF" w:rsidRPr="00AD1BA7">
          <w:rPr>
            <w:rStyle w:val="Hyperlink"/>
            <w:noProof/>
          </w:rPr>
          <w:t>4.4.1.6</w:t>
        </w:r>
        <w:r w:rsidR="00A064EF">
          <w:rPr>
            <w:rFonts w:asciiTheme="minorHAnsi" w:eastAsiaTheme="minorEastAsia" w:hAnsiTheme="minorHAnsi" w:cstheme="minorBidi"/>
            <w:noProof/>
            <w:sz w:val="22"/>
            <w:szCs w:val="22"/>
            <w:lang w:val="vi-VN" w:eastAsia="vi-VN"/>
          </w:rPr>
          <w:tab/>
        </w:r>
        <w:r w:rsidR="00A064EF" w:rsidRPr="00AD1BA7">
          <w:rPr>
            <w:rStyle w:val="Hyperlink"/>
            <w:noProof/>
          </w:rPr>
          <w:t>Thuật toán tự động cập nhật số chương (Auto-Update ChapterCount)</w:t>
        </w:r>
        <w:r w:rsidR="00A064EF">
          <w:rPr>
            <w:noProof/>
            <w:webHidden/>
          </w:rPr>
          <w:tab/>
        </w:r>
        <w:r w:rsidR="00A064EF">
          <w:rPr>
            <w:noProof/>
            <w:webHidden/>
          </w:rPr>
          <w:fldChar w:fldCharType="begin"/>
        </w:r>
        <w:r w:rsidR="00A064EF">
          <w:rPr>
            <w:noProof/>
            <w:webHidden/>
          </w:rPr>
          <w:instrText xml:space="preserve"> PAGEREF _Toc216900298 \h </w:instrText>
        </w:r>
        <w:r w:rsidR="00A064EF">
          <w:rPr>
            <w:noProof/>
            <w:webHidden/>
          </w:rPr>
        </w:r>
        <w:r w:rsidR="00A064EF">
          <w:rPr>
            <w:noProof/>
            <w:webHidden/>
          </w:rPr>
          <w:fldChar w:fldCharType="separate"/>
        </w:r>
        <w:r w:rsidR="00A17B4E">
          <w:rPr>
            <w:noProof/>
            <w:webHidden/>
          </w:rPr>
          <w:t>40</w:t>
        </w:r>
        <w:r w:rsidR="00A064EF">
          <w:rPr>
            <w:noProof/>
            <w:webHidden/>
          </w:rPr>
          <w:fldChar w:fldCharType="end"/>
        </w:r>
      </w:hyperlink>
    </w:p>
    <w:p w14:paraId="5498A5D7" w14:textId="5AB45475" w:rsidR="00A064EF" w:rsidRDefault="00771ADE">
      <w:pPr>
        <w:pStyle w:val="TOC1"/>
        <w:tabs>
          <w:tab w:val="left" w:pos="880"/>
          <w:tab w:val="right" w:leader="dot" w:pos="8497"/>
        </w:tabs>
        <w:rPr>
          <w:rFonts w:asciiTheme="minorHAnsi" w:eastAsiaTheme="minorEastAsia" w:hAnsiTheme="minorHAnsi" w:cstheme="minorBidi"/>
          <w:noProof/>
          <w:sz w:val="22"/>
          <w:szCs w:val="22"/>
          <w:lang w:val="vi-VN" w:eastAsia="vi-VN"/>
        </w:rPr>
      </w:pPr>
      <w:hyperlink w:anchor="_Toc216900299" w:history="1">
        <w:r w:rsidR="00A064EF" w:rsidRPr="00AD1BA7">
          <w:rPr>
            <w:rStyle w:val="Hyperlink"/>
            <w:noProof/>
          </w:rPr>
          <w:t>4.4.1.7</w:t>
        </w:r>
        <w:r w:rsidR="00A064EF">
          <w:rPr>
            <w:rFonts w:asciiTheme="minorHAnsi" w:eastAsiaTheme="minorEastAsia" w:hAnsiTheme="minorHAnsi" w:cstheme="minorBidi"/>
            <w:noProof/>
            <w:sz w:val="22"/>
            <w:szCs w:val="22"/>
            <w:lang w:val="vi-VN" w:eastAsia="vi-VN"/>
          </w:rPr>
          <w:tab/>
        </w:r>
        <w:r w:rsidR="00A064EF" w:rsidRPr="00AD1BA7">
          <w:rPr>
            <w:rStyle w:val="Hyperlink"/>
            <w:noProof/>
          </w:rPr>
          <w:t>Thuật toán tìm kiếm và lọc truyện (Search &amp; Filter Algorithm)</w:t>
        </w:r>
        <w:r w:rsidR="00A064EF">
          <w:rPr>
            <w:noProof/>
            <w:webHidden/>
          </w:rPr>
          <w:tab/>
        </w:r>
        <w:r w:rsidR="00A064EF">
          <w:rPr>
            <w:noProof/>
            <w:webHidden/>
          </w:rPr>
          <w:fldChar w:fldCharType="begin"/>
        </w:r>
        <w:r w:rsidR="00A064EF">
          <w:rPr>
            <w:noProof/>
            <w:webHidden/>
          </w:rPr>
          <w:instrText xml:space="preserve"> PAGEREF _Toc216900299 \h </w:instrText>
        </w:r>
        <w:r w:rsidR="00A064EF">
          <w:rPr>
            <w:noProof/>
            <w:webHidden/>
          </w:rPr>
        </w:r>
        <w:r w:rsidR="00A064EF">
          <w:rPr>
            <w:noProof/>
            <w:webHidden/>
          </w:rPr>
          <w:fldChar w:fldCharType="separate"/>
        </w:r>
        <w:r w:rsidR="00A17B4E">
          <w:rPr>
            <w:noProof/>
            <w:webHidden/>
          </w:rPr>
          <w:t>40</w:t>
        </w:r>
        <w:r w:rsidR="00A064EF">
          <w:rPr>
            <w:noProof/>
            <w:webHidden/>
          </w:rPr>
          <w:fldChar w:fldCharType="end"/>
        </w:r>
      </w:hyperlink>
    </w:p>
    <w:p w14:paraId="6F77DF49" w14:textId="632A091E" w:rsidR="00AB3938" w:rsidRDefault="00A064EF" w:rsidP="009743FC">
      <w:pPr>
        <w:pStyle w:val="nd"/>
        <w:ind w:firstLine="0"/>
        <w:sectPr w:rsidR="00AB3938" w:rsidSect="00B62388">
          <w:pgSz w:w="11909" w:h="16834" w:code="9"/>
          <w:pgMar w:top="1701" w:right="1701" w:bottom="1701" w:left="1701" w:header="720" w:footer="720" w:gutter="0"/>
          <w:pgNumType w:fmt="lowerRoman" w:start="1"/>
          <w:cols w:space="720"/>
          <w:docGrid w:linePitch="272"/>
        </w:sectPr>
      </w:pPr>
      <w:r>
        <w:rPr>
          <w:sz w:val="20"/>
        </w:rPr>
        <w:fldChar w:fldCharType="end"/>
      </w:r>
      <w:bookmarkStart w:id="54" w:name="_GoBack"/>
      <w:bookmarkEnd w:id="54"/>
    </w:p>
    <w:p w14:paraId="7ED86192" w14:textId="3C57D3CE" w:rsidR="009743FC" w:rsidRDefault="00C254DF" w:rsidP="00274AF8">
      <w:pPr>
        <w:pStyle w:val="Heading1"/>
        <w:numPr>
          <w:ilvl w:val="0"/>
          <w:numId w:val="2"/>
        </w:numPr>
      </w:pPr>
      <w:bookmarkStart w:id="55" w:name="_Toc216898986"/>
      <w:bookmarkStart w:id="56" w:name="_Toc216899044"/>
      <w:bookmarkStart w:id="57" w:name="_Toc216899437"/>
      <w:bookmarkStart w:id="58" w:name="_Toc216899607"/>
      <w:bookmarkStart w:id="59" w:name="_Toc216900244"/>
      <w:r>
        <w:lastRenderedPageBreak/>
        <w:t>GIỚI THIỆU CÔNG NGHỆ</w:t>
      </w:r>
      <w:bookmarkEnd w:id="55"/>
      <w:bookmarkEnd w:id="56"/>
      <w:bookmarkEnd w:id="57"/>
      <w:bookmarkEnd w:id="58"/>
      <w:bookmarkEnd w:id="59"/>
    </w:p>
    <w:p w14:paraId="4434EDE8" w14:textId="2DCEA37C" w:rsidR="00C254DF" w:rsidRPr="002F6D42" w:rsidRDefault="00C254DF" w:rsidP="000F1768">
      <w:pPr>
        <w:pStyle w:val="Heading2"/>
      </w:pPr>
      <w:bookmarkStart w:id="60" w:name="_Toc216898987"/>
      <w:bookmarkStart w:id="61" w:name="_Toc216899045"/>
      <w:bookmarkStart w:id="62" w:name="_Toc216899438"/>
      <w:bookmarkStart w:id="63" w:name="_Toc216899608"/>
      <w:bookmarkStart w:id="64" w:name="_Toc216900245"/>
      <w:r w:rsidRPr="002F6D42">
        <w:t>Visual Studio Code</w:t>
      </w:r>
      <w:bookmarkEnd w:id="60"/>
      <w:bookmarkEnd w:id="61"/>
      <w:bookmarkEnd w:id="62"/>
      <w:bookmarkEnd w:id="63"/>
      <w:bookmarkEnd w:id="64"/>
    </w:p>
    <w:p w14:paraId="314646BB" w14:textId="61991779" w:rsidR="00C254DF" w:rsidRDefault="00D823FE" w:rsidP="000F1768">
      <w:pPr>
        <w:pStyle w:val="nd"/>
      </w:pPr>
      <w:r>
        <w:t>L</w:t>
      </w:r>
      <w:r w:rsidR="000F1768" w:rsidRPr="000F1768">
        <w:t xml:space="preserve">à một trình soạn thảo mã nguồn mở </w:t>
      </w:r>
      <w:r>
        <w:t xml:space="preserve">và </w:t>
      </w:r>
      <w:r w:rsidR="000F1768" w:rsidRPr="000F1768">
        <w:t>được sử dụng làm môi trường phát triển chính cho dự án. Visual Studio Code cung cấp giao diện</w:t>
      </w:r>
      <w:r w:rsidR="00C67D1C">
        <w:t xml:space="preserve"> dễ dùng</w:t>
      </w:r>
      <w:r w:rsidR="000F1768" w:rsidRPr="000F1768">
        <w:t>, hỗ trợ IntelliSense thông minh cho việc gợi ý mã, tích hợp Git để quản lý phiên bản, và hệ sinh thái extensions phong phú. Với kh</w:t>
      </w:r>
      <w:r w:rsidR="00771ADE">
        <w:t>ả năng tùy biến cao và hiệu quả</w:t>
      </w:r>
      <w:r w:rsidR="000F1768" w:rsidRPr="000F1768">
        <w:t xml:space="preserve"> vượt trội, Visual Studio Code giúp tăng năng suất làm việc và đơn giản hóa quy trình phát triển ứng dụng backend.</w:t>
      </w:r>
    </w:p>
    <w:p w14:paraId="7F9063DD" w14:textId="77777777" w:rsidR="00541333" w:rsidRDefault="00541333" w:rsidP="00541333">
      <w:pPr>
        <w:pStyle w:val="nd"/>
        <w:keepNext/>
        <w:ind w:firstLine="0"/>
        <w:jc w:val="center"/>
      </w:pPr>
      <w:r>
        <w:rPr>
          <w:noProof/>
          <w:lang w:val="vi-VN" w:eastAsia="vi-VN"/>
        </w:rPr>
        <w:drawing>
          <wp:inline distT="0" distB="0" distL="0" distR="0" wp14:anchorId="7B91AA23" wp14:editId="1E38F142">
            <wp:extent cx="1200150" cy="1207135"/>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17" name="image18.png"/>
                    <pic:cNvPicPr preferRelativeResize="0"/>
                  </pic:nvPicPr>
                  <pic:blipFill>
                    <a:blip r:embed="rId9"/>
                    <a:srcRect/>
                    <a:stretch>
                      <a:fillRect/>
                    </a:stretch>
                  </pic:blipFill>
                  <pic:spPr>
                    <a:xfrm>
                      <a:off x="0" y="0"/>
                      <a:ext cx="1200150" cy="1207135"/>
                    </a:xfrm>
                    <a:prstGeom prst="rect">
                      <a:avLst/>
                    </a:prstGeom>
                  </pic:spPr>
                </pic:pic>
              </a:graphicData>
            </a:graphic>
          </wp:inline>
        </w:drawing>
      </w:r>
    </w:p>
    <w:p w14:paraId="26931C4E" w14:textId="6CA813EF" w:rsidR="000F1768" w:rsidRDefault="00541333" w:rsidP="00541333">
      <w:pPr>
        <w:pStyle w:val="Caption"/>
        <w:jc w:val="center"/>
      </w:pPr>
      <w:bookmarkStart w:id="65" w:name="_Toc216900326"/>
      <w:r>
        <w:t xml:space="preserve">Hình  </w:t>
      </w:r>
      <w:fldSimple w:instr=" SEQ Hình_ \* ARABIC ">
        <w:r w:rsidR="004C717C">
          <w:rPr>
            <w:noProof/>
          </w:rPr>
          <w:t>1</w:t>
        </w:r>
      </w:fldSimple>
      <w:r>
        <w:t xml:space="preserve">: </w:t>
      </w:r>
      <w:r w:rsidRPr="006F0731">
        <w:t>Visual Studio Code</w:t>
      </w:r>
      <w:bookmarkEnd w:id="65"/>
    </w:p>
    <w:p w14:paraId="47D608C2" w14:textId="111F777B" w:rsidR="00541333" w:rsidRDefault="00541333" w:rsidP="00541333">
      <w:pPr>
        <w:pStyle w:val="Heading2"/>
      </w:pPr>
      <w:bookmarkStart w:id="66" w:name="_Toc216898988"/>
      <w:bookmarkStart w:id="67" w:name="_Toc216899046"/>
      <w:bookmarkStart w:id="68" w:name="_Toc216899439"/>
      <w:bookmarkStart w:id="69" w:name="_Toc216899609"/>
      <w:bookmarkStart w:id="70" w:name="_Toc216900246"/>
      <w:r>
        <w:t>Nestjs</w:t>
      </w:r>
      <w:bookmarkEnd w:id="66"/>
      <w:bookmarkEnd w:id="67"/>
      <w:bookmarkEnd w:id="68"/>
      <w:bookmarkEnd w:id="69"/>
      <w:bookmarkEnd w:id="70"/>
    </w:p>
    <w:p w14:paraId="31C94730" w14:textId="0A92FB3C" w:rsidR="00541333" w:rsidRDefault="00541333" w:rsidP="00541333">
      <w:pPr>
        <w:pStyle w:val="nd"/>
      </w:pPr>
      <w:r>
        <w:rPr>
          <w:b/>
          <w:bCs/>
        </w:rPr>
        <w:t>NestJS</w:t>
      </w:r>
      <w:r>
        <w:t xml:space="preserve"> là framework Node.js progressive được xây dựng trên nền tảng TypeScript và sử dụng kiến trúc module hóa theo mô hình MVC. NestJS cung cấp cấu trúc dự án rõ ràng với các khái niệm như Controllers, Services, Modules, và Middleware, giúp code dễ bảo trì và mở rộng. Framework này hỗ trợ dependency injection, decorators, và tích hợp sẵn nhiều thư viện phổ biến như Passport cho xác thực, JWT cho token-based authentication, và Mongoose cho tương tác với MongoDB. NestJS đặc biệt phù hợp cho việc xây dựng các ứng dụng backend có kiến trúc scalable và maintainable.</w:t>
      </w:r>
    </w:p>
    <w:p w14:paraId="61D2396D" w14:textId="77777777" w:rsidR="00541333" w:rsidRDefault="00541333" w:rsidP="00541333">
      <w:pPr>
        <w:pStyle w:val="nd"/>
        <w:keepNext/>
        <w:jc w:val="center"/>
      </w:pPr>
      <w:r>
        <w:rPr>
          <w:noProof/>
          <w:lang w:val="vi-VN" w:eastAsia="vi-VN"/>
        </w:rPr>
        <w:drawing>
          <wp:inline distT="0" distB="0" distL="0" distR="0" wp14:anchorId="40444D07" wp14:editId="2F991E6D">
            <wp:extent cx="2154804" cy="1073426"/>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24" name="image22.png"/>
                    <pic:cNvPicPr preferRelativeResize="0"/>
                  </pic:nvPicPr>
                  <pic:blipFill>
                    <a:blip r:embed="rId10"/>
                    <a:srcRect/>
                    <a:stretch>
                      <a:fillRect/>
                    </a:stretch>
                  </pic:blipFill>
                  <pic:spPr>
                    <a:xfrm>
                      <a:off x="0" y="0"/>
                      <a:ext cx="2292046" cy="1141794"/>
                    </a:xfrm>
                    <a:prstGeom prst="rect">
                      <a:avLst/>
                    </a:prstGeom>
                  </pic:spPr>
                </pic:pic>
              </a:graphicData>
            </a:graphic>
          </wp:inline>
        </w:drawing>
      </w:r>
    </w:p>
    <w:p w14:paraId="27C78E18" w14:textId="6218E03C" w:rsidR="00541333" w:rsidRDefault="00541333" w:rsidP="00541333">
      <w:pPr>
        <w:pStyle w:val="Caption"/>
        <w:jc w:val="center"/>
      </w:pPr>
      <w:bookmarkStart w:id="71" w:name="_Toc216900327"/>
      <w:r>
        <w:t xml:space="preserve">Hình  </w:t>
      </w:r>
      <w:fldSimple w:instr=" SEQ Hình_ \* ARABIC ">
        <w:r w:rsidR="004C717C">
          <w:rPr>
            <w:noProof/>
          </w:rPr>
          <w:t>2</w:t>
        </w:r>
      </w:fldSimple>
      <w:r>
        <w:t xml:space="preserve">: </w:t>
      </w:r>
      <w:r w:rsidRPr="00935F92">
        <w:t>Nestjs</w:t>
      </w:r>
      <w:bookmarkEnd w:id="71"/>
      <w:r>
        <w:br w:type="page"/>
      </w:r>
    </w:p>
    <w:p w14:paraId="4070CA8F" w14:textId="0938CBB9" w:rsidR="00541333" w:rsidRDefault="00541333" w:rsidP="00541333">
      <w:pPr>
        <w:pStyle w:val="Heading2"/>
      </w:pPr>
      <w:bookmarkStart w:id="72" w:name="_Toc216898989"/>
      <w:bookmarkStart w:id="73" w:name="_Toc216899047"/>
      <w:bookmarkStart w:id="74" w:name="_Toc216899440"/>
      <w:bookmarkStart w:id="75" w:name="_Toc216899610"/>
      <w:bookmarkStart w:id="76" w:name="_Toc216900247"/>
      <w:r>
        <w:lastRenderedPageBreak/>
        <w:t>MongoDB</w:t>
      </w:r>
      <w:bookmarkEnd w:id="72"/>
      <w:bookmarkEnd w:id="73"/>
      <w:bookmarkEnd w:id="74"/>
      <w:bookmarkEnd w:id="75"/>
      <w:bookmarkEnd w:id="76"/>
    </w:p>
    <w:p w14:paraId="36EE29FD" w14:textId="05396945" w:rsidR="00541333" w:rsidRDefault="00D823FE" w:rsidP="00541333">
      <w:pPr>
        <w:pStyle w:val="nd"/>
      </w:pPr>
      <w:r>
        <w:t>L</w:t>
      </w:r>
      <w:r w:rsidR="00771ADE">
        <w:t>à database</w:t>
      </w:r>
      <w:r w:rsidR="00541333">
        <w:t xml:space="preserve"> NoSQL hướng tài liệu, lưu trữ dữ liệu dưới dạng JSON-like documents với schema linh hoạt. MongoDB cho phép lưu trữ dữ liệu phi cấu trúc hoặc bán cấu trúc, dễ dàng mở rộng theo chiều ngang và xử lý </w:t>
      </w:r>
      <w:r w:rsidR="00740F02">
        <w:t xml:space="preserve">nhiều </w:t>
      </w:r>
      <w:r w:rsidR="00541333">
        <w:t>dữ liệu lớn. Trong dự án, MongoDB được tích hợp thông qua Mongoose ODM (Object Data Modeling), cung cấp các tính năng như schema validation, query builder, và middleware hooks để thao tác với database một cách hiệu quả và type-safe.</w:t>
      </w:r>
    </w:p>
    <w:p w14:paraId="52F40707" w14:textId="77777777" w:rsidR="00B67F3B" w:rsidRDefault="00541333" w:rsidP="00B67F3B">
      <w:pPr>
        <w:pStyle w:val="nd"/>
        <w:keepNext/>
        <w:jc w:val="center"/>
      </w:pPr>
      <w:r>
        <w:rPr>
          <w:noProof/>
          <w:lang w:val="vi-VN" w:eastAsia="vi-VN"/>
        </w:rPr>
        <w:drawing>
          <wp:inline distT="0" distB="0" distL="0" distR="0" wp14:anchorId="3243581D" wp14:editId="5C98316B">
            <wp:extent cx="2657475" cy="816610"/>
            <wp:effectExtent l="0" t="0" r="9525" b="254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11"/>
                    <a:srcRect/>
                    <a:stretch>
                      <a:fillRect/>
                    </a:stretch>
                  </pic:blipFill>
                  <pic:spPr>
                    <a:xfrm>
                      <a:off x="0" y="0"/>
                      <a:ext cx="2657475" cy="816610"/>
                    </a:xfrm>
                    <a:prstGeom prst="rect">
                      <a:avLst/>
                    </a:prstGeom>
                  </pic:spPr>
                </pic:pic>
              </a:graphicData>
            </a:graphic>
          </wp:inline>
        </w:drawing>
      </w:r>
    </w:p>
    <w:p w14:paraId="4D40AED2" w14:textId="7A1B6A1D" w:rsidR="00541333" w:rsidRDefault="00B67F3B" w:rsidP="00B67F3B">
      <w:pPr>
        <w:pStyle w:val="Caption"/>
        <w:jc w:val="center"/>
      </w:pPr>
      <w:bookmarkStart w:id="77" w:name="_Toc216900328"/>
      <w:r>
        <w:t xml:space="preserve">Hình  </w:t>
      </w:r>
      <w:fldSimple w:instr=" SEQ Hình_ \* ARABIC ">
        <w:r w:rsidR="004C717C">
          <w:rPr>
            <w:noProof/>
          </w:rPr>
          <w:t>3</w:t>
        </w:r>
      </w:fldSimple>
      <w:r>
        <w:t xml:space="preserve">: </w:t>
      </w:r>
      <w:r w:rsidRPr="00EC426F">
        <w:t>MongoDB</w:t>
      </w:r>
      <w:bookmarkEnd w:id="77"/>
    </w:p>
    <w:p w14:paraId="31A214F8" w14:textId="2B0C39ED" w:rsidR="00B67F3B" w:rsidRDefault="00B67F3B" w:rsidP="00B67F3B">
      <w:pPr>
        <w:pStyle w:val="Heading2"/>
      </w:pPr>
      <w:bookmarkStart w:id="78" w:name="_Toc216898990"/>
      <w:bookmarkStart w:id="79" w:name="_Toc216899048"/>
      <w:bookmarkStart w:id="80" w:name="_Toc216899441"/>
      <w:bookmarkStart w:id="81" w:name="_Toc216899611"/>
      <w:bookmarkStart w:id="82" w:name="_Toc216900248"/>
      <w:r>
        <w:t>Postman</w:t>
      </w:r>
      <w:bookmarkEnd w:id="78"/>
      <w:bookmarkEnd w:id="79"/>
      <w:bookmarkEnd w:id="80"/>
      <w:bookmarkEnd w:id="81"/>
      <w:bookmarkEnd w:id="82"/>
    </w:p>
    <w:p w14:paraId="6D0E5027" w14:textId="2CDEEA50" w:rsidR="00B67F3B" w:rsidRDefault="00B67F3B" w:rsidP="00B67F3B">
      <w:pPr>
        <w:pStyle w:val="nd"/>
      </w:pPr>
      <w:r>
        <w:rPr>
          <w:b/>
          <w:bCs/>
        </w:rPr>
        <w:t>Postman</w:t>
      </w:r>
      <w:r>
        <w:t xml:space="preserve"> là công cụ testing API mạnh mẽ được sử dụng để kiểm thử và debug các endpoint của backend. Postman cho phép gửi các HTTP requests với nhiều phương thức khác nhau (GET, POST, PUT, DELETE), quản lý collections của các API calls, thiết lập environment variables, và tự động hóa testing thông qua scripts. </w:t>
      </w:r>
      <w:r w:rsidR="0064538B">
        <w:t>H</w:t>
      </w:r>
      <w:r>
        <w:t>ỗ trợ việc kiểm tra response status, validate dữ liệu trả về, và document API một cách trực quan, giúp đảm bảo chất lượng và độ tin cậy của các API endpoints.</w:t>
      </w:r>
    </w:p>
    <w:p w14:paraId="40B70CCB" w14:textId="77777777" w:rsidR="00B67F3B" w:rsidRDefault="00B67F3B" w:rsidP="00B67F3B">
      <w:pPr>
        <w:pStyle w:val="nd"/>
        <w:keepNext/>
        <w:jc w:val="center"/>
      </w:pPr>
      <w:r>
        <w:rPr>
          <w:noProof/>
          <w:lang w:val="vi-VN" w:eastAsia="vi-VN"/>
        </w:rPr>
        <w:drawing>
          <wp:inline distT="0" distB="0" distL="0" distR="0" wp14:anchorId="26EB4E74" wp14:editId="2C2D7608">
            <wp:extent cx="2661920" cy="1400810"/>
            <wp:effectExtent l="0" t="0" r="5080" b="8890"/>
            <wp:docPr id="28" name="image31.png"/>
            <wp:cNvGraphicFramePr/>
            <a:graphic xmlns:a="http://schemas.openxmlformats.org/drawingml/2006/main">
              <a:graphicData uri="http://schemas.openxmlformats.org/drawingml/2006/picture">
                <pic:pic xmlns:pic="http://schemas.openxmlformats.org/drawingml/2006/picture">
                  <pic:nvPicPr>
                    <pic:cNvPr id="28" name="image31.png"/>
                    <pic:cNvPicPr preferRelativeResize="0"/>
                  </pic:nvPicPr>
                  <pic:blipFill>
                    <a:blip r:embed="rId12"/>
                    <a:srcRect/>
                    <a:stretch>
                      <a:fillRect/>
                    </a:stretch>
                  </pic:blipFill>
                  <pic:spPr>
                    <a:xfrm>
                      <a:off x="0" y="0"/>
                      <a:ext cx="2661920" cy="1400810"/>
                    </a:xfrm>
                    <a:prstGeom prst="rect">
                      <a:avLst/>
                    </a:prstGeom>
                  </pic:spPr>
                </pic:pic>
              </a:graphicData>
            </a:graphic>
          </wp:inline>
        </w:drawing>
      </w:r>
    </w:p>
    <w:p w14:paraId="5A8A48A7" w14:textId="15BA2833" w:rsidR="00B67F3B" w:rsidRDefault="00B67F3B" w:rsidP="00B67F3B">
      <w:pPr>
        <w:pStyle w:val="Caption"/>
        <w:jc w:val="center"/>
      </w:pPr>
      <w:bookmarkStart w:id="83" w:name="_Toc216900329"/>
      <w:r>
        <w:t xml:space="preserve">Hình  </w:t>
      </w:r>
      <w:fldSimple w:instr=" SEQ Hình_ \* ARABIC ">
        <w:r w:rsidR="004C717C">
          <w:rPr>
            <w:noProof/>
          </w:rPr>
          <w:t>4</w:t>
        </w:r>
      </w:fldSimple>
      <w:r>
        <w:t xml:space="preserve">: </w:t>
      </w:r>
      <w:r w:rsidRPr="008F6F68">
        <w:t>Postman</w:t>
      </w:r>
      <w:bookmarkEnd w:id="83"/>
      <w:r>
        <w:br w:type="page"/>
      </w:r>
    </w:p>
    <w:p w14:paraId="5DCE8C97" w14:textId="405DBC68" w:rsidR="00B67F3B" w:rsidRPr="00B67F3B" w:rsidRDefault="00B67F3B" w:rsidP="00B67F3B">
      <w:pPr>
        <w:pStyle w:val="Heading1"/>
      </w:pPr>
      <w:bookmarkStart w:id="84" w:name="_Toc216898991"/>
      <w:bookmarkStart w:id="85" w:name="_Toc216899049"/>
      <w:bookmarkStart w:id="86" w:name="_Toc216899442"/>
      <w:bookmarkStart w:id="87" w:name="_Toc216899612"/>
      <w:bookmarkStart w:id="88" w:name="_Toc216900249"/>
      <w:r w:rsidRPr="00B67F3B">
        <w:lastRenderedPageBreak/>
        <w:t>ĐẶC TẢ YÊU CẦU VỀ ỨNG DỤNG</w:t>
      </w:r>
      <w:bookmarkEnd w:id="84"/>
      <w:bookmarkEnd w:id="85"/>
      <w:bookmarkEnd w:id="86"/>
      <w:bookmarkEnd w:id="87"/>
      <w:bookmarkEnd w:id="88"/>
    </w:p>
    <w:p w14:paraId="57F455CB" w14:textId="18AD134A" w:rsidR="00B67F3B" w:rsidRPr="00B67F3B" w:rsidRDefault="00B67F3B" w:rsidP="00B67F3B">
      <w:pPr>
        <w:pStyle w:val="Heading2"/>
      </w:pPr>
      <w:bookmarkStart w:id="89" w:name="_Toc216898992"/>
      <w:bookmarkStart w:id="90" w:name="_Toc216899050"/>
      <w:bookmarkStart w:id="91" w:name="_Toc216899443"/>
      <w:bookmarkStart w:id="92" w:name="_Toc216899613"/>
      <w:bookmarkStart w:id="93" w:name="_Toc216900250"/>
      <w:r w:rsidRPr="00B67F3B">
        <w:t>Giới thiệu về đề tài</w:t>
      </w:r>
      <w:bookmarkEnd w:id="89"/>
      <w:bookmarkEnd w:id="90"/>
      <w:bookmarkEnd w:id="91"/>
      <w:bookmarkEnd w:id="92"/>
      <w:bookmarkEnd w:id="93"/>
    </w:p>
    <w:p w14:paraId="1F7F389A" w14:textId="77777777" w:rsidR="00C03B92" w:rsidRDefault="00C03B92" w:rsidP="00C03B92">
      <w:pPr>
        <w:pStyle w:val="nd"/>
      </w:pPr>
      <w:r>
        <w:t>Đề tài xây dựng hệ thống website đọc truyện online là một nền tảng số hóa được xây dựng như một giải pháp số hóa nhằm tạo điều kiện cho người sử dụng truy cập, trao đổi cũng như kiểm soát các nội dung văn học một cách thuận tiện và có hiệu quả cao. Trong bối cảnh công nghệ số phát triển mạnh mẽ, việc số hóa nội dung văn học, giải trí đã trở nên cần thiết nhằm  đáp ứng nhu cầu tiếp cận thông tin nhanh chóng và linh hoạt của người dùng hiện đại. Website được thiết kế để phục vụ chủ yếu nhắm vào ba nhóm đối tượng chính bao gồm: Độc giả, dịch giả và Quản trị viên (Admin.</w:t>
      </w:r>
    </w:p>
    <w:p w14:paraId="16D03AA5" w14:textId="40AEA245" w:rsidR="00B67F3B" w:rsidRDefault="00C03B92" w:rsidP="00C03B92">
      <w:pPr>
        <w:pStyle w:val="nd"/>
      </w:pPr>
      <w:r>
        <w:t>Website đọc truyện online không chỉ là nơi lưu trữ và hiển thị nội dung, nó còn tích hợp các tính năng thương mại điện tử, cho phép dịch giả kiếm thu nhập từ tác phẩm của mình thông qua mô hình chương VIP trả phí. Hệ thống cũng cung cấp các công cụ quản lý nội dung chuyên nghiệp, giúp dịch giả dễ dàng đăng tải, chỉnh sửa và theo dõi hiệu quả của các tác phẩm. Đối với độc giả, nền tảng là nơi đọc truyện thoải mái, thư giản cùng khả năng tìm kiếm thông minh và hệ thống phân loại rõ ràng theo thể loại. Ngoài việc đọc truyện, độc giả có thể nghe truyện đó giúp độc giả có thể vừa nghe được nội dung mà còn làm được việc các việc khác</w:t>
      </w:r>
    </w:p>
    <w:p w14:paraId="4D669B97" w14:textId="243AA679" w:rsidR="00B67F3B" w:rsidRDefault="00B67F3B" w:rsidP="00B67F3B">
      <w:pPr>
        <w:pStyle w:val="Heading2"/>
      </w:pPr>
      <w:bookmarkStart w:id="94" w:name="_Toc216898993"/>
      <w:bookmarkStart w:id="95" w:name="_Toc216899051"/>
      <w:bookmarkStart w:id="96" w:name="_Toc216899444"/>
      <w:bookmarkStart w:id="97" w:name="_Toc216899614"/>
      <w:bookmarkStart w:id="98" w:name="_Toc216900251"/>
      <w:r>
        <w:t>Mục đích</w:t>
      </w:r>
      <w:bookmarkEnd w:id="94"/>
      <w:bookmarkEnd w:id="95"/>
      <w:bookmarkEnd w:id="96"/>
      <w:bookmarkEnd w:id="97"/>
      <w:bookmarkEnd w:id="98"/>
    </w:p>
    <w:p w14:paraId="595889AB" w14:textId="77777777" w:rsidR="00C03B92" w:rsidRPr="00C03B92" w:rsidRDefault="00C03B92" w:rsidP="00C03B92">
      <w:pPr>
        <w:pStyle w:val="nd"/>
      </w:pPr>
      <w:r w:rsidRPr="00C03B92">
        <w:t xml:space="preserve">Mục đích chính của hệ thống website đọc truyện online là xây dựng một nền tảng toàn diện, làm cầu nối giữa </w:t>
      </w:r>
      <w:r w:rsidRPr="00C83A9F">
        <w:rPr>
          <w:b/>
        </w:rPr>
        <w:t>người dịch</w:t>
      </w:r>
      <w:r w:rsidRPr="00C03B92">
        <w:t xml:space="preserve"> nội dung và </w:t>
      </w:r>
      <w:r w:rsidRPr="00C83A9F">
        <w:rPr>
          <w:b/>
        </w:rPr>
        <w:t>người tiêu dùng</w:t>
      </w:r>
      <w:r w:rsidRPr="00C03B92">
        <w:t xml:space="preserve"> nội dung trong lĩnh vực văn học giải trí. Hệ thống hướng tới việc tạo ra trải nghiệm đọc truyện trực tuyến thật sử chất lượng cho độc giả, đồng thời tạo ra nguồn thu nhập bền vững cho các dịch giả thông qua việc xuất bản và phân phối nội dung số.</w:t>
      </w:r>
    </w:p>
    <w:p w14:paraId="34A65DFB" w14:textId="77777777" w:rsidR="00C03B92" w:rsidRPr="00C03B92" w:rsidRDefault="00C03B92" w:rsidP="00C03B92">
      <w:pPr>
        <w:pStyle w:val="nd"/>
      </w:pPr>
      <w:r w:rsidRPr="00C03B92">
        <w:t xml:space="preserve">Đối với </w:t>
      </w:r>
      <w:r w:rsidRPr="00C03B92">
        <w:rPr>
          <w:b/>
        </w:rPr>
        <w:t>độc giả</w:t>
      </w:r>
      <w:r w:rsidRPr="00C03B92">
        <w:t>, website cho phép truy cập một thư viện truyện phong phú, cho phép người dùng truy cập dễ dàng, đọc các chương miễn phí hoặc mua các chương VIP nhằm ủng hộ những dịch giả yêu thích. Người dùng có thể tìm kiếm và khám phá truyện theo nhiều tiêu chí khác nhau như tên truyện, tên dịch giả, thể loại hoặc từ khóa, giúp quá trình tiếp cận nội dung mới trở tiện lợi. Bên cạnh đó, hệ thống tích hợp chức năng thanh toán, cho phép người dùng nạp xu một cách an toàn thông qua nhiều phương thức khác nhau.</w:t>
      </w:r>
    </w:p>
    <w:p w14:paraId="6D703F7F" w14:textId="77777777" w:rsidR="00C03B92" w:rsidRPr="00C03B92" w:rsidRDefault="00C03B92" w:rsidP="00C03B92">
      <w:pPr>
        <w:pStyle w:val="nd"/>
      </w:pPr>
      <w:r w:rsidRPr="00C03B92">
        <w:t xml:space="preserve">Đối với </w:t>
      </w:r>
      <w:r w:rsidRPr="00C03B92">
        <w:rPr>
          <w:b/>
        </w:rPr>
        <w:t>dịch giả</w:t>
      </w:r>
      <w:r w:rsidRPr="00C03B92">
        <w:t>, website là nới hỗ trợ đăng các tác phẩm, tiếp cận số lượng lớn độc giả và tạo thu nhập từ hoạt động dịch thuật. Dịch giả có thể quản lý truyện và chương truyện một cách linh hoạt, thiết lập các chương VIP để tạo doanh thu, đồng thời theo dõi các thống kê về lượt xem và doanh thu nhằm đánh giá hiệu quả của tác phẩm. Nền tảng góp phần khuyến khích việc sản xuất nội dung chất lượng cao thông qua mô hình chia sẻ doanh thu công bằng.</w:t>
      </w:r>
    </w:p>
    <w:p w14:paraId="0640D8C3" w14:textId="77777777" w:rsidR="00C03B92" w:rsidRDefault="00C03B92" w:rsidP="00C03B92">
      <w:pPr>
        <w:pStyle w:val="nd"/>
      </w:pPr>
      <w:r w:rsidRPr="00C03B92">
        <w:t xml:space="preserve">Đối với </w:t>
      </w:r>
      <w:r w:rsidRPr="00C03B92">
        <w:rPr>
          <w:b/>
        </w:rPr>
        <w:t>quản trị viên (Admin)</w:t>
      </w:r>
      <w:r w:rsidRPr="00C03B92">
        <w:t xml:space="preserve">, website cung cấp các chức năng và công quản lý tổng thể nhằm kiểm soát chất lượng nội dung, đảm bảo việc tuân thủ các quy định của web và duy trì môi trường an toàn cho cộng đồng người đọc và dịch. </w:t>
      </w:r>
      <w:r w:rsidRPr="00C03B92">
        <w:lastRenderedPageBreak/>
        <w:t>Quản trị viên còn có quyền kiểm duyệt truyện mới, xử lý các báo cáo vi phạm và quản lý người dùng một cách hiệu quả.</w:t>
      </w:r>
    </w:p>
    <w:p w14:paraId="55052DC6" w14:textId="1955F909" w:rsidR="00B67F3B" w:rsidRDefault="00B67F3B" w:rsidP="00B67F3B"/>
    <w:p w14:paraId="42B9F40C" w14:textId="40A88C87" w:rsidR="00B67F3B" w:rsidRPr="00B67F3B" w:rsidRDefault="00B67F3B" w:rsidP="00B67F3B">
      <w:pPr>
        <w:pStyle w:val="Heading2"/>
      </w:pPr>
      <w:bookmarkStart w:id="99" w:name="_Toc216898994"/>
      <w:bookmarkStart w:id="100" w:name="_Toc216899052"/>
      <w:bookmarkStart w:id="101" w:name="_Toc216899445"/>
      <w:bookmarkStart w:id="102" w:name="_Toc216899615"/>
      <w:bookmarkStart w:id="103" w:name="_Toc216900252"/>
      <w:r w:rsidRPr="00B67F3B">
        <w:t>Phạm vi</w:t>
      </w:r>
      <w:bookmarkEnd w:id="99"/>
      <w:bookmarkEnd w:id="100"/>
      <w:bookmarkEnd w:id="101"/>
      <w:bookmarkEnd w:id="102"/>
      <w:bookmarkEnd w:id="103"/>
    </w:p>
    <w:p w14:paraId="46BF94AA" w14:textId="77777777" w:rsidR="00C03B92" w:rsidRPr="00C03B92" w:rsidRDefault="00C03B92" w:rsidP="00C03B92">
      <w:pPr>
        <w:pStyle w:val="nd"/>
      </w:pPr>
      <w:r w:rsidRPr="00C03B92">
        <w:t>Hệ thống website đọc truyện online bao gồm các chức năng và phạm vi hoạt động sau:</w:t>
      </w:r>
    </w:p>
    <w:p w14:paraId="3EB719FF" w14:textId="77777777" w:rsidR="00C03B92" w:rsidRPr="00C03B92" w:rsidRDefault="00C03B92" w:rsidP="00C03B92">
      <w:pPr>
        <w:pStyle w:val="nd"/>
      </w:pPr>
      <w:r w:rsidRPr="00C03B92">
        <w:rPr>
          <w:b/>
        </w:rPr>
        <w:t>Về người dùng:</w:t>
      </w:r>
      <w:r w:rsidRPr="00C03B92">
        <w:t xml:space="preserve"> Website chủ yếu được sử bởi ba nhóm người dùng chính bao gồm Độc giả là những người đăng ký tài khoản để đọc truyện, có thể truy cập nội dung miễn phí hoặc mua chương VIP thông qua việc nạp xu vào tài khoản. dịch giả là những người dịch truyện, có quyền đăng tải truyện mới, quản lý các chương và thiết lập chế độ miễn phí hoặc VIP cho từng chương. Admin là quản trị viên của web, họ được quyền kiểm duyệt truyện, quản lý, giám sát người dùng khác và duy trì hoạt động của nền tảng.</w:t>
      </w:r>
    </w:p>
    <w:p w14:paraId="116D161E" w14:textId="77777777" w:rsidR="00C03B92" w:rsidRPr="00C03B92" w:rsidRDefault="00C03B92" w:rsidP="00C03B92">
      <w:pPr>
        <w:pStyle w:val="nd"/>
      </w:pPr>
      <w:r w:rsidRPr="00C03B92">
        <w:rPr>
          <w:b/>
        </w:rPr>
        <w:t>Về chức năng:</w:t>
      </w:r>
      <w:r w:rsidRPr="00C03B92">
        <w:t xml:space="preserve"> Nền tảng cho phép độc giả đăng ký, đăng nhập, xem danh sách và đọc truyện theo nhiều tiêu chí, tìm kiếm truyện, đọc các chương miễn phí, mua chương VIP, nạp tiền và quản lý thông tin cá nhân. dịch giả được trang bị công cụ để đăng ký tài khoản dịch giả, đăng truyện mới với đầy đủ thông tin, quản lý truyện và chương, đăng chương mới với tùy chọn miễn phí hoặc VIP, và theo dõi thống kê lượt xem cũng như doanh thu từ các chương VIP. Admin có quyền quản lý tất cả người dùng trong hệ thống, duyệt hoặc từ chối các truyện mới được gửi lên, quản lý nội dung truyện và chương, xử lý các báo cáo vi phạm từ người dùng và điều khiển hệ thống thanh toán.</w:t>
      </w:r>
    </w:p>
    <w:p w14:paraId="20F64582" w14:textId="77777777" w:rsidR="00C03B92" w:rsidRPr="00C03B92" w:rsidRDefault="00C03B92" w:rsidP="00C03B92">
      <w:pPr>
        <w:pStyle w:val="nd"/>
      </w:pPr>
      <w:r w:rsidRPr="00C03B92">
        <w:rPr>
          <w:b/>
        </w:rPr>
        <w:t>Về nội dung:</w:t>
      </w:r>
      <w:r w:rsidRPr="00C03B92">
        <w:t xml:space="preserve"> Website hỗ trợ quản lý truyện với thông tin chi tiết bao gồm tên truyện, tóm tắt, thể loại, ảnh bìa và trạng thái duyệt. Các chương truyện được phân loại rõ ràng thành chương miễn phí và chương VIP, kèm theo cơ chế mở khóa bằng xu. Hệ thống tích hợp chức năng tìm kiếm thông minh theo tên truyện, tên dịch giả hoặc từ khóa và sắp xếp truyện theo loại để người dùng dễ dàng tìm kiếm nội dung phù hợp với mình.</w:t>
      </w:r>
    </w:p>
    <w:p w14:paraId="22D54014" w14:textId="77777777" w:rsidR="00C03B92" w:rsidRPr="00C03B92" w:rsidRDefault="00C03B92" w:rsidP="00C03B92">
      <w:pPr>
        <w:pStyle w:val="nd"/>
      </w:pPr>
      <w:r w:rsidRPr="00C03B92">
        <w:rPr>
          <w:b/>
        </w:rPr>
        <w:t>Về thanh toán:</w:t>
      </w:r>
      <w:r w:rsidRPr="00C03B92">
        <w:t xml:space="preserve"> Nền tảng tích hợp hệ thống thanh toán an toàn, hỗ trợ các phương thức nạp tiền bao gồm: ví điện tử và chuyển khoản ngân hàng. Người đọc được sử dụng xu để mua các chương VIP.</w:t>
      </w:r>
    </w:p>
    <w:p w14:paraId="6A080D6A" w14:textId="77777777" w:rsidR="00C03B92" w:rsidRPr="00C03B92" w:rsidRDefault="00C03B92" w:rsidP="00C03B92">
      <w:pPr>
        <w:pStyle w:val="nd"/>
      </w:pPr>
      <w:r w:rsidRPr="00C03B92">
        <w:rPr>
          <w:b/>
        </w:rPr>
        <w:t>Giới hạn phạm vi:</w:t>
      </w:r>
      <w:r w:rsidRPr="00C03B92">
        <w:t xml:space="preserve"> Hệ thống chỉ mới tập trung phát triển nền tảng web, chưa bao gồm ứng dụng di động. Dự án mới chỉ hỗ trợ nội dung dạng văn bản, chưa hỗ trợ truyện tranh. Chức năng nhận thanh toán thu nhập của dịch giả và chức năng kiểm soát quá trình thanh toán  sẽ được cập nhật ở phiên bản sau.</w:t>
      </w:r>
    </w:p>
    <w:p w14:paraId="6A75CBF7" w14:textId="77777777" w:rsidR="00B67F3B" w:rsidRDefault="00B67F3B" w:rsidP="00B67F3B">
      <w:r>
        <w:br/>
      </w:r>
    </w:p>
    <w:p w14:paraId="441EB1D9" w14:textId="1A747F04" w:rsidR="00B67F3B" w:rsidRPr="00B67F3B" w:rsidRDefault="00B67F3B" w:rsidP="00B67F3B">
      <w:pPr>
        <w:pStyle w:val="Heading2"/>
      </w:pPr>
      <w:bookmarkStart w:id="104" w:name="_Toc216898995"/>
      <w:bookmarkStart w:id="105" w:name="_Toc216899053"/>
      <w:bookmarkStart w:id="106" w:name="_Toc216899446"/>
      <w:bookmarkStart w:id="107" w:name="_Toc216899616"/>
      <w:bookmarkStart w:id="108" w:name="_Toc216900253"/>
      <w:r w:rsidRPr="00B67F3B">
        <w:lastRenderedPageBreak/>
        <w:t>Yêu cầu chức năng</w:t>
      </w:r>
      <w:bookmarkEnd w:id="104"/>
      <w:bookmarkEnd w:id="105"/>
      <w:bookmarkEnd w:id="106"/>
      <w:bookmarkEnd w:id="107"/>
      <w:bookmarkEnd w:id="108"/>
    </w:p>
    <w:p w14:paraId="6899B9FB" w14:textId="6244CDA2" w:rsidR="00B67F3B" w:rsidRDefault="00B67F3B" w:rsidP="00222D42">
      <w:pPr>
        <w:pStyle w:val="Heading3"/>
      </w:pPr>
      <w:bookmarkStart w:id="109" w:name="_Toc216898996"/>
      <w:bookmarkStart w:id="110" w:name="_Toc216899054"/>
      <w:bookmarkStart w:id="111" w:name="_Toc216899447"/>
      <w:bookmarkStart w:id="112" w:name="_Toc216899617"/>
      <w:bookmarkStart w:id="113" w:name="_Toc216899851"/>
      <w:bookmarkStart w:id="114" w:name="_Toc216900254"/>
      <w:r>
        <w:t>Chức năng dành cho Độc giả</w:t>
      </w:r>
      <w:bookmarkEnd w:id="109"/>
      <w:bookmarkEnd w:id="110"/>
      <w:bookmarkEnd w:id="111"/>
      <w:bookmarkEnd w:id="112"/>
      <w:bookmarkEnd w:id="113"/>
      <w:bookmarkEnd w:id="114"/>
    </w:p>
    <w:p w14:paraId="0F36E885" w14:textId="01BE8DEA" w:rsidR="00C83A9F" w:rsidRDefault="00C83A9F" w:rsidP="00C83A9F">
      <w:pPr>
        <w:pStyle w:val="nd"/>
      </w:pPr>
      <w:r>
        <w:rPr>
          <w:b/>
          <w:bCs/>
        </w:rPr>
        <w:t>Đăng ký và Đăng nhập:</w:t>
      </w:r>
      <w:r>
        <w:t xml:space="preserve"> Người dùng tạo tài khoản mới sau khi điền thông tin của bản thân bao gồm tên, email và đặt mật khẩu. Hệ thống hỗ trợ đăng nhập thông qua email, số điện thoại hoặc tích hợp với các mạng xã hội để tăng tính tiện lợi. Sau khi đăng ký, người dùng nhận được thông báo nếu tài khoản tạo ra thành công, sau đó được phép đăng nhập vào hệ thống để truy cập đầy đủ các tính năng.</w:t>
      </w:r>
    </w:p>
    <w:p w14:paraId="4882E9CB" w14:textId="77777777" w:rsidR="00C83A9F" w:rsidRDefault="00C83A9F" w:rsidP="00C83A9F">
      <w:pPr>
        <w:pStyle w:val="nd"/>
      </w:pPr>
      <w:r>
        <w:rPr>
          <w:b/>
          <w:bCs/>
        </w:rPr>
        <w:t>Xem danh sách truyện:</w:t>
      </w:r>
      <w:r>
        <w:t xml:space="preserve"> Độc giả có thể duyệt các danh sách truyện được sắp xếp theo nhiều tiêu chí khác nhau như truyện mới nhất, truyện hot có lượt đọc cao, hoặc truyện theo từng thể loại cụ thể. Giao diện hiển thị thư viện truyện với thông tin truyện bao gồm tên truyện, dịch giả, ảnh bìa và mô tả ngắn, giúp người dùng lựa chọn truyện phù hợp với mình.</w:t>
      </w:r>
    </w:p>
    <w:p w14:paraId="614FE26B" w14:textId="77777777" w:rsidR="00C83A9F" w:rsidRDefault="00C83A9F" w:rsidP="00C83A9F">
      <w:pPr>
        <w:pStyle w:val="nd"/>
      </w:pPr>
      <w:r>
        <w:rPr>
          <w:b/>
          <w:bCs/>
        </w:rPr>
        <w:t>Tìm kiếm truyện:</w:t>
      </w:r>
      <w:r>
        <w:t xml:space="preserve"> Hệ thống hỗ trợ tìm kiếm truyện sau khi người dùng nhập từ khóa, tên truyện hoặc tên dịch giả của truyện để tìm kiếm. Kết quả tìm kiếm được hiển thị dưới dạng danh sách các truyện phù hợp với từ khóa, kèm theo thông tin chi tiết giúp độc giả nhanh chóng tìm được nội dung mong muốn.</w:t>
      </w:r>
    </w:p>
    <w:p w14:paraId="50ADFC43" w14:textId="77777777" w:rsidR="00C83A9F" w:rsidRDefault="00C83A9F" w:rsidP="00C83A9F">
      <w:pPr>
        <w:pStyle w:val="nd"/>
      </w:pPr>
      <w:r>
        <w:rPr>
          <w:b/>
          <w:bCs/>
        </w:rPr>
        <w:t>Đọc truyện miễn phí:</w:t>
      </w:r>
      <w:r>
        <w:t xml:space="preserve"> Độc giả có thể truy cập và đọc các chương miễn phí của truyện mà không cần thanh toán. Sau khi chọn truyện và chương cụ thể, hệ thống hiển thị toàn bộ nội dung chương với giao diện đọc tối ưu, dễ nhìn và có thể tùy chỉnh kích thước font chữ.</w:t>
      </w:r>
    </w:p>
    <w:p w14:paraId="3DB36491" w14:textId="77777777" w:rsidR="00C83A9F" w:rsidRDefault="00C83A9F" w:rsidP="00C83A9F">
      <w:pPr>
        <w:pStyle w:val="nd"/>
      </w:pPr>
      <w:r>
        <w:rPr>
          <w:b/>
          <w:bCs/>
        </w:rPr>
        <w:t>Mua chương VIP:</w:t>
      </w:r>
      <w:r>
        <w:t xml:space="preserve"> Đối với các chương được khóa VIP, độc giả cần sử dụng xu trong tài khoản để mở khóa. Khi nhấn nút "Mua chương", website sẽ yêu cầu tài khoản có đủ xu hoặc đã đăng nhập vào chưa. Khi đã đăng nhập thì sau khi mua chương và khi thanh toán thành công, chương được mở khóa vĩnh viễn cho người dùng đó và họ có thể đọc nội dung bất cứ lúc nào.</w:t>
      </w:r>
    </w:p>
    <w:p w14:paraId="2625DA6E" w14:textId="77777777" w:rsidR="00C83A9F" w:rsidRDefault="00C83A9F" w:rsidP="00C83A9F">
      <w:pPr>
        <w:pStyle w:val="nd"/>
      </w:pPr>
      <w:r>
        <w:rPr>
          <w:b/>
          <w:bCs/>
        </w:rPr>
        <w:t>Nạp tiền (mua xu):</w:t>
      </w:r>
      <w:r>
        <w:t xml:space="preserve"> Độc giả được phép chuyển đổi tiền thành xu thông qua nhiều phương thức thanh toán khác nhau bao gồm thẻ cào điện thoại, ví điện tử như MoMo, ZaloPay, hoặc chuyển khoản ngân hàng. Người dùng chọn phương thức thanh toán, nhập thông tin giao dịch và xác nhận. Sau khi giao dịch được xác thực, số xu tương ứng sẽ được cộng vào tài khoản ngay lập tức.</w:t>
      </w:r>
    </w:p>
    <w:p w14:paraId="153979F1" w14:textId="77777777" w:rsidR="00C83A9F" w:rsidRDefault="00C83A9F" w:rsidP="00C83A9F">
      <w:pPr>
        <w:pStyle w:val="nd"/>
      </w:pPr>
      <w:r>
        <w:rPr>
          <w:b/>
          <w:bCs/>
        </w:rPr>
        <w:t>Bình luận và tương tác:</w:t>
      </w:r>
      <w:r>
        <w:t xml:space="preserve"> Độc giả có thể để lại bình luận, nhận xét về truyện hoặc từng chương cụ thể sau khi đọc. Hệ thống hiển thị danh sách bình luận cho phép coi ý kiến của người đọc khác về truyện. Người ghi có thể chỉnh sửa hoặc xóa bình luận của chính mình. Các bình luận vi phạm quy định có thể được báo cáo cho admin để kiểm duyệt và xử lý. </w:t>
      </w:r>
    </w:p>
    <w:p w14:paraId="15CF6D42" w14:textId="1EB12238" w:rsidR="00B67F3B" w:rsidRDefault="00222D42" w:rsidP="00222D42">
      <w:pPr>
        <w:pStyle w:val="nd"/>
      </w:pPr>
      <w:r>
        <w:br w:type="page"/>
      </w:r>
    </w:p>
    <w:p w14:paraId="1642AF22" w14:textId="77777777" w:rsidR="00B67F3B" w:rsidRDefault="00B67F3B" w:rsidP="00B67F3B">
      <w:r>
        <w:lastRenderedPageBreak/>
        <w:br/>
      </w:r>
    </w:p>
    <w:p w14:paraId="174558FC" w14:textId="6D68AF6B" w:rsidR="00B67F3B" w:rsidRDefault="00B67F3B" w:rsidP="00222D42">
      <w:pPr>
        <w:pStyle w:val="Heading3"/>
      </w:pPr>
      <w:bookmarkStart w:id="115" w:name="_Toc216898997"/>
      <w:bookmarkStart w:id="116" w:name="_Toc216899055"/>
      <w:bookmarkStart w:id="117" w:name="_Toc216899448"/>
      <w:bookmarkStart w:id="118" w:name="_Toc216899618"/>
      <w:bookmarkStart w:id="119" w:name="_Toc216899852"/>
      <w:bookmarkStart w:id="120" w:name="_Toc216900255"/>
      <w:r>
        <w:t>Chức năng dành cho quản trị viên</w:t>
      </w:r>
      <w:bookmarkEnd w:id="115"/>
      <w:bookmarkEnd w:id="116"/>
      <w:bookmarkEnd w:id="117"/>
      <w:bookmarkEnd w:id="118"/>
      <w:bookmarkEnd w:id="119"/>
      <w:bookmarkEnd w:id="120"/>
    </w:p>
    <w:p w14:paraId="61552B46" w14:textId="77777777" w:rsidR="00C83A9F" w:rsidRPr="00C83A9F" w:rsidRDefault="00C83A9F" w:rsidP="00C83A9F">
      <w:pPr>
        <w:pStyle w:val="nd"/>
      </w:pPr>
      <w:r w:rsidRPr="00C83A9F">
        <w:rPr>
          <w:b/>
        </w:rPr>
        <w:t>Quản lý người dùng:</w:t>
      </w:r>
      <w:r w:rsidRPr="00C83A9F">
        <w:t xml:space="preserve"> Admin có quyền xem danh sách tất cả người dùng trong hệ thống bao gồm cả độc giả và dịch giả. Admin  có thể khóa tài khoản của người dùng vi phạm quy định hoặc mở khóa tài khoản đã bị khóa trước đó. Nếu dịch giả làm vi phạm quy dịch thì admin có thể hạ cấp tài khoản từ dịch giả xuống người dùng bình thường.</w:t>
      </w:r>
    </w:p>
    <w:p w14:paraId="1B6A02A2" w14:textId="77777777" w:rsidR="00C83A9F" w:rsidRPr="00C83A9F" w:rsidRDefault="00C83A9F" w:rsidP="00C83A9F">
      <w:pPr>
        <w:pStyle w:val="nd"/>
      </w:pPr>
      <w:r w:rsidRPr="00C83A9F">
        <w:rPr>
          <w:b/>
        </w:rPr>
        <w:t>Duyệt truyện:</w:t>
      </w:r>
      <w:r w:rsidRPr="00C83A9F">
        <w:t xml:space="preserve"> Admin xem danh sách các truyện mới được dịch giả gửi lên với trạng thái "chờ duyệt". Admin  kiểm tra nội dung, đảm bảo truyện tuân thủ quy định của nền tảng và không chứa nội dung vi phạm pháp luật. Admin có thể duyệt để truyện được hiển thị công khai hoặc từ chối kèm theo lý do rồi hệ thống sẽ gửi cho người bị duyệt.</w:t>
      </w:r>
    </w:p>
    <w:p w14:paraId="4CF3D166" w14:textId="77777777" w:rsidR="00C83A9F" w:rsidRPr="00C83A9F" w:rsidRDefault="00C83A9F" w:rsidP="00C83A9F">
      <w:pPr>
        <w:pStyle w:val="nd"/>
      </w:pPr>
      <w:r w:rsidRPr="00C83A9F">
        <w:rPr>
          <w:b/>
        </w:rPr>
        <w:t>Quản lý báo cáo vi phạm:</w:t>
      </w:r>
      <w:r w:rsidRPr="00C83A9F">
        <w:t xml:space="preserve"> Người dùng có thể báo cáo truyện hoặc chương có nội dung không phù hợp. Admin xem danh sách các báo cáo, kiểm tra nội dung bị tố cáo và quyết định xử lý như cảnh cáo dịch giả, gỡ bỏ nội dung vi phạm hoặc khóa tài khoản dịch giả nếu vi phạm nghiêm trọng. Hệ thống ghi lại toàn bộ quá trình xử lý báo cáo.</w:t>
      </w:r>
    </w:p>
    <w:p w14:paraId="40B51A02" w14:textId="77777777" w:rsidR="00C83A9F" w:rsidRPr="00C83A9F" w:rsidRDefault="00C83A9F" w:rsidP="00C83A9F">
      <w:pPr>
        <w:pStyle w:val="nd"/>
      </w:pPr>
      <w:r w:rsidRPr="00C83A9F">
        <w:rPr>
          <w:b/>
        </w:rPr>
        <w:t>Quản lý truyện và chương:</w:t>
      </w:r>
      <w:r w:rsidRPr="00C83A9F">
        <w:t xml:space="preserve"> Đối với các truyện vi phạm quy định hoặc nhận nhiều báo cáo từ người dùng, admin có thể gỡ bỏ truyện hoặc chương vi phạm.</w:t>
      </w:r>
    </w:p>
    <w:p w14:paraId="7EB3A467" w14:textId="77777777" w:rsidR="00C83A9F" w:rsidRPr="00C83A9F" w:rsidRDefault="00C83A9F" w:rsidP="00C83A9F">
      <w:pPr>
        <w:pStyle w:val="nd"/>
      </w:pPr>
      <w:r w:rsidRPr="00C83A9F">
        <w:rPr>
          <w:b/>
        </w:rPr>
        <w:t>Thống kê:</w:t>
      </w:r>
      <w:r w:rsidRPr="00C83A9F">
        <w:t xml:space="preserve"> Admin có thể xem thống kê như tổng truyện, tổng chương, tổng người dùng, doanh thu từ việc nạp coin của độc giả và xem tổng quan bằng biểu đồ của toàn bộ trang website đọc truyện.</w:t>
      </w:r>
    </w:p>
    <w:p w14:paraId="0276FEE8" w14:textId="3722BBAF" w:rsidR="00B67F3B" w:rsidRDefault="00C83A9F" w:rsidP="00C83A9F">
      <w:pPr>
        <w:pStyle w:val="nd"/>
      </w:pPr>
      <w:r w:rsidRPr="00C83A9F">
        <w:rPr>
          <w:b/>
        </w:rPr>
        <w:t>Duyệt yêu cầu làm dịch giả:</w:t>
      </w:r>
      <w:r w:rsidRPr="00C83A9F">
        <w:t xml:space="preserve"> Khi người dùng muốn làm dịch giả thì gửi một yêu cầu cho admin bao gồm nội dung xin làm dịch giả. Admin xem danh sách yêu cầu từ dịch giả gửi lên. Admin coi và xem xét duyệt cho người dùng để trở thành dịch giả.</w:t>
      </w:r>
    </w:p>
    <w:p w14:paraId="2A1DB0CC" w14:textId="082A8209" w:rsidR="00B67F3B" w:rsidRDefault="00B67F3B" w:rsidP="00222D42">
      <w:pPr>
        <w:pStyle w:val="Heading3"/>
      </w:pPr>
      <w:bookmarkStart w:id="121" w:name="_Toc216898998"/>
      <w:bookmarkStart w:id="122" w:name="_Toc216899056"/>
      <w:bookmarkStart w:id="123" w:name="_Toc216899449"/>
      <w:bookmarkStart w:id="124" w:name="_Toc216899619"/>
      <w:bookmarkStart w:id="125" w:name="_Toc216899853"/>
      <w:bookmarkStart w:id="126" w:name="_Toc216900256"/>
      <w:r w:rsidRPr="00222D42">
        <w:t>Chức năng dành cho dịch giả</w:t>
      </w:r>
      <w:bookmarkEnd w:id="121"/>
      <w:bookmarkEnd w:id="122"/>
      <w:bookmarkEnd w:id="123"/>
      <w:bookmarkEnd w:id="124"/>
      <w:bookmarkEnd w:id="125"/>
      <w:bookmarkEnd w:id="126"/>
    </w:p>
    <w:p w14:paraId="604CBB4C" w14:textId="77777777" w:rsidR="00C83A9F" w:rsidRDefault="00C83A9F" w:rsidP="00C83A9F">
      <w:pPr>
        <w:pStyle w:val="nd"/>
      </w:pPr>
      <w:r>
        <w:rPr>
          <w:b/>
          <w:bCs/>
        </w:rPr>
        <w:t>Quản lý truyện và chương:</w:t>
      </w:r>
      <w:r>
        <w:t xml:space="preserve">  Dịch giả có quyền được coi, sửa chữa hoặc xóa bỏ bất kỳ truyện và chương nào của mình trong hệ thống.</w:t>
      </w:r>
    </w:p>
    <w:p w14:paraId="7ABA3F07" w14:textId="77777777" w:rsidR="00C83A9F" w:rsidRDefault="00C83A9F" w:rsidP="00C83A9F">
      <w:pPr>
        <w:pStyle w:val="nd"/>
      </w:pPr>
      <w:r>
        <w:rPr>
          <w:b/>
          <w:bCs/>
        </w:rPr>
        <w:t>Xem và trả lời bình luận:</w:t>
      </w:r>
      <w:r>
        <w:t xml:space="preserve"> Khi độc giả bình luận vào chương của truyện mà dịch giả đó đăng thì dịch giả có thể xem và trả lời bình luận của độc giả.</w:t>
      </w:r>
    </w:p>
    <w:p w14:paraId="5610E960" w14:textId="77777777" w:rsidR="00C83A9F" w:rsidRDefault="00C83A9F" w:rsidP="00C83A9F">
      <w:pPr>
        <w:pStyle w:val="nd"/>
      </w:pPr>
      <w:r>
        <w:rPr>
          <w:b/>
          <w:bCs/>
        </w:rPr>
        <w:t>Thống kê:</w:t>
      </w:r>
      <w:r>
        <w:t xml:space="preserve"> Dịch giả có thể xem thống kê như tổng truyện, tổng chương, doanh thu từ chương VIP của chương mà độc giả đã mua và xem tổng quan bằng biểu đồ của chính dịch giả đó.</w:t>
      </w:r>
    </w:p>
    <w:p w14:paraId="35FFC695" w14:textId="5CDE78C7" w:rsidR="00B67F3B" w:rsidRDefault="00222D42" w:rsidP="00222D42">
      <w:pPr>
        <w:pStyle w:val="nd"/>
      </w:pPr>
      <w:r>
        <w:br w:type="page"/>
      </w:r>
    </w:p>
    <w:p w14:paraId="06F4B9AF" w14:textId="7AF2F70B" w:rsidR="00B67F3B" w:rsidRPr="00222D42" w:rsidRDefault="00B67F3B" w:rsidP="00222D42">
      <w:pPr>
        <w:pStyle w:val="Heading2"/>
      </w:pPr>
      <w:bookmarkStart w:id="127" w:name="_Toc216898999"/>
      <w:bookmarkStart w:id="128" w:name="_Toc216899057"/>
      <w:bookmarkStart w:id="129" w:name="_Toc216899450"/>
      <w:bookmarkStart w:id="130" w:name="_Toc216899620"/>
      <w:bookmarkStart w:id="131" w:name="_Toc216900257"/>
      <w:r w:rsidRPr="00222D42">
        <w:lastRenderedPageBreak/>
        <w:t>Yêu cầu phi chức năng</w:t>
      </w:r>
      <w:bookmarkEnd w:id="127"/>
      <w:bookmarkEnd w:id="128"/>
      <w:bookmarkEnd w:id="129"/>
      <w:bookmarkEnd w:id="130"/>
      <w:bookmarkEnd w:id="131"/>
    </w:p>
    <w:p w14:paraId="7FD0AD6A" w14:textId="77777777" w:rsidR="00C83A9F" w:rsidRDefault="00C83A9F" w:rsidP="00C83A9F">
      <w:pPr>
        <w:pStyle w:val="nd"/>
      </w:pPr>
      <w:r>
        <w:rPr>
          <w:rStyle w:val="15"/>
        </w:rPr>
        <w:t>Bảo mật:</w:t>
      </w:r>
      <w:r>
        <w:t xml:space="preserve"> Nền tảng đảm bảo tính an toàn cho dữ liệu người sử dụng qua phương thức mã hóa password sử dụng giải thuật Bcrypt trước khi ghi vào database. Dữ liệu xác thực được bảo vệ thông qua cơ chế JWT (JSON Web Token) nhằm thực hiện việc xác minh và phân cấp thẩm quyền cho người sử dụng. Những thông tin nhạy cảm như chi tiết thanh toán được mã hóa trong suốt quá trình truyền tải thông qua kết nối HTTPS. Nền tảng triển khai những giải pháp phòng chống các hình thức tấn công thông dụng như SQL Injection, XSS (Cross-Site Scripting) cùng CSRF (Cross-Site Request Forgery).</w:t>
      </w:r>
    </w:p>
    <w:p w14:paraId="0399A8C2" w14:textId="77777777" w:rsidR="00C83A9F" w:rsidRDefault="00C83A9F" w:rsidP="00C83A9F">
      <w:pPr>
        <w:pStyle w:val="nd"/>
      </w:pPr>
      <w:r>
        <w:rPr>
          <w:rStyle w:val="15"/>
        </w:rPr>
        <w:t>Hiệu năng:</w:t>
      </w:r>
      <w:r>
        <w:t xml:space="preserve"> Nền tảng web được kiến tạo nhằm đáp ứng ít nhất 5000 người truy cập cùng lúc mà không làm sụt giảm đáng kể tốc độ load trang hay thời gian response của hệ thống. Thời gian load trang chính không vượt quá 3 giây trong điều kiện kết nối internet ổn định. Những truy vấn database được tối ưu hóa thông qua việc sử dụng indexing cùng caching nhằm đảm bảo thời gian phản hồi API diễn ra nhanh chóng. Nền tảng ứng dụng CDN (Content Delivery Network) để phân phối những nội dung tĩnh như hình ảnh bìa truyện một cách có hiệu quả.</w:t>
      </w:r>
    </w:p>
    <w:p w14:paraId="38EBC7A9" w14:textId="77777777" w:rsidR="00C83A9F" w:rsidRDefault="00C83A9F" w:rsidP="00C83A9F">
      <w:pPr>
        <w:pStyle w:val="nd"/>
      </w:pPr>
      <w:r>
        <w:rPr>
          <w:rStyle w:val="15"/>
        </w:rPr>
        <w:t>Khả năng mở rộng:</w:t>
      </w:r>
      <w:r>
        <w:t xml:space="preserve"> Kiến trúc nền tảng được xây dựng theo định hướng modular và scalable, tạo điều kiện dễ dàng bổ sung những tính năng mới mà không tác động đến các module hiện hành. Database MongoDB được lựa chọn nhằm hỗ trợ khả năng scale theo chiều ngang khi khối lượng dữ liệu gia tăng. Nền tảng có thể dễ dàng được triển khai thành ứng dụng di động (iOS, Android) thông qua cách thức ứng dụng API RESTful chuẩn. Backend được xây dựng bằng NestJS framework sở hữu cấu trúc rõ ràng, hỗ trợ công việc maintain cùng mở rộng code base trở nên đơn giản hơn.</w:t>
      </w:r>
    </w:p>
    <w:p w14:paraId="4857662D" w14:textId="77777777" w:rsidR="00C83A9F" w:rsidRDefault="00C83A9F" w:rsidP="00C83A9F">
      <w:pPr>
        <w:pStyle w:val="nd"/>
      </w:pPr>
      <w:r>
        <w:rPr>
          <w:rStyle w:val="15"/>
        </w:rPr>
        <w:t>Tính khả dụng:</w:t>
      </w:r>
      <w:r>
        <w:t xml:space="preserve"> Nền tảng đảm bảo vận hành ổn định với uptime ít nhất 99.5%, hạn chế tối đa thời gian downtime bởi bảo trì hay sự cố. Trong trường hợp phát sinh lỗi, nền tảng sở hữu cơ chế tự động ghi log chi tiết nhằm hỗ trợ việc phát hiện cùng khắc phục kịp thời. Dữ liệu được backup định kỳ nhằm đảm bảo khả năng recovery trong trường hợp phát sinh sự cố nghiêm trọng.</w:t>
      </w:r>
    </w:p>
    <w:p w14:paraId="5BF7A6A3" w14:textId="77777777" w:rsidR="00C83A9F" w:rsidRDefault="00C83A9F" w:rsidP="00C83A9F">
      <w:pPr>
        <w:pStyle w:val="nd"/>
      </w:pPr>
      <w:r>
        <w:rPr>
          <w:rStyle w:val="15"/>
        </w:rPr>
        <w:t>Giao diện và trải nghiệm người dùng:</w:t>
      </w:r>
      <w:r>
        <w:t xml:space="preserve"> Giao diện website được kiến tạo thân thiện, trực quan cùng dễ thao tác cho người sử dụng ở mọi độ tuổi. Website tương thích với đa dạng trình duyệt khác nhau như Chrome, Firefox, Safari, Edge và responsive trên những thiết bị mobile, tablet. Những thao tác quan trọng như đăng nhập, mua chương VIP, nạp tiền đều sở hữu xác nhận rõ ràng nhằm tránh nhầm lẫn. Nền tảng cung cấp thông báo cùng phản hồi kịp thời cho mọi hành động của người sử dụng.</w:t>
      </w:r>
    </w:p>
    <w:p w14:paraId="46C09055" w14:textId="77777777" w:rsidR="00C83A9F" w:rsidRDefault="00C83A9F" w:rsidP="00C83A9F">
      <w:pPr>
        <w:pStyle w:val="nd"/>
      </w:pPr>
      <w:r>
        <w:rPr>
          <w:rStyle w:val="15"/>
        </w:rPr>
        <w:t>Khả năng bảo trì:</w:t>
      </w:r>
      <w:r>
        <w:t xml:space="preserve"> Code được viết tuân thủ coding standards cùng best practices, sở hữu documentation đầy đủ để team phát triển có thể dễ dàng nắm bắt và chỉnh sửa. Nền tảng ứng dụng Git nhằm quản lý phiên bản source code, hỗ trợ làm việc team có hiệu quả. Testing được tích hợp thông qua Jest framework nhằm đảm bảo chất lượng code và hạn chế bugs trong suốt quá trình phát triển cùng bảo trì.</w:t>
      </w:r>
    </w:p>
    <w:p w14:paraId="7AAACA14" w14:textId="524C7C3E" w:rsidR="00B67F3B" w:rsidRDefault="00222D42" w:rsidP="00222D42">
      <w:pPr>
        <w:pStyle w:val="Heading1"/>
      </w:pPr>
      <w:bookmarkStart w:id="132" w:name="_Toc216899000"/>
      <w:bookmarkStart w:id="133" w:name="_Toc216899058"/>
      <w:bookmarkStart w:id="134" w:name="_Toc216899451"/>
      <w:bookmarkStart w:id="135" w:name="_Toc216899621"/>
      <w:bookmarkStart w:id="136" w:name="_Toc216900258"/>
      <w:r>
        <w:lastRenderedPageBreak/>
        <w:t>PHÂN TÍCH VÀ THIẾT KẾ ỨNG DỤNG</w:t>
      </w:r>
      <w:bookmarkEnd w:id="132"/>
      <w:bookmarkEnd w:id="133"/>
      <w:bookmarkEnd w:id="134"/>
      <w:bookmarkEnd w:id="135"/>
      <w:bookmarkEnd w:id="136"/>
    </w:p>
    <w:p w14:paraId="13980FDC" w14:textId="4B7DDD5F" w:rsidR="00222D42" w:rsidRDefault="00222D42" w:rsidP="00222D42">
      <w:pPr>
        <w:pStyle w:val="Heading2"/>
      </w:pPr>
      <w:bookmarkStart w:id="137" w:name="_Toc216899001"/>
      <w:bookmarkStart w:id="138" w:name="_Toc216899059"/>
      <w:bookmarkStart w:id="139" w:name="_Toc216899452"/>
      <w:bookmarkStart w:id="140" w:name="_Toc216899622"/>
      <w:bookmarkStart w:id="141" w:name="_Toc216900259"/>
      <w:r>
        <w:t>Use case diagram</w:t>
      </w:r>
      <w:bookmarkEnd w:id="137"/>
      <w:bookmarkEnd w:id="138"/>
      <w:bookmarkEnd w:id="139"/>
      <w:bookmarkEnd w:id="140"/>
      <w:bookmarkEnd w:id="141"/>
    </w:p>
    <w:p w14:paraId="4522EA1C" w14:textId="77777777" w:rsidR="00222D42" w:rsidRPr="00222D42" w:rsidRDefault="00222D42" w:rsidP="00222D42">
      <w:pPr>
        <w:pStyle w:val="nd"/>
        <w:rPr>
          <w:lang w:val="vi-VN" w:eastAsia="vi-VN"/>
        </w:rPr>
      </w:pPr>
      <w:r w:rsidRPr="00222D42">
        <w:rPr>
          <w:lang w:val="vi-VN" w:eastAsia="vi-VN"/>
        </w:rPr>
        <w:t>Sau khi phân tích yêu cầu nhóm nhận thấy có ba actor sau đây:</w:t>
      </w:r>
    </w:p>
    <w:p w14:paraId="677C076A" w14:textId="711CC98C" w:rsidR="00222D42" w:rsidRPr="00222D42" w:rsidRDefault="00222D42" w:rsidP="00274AF8">
      <w:pPr>
        <w:pStyle w:val="nd"/>
        <w:numPr>
          <w:ilvl w:val="0"/>
          <w:numId w:val="3"/>
        </w:numPr>
        <w:rPr>
          <w:lang w:val="vi-VN" w:eastAsia="vi-VN"/>
        </w:rPr>
      </w:pPr>
      <w:r w:rsidRPr="00222D42">
        <w:rPr>
          <w:b/>
          <w:lang w:val="vi-VN" w:eastAsia="vi-VN"/>
        </w:rPr>
        <w:t>Reader</w:t>
      </w:r>
      <w:r w:rsidRPr="00222D42">
        <w:rPr>
          <w:lang w:val="vi-VN" w:eastAsia="vi-VN"/>
        </w:rPr>
        <w:t>: là người sử dụng website.</w:t>
      </w:r>
    </w:p>
    <w:p w14:paraId="1C356625" w14:textId="3D0827F5" w:rsidR="00222D42" w:rsidRPr="00222D42" w:rsidRDefault="00222D42" w:rsidP="00274AF8">
      <w:pPr>
        <w:pStyle w:val="nd"/>
        <w:numPr>
          <w:ilvl w:val="0"/>
          <w:numId w:val="3"/>
        </w:numPr>
        <w:rPr>
          <w:lang w:val="vi-VN" w:eastAsia="vi-VN"/>
        </w:rPr>
      </w:pPr>
      <w:r w:rsidRPr="00222D42">
        <w:rPr>
          <w:b/>
          <w:lang w:val="vi-VN" w:eastAsia="vi-VN"/>
        </w:rPr>
        <w:t>Admin</w:t>
      </w:r>
      <w:r w:rsidRPr="00222D42">
        <w:rPr>
          <w:lang w:val="vi-VN" w:eastAsia="vi-VN"/>
        </w:rPr>
        <w:t>: người quản trị website.</w:t>
      </w:r>
    </w:p>
    <w:p w14:paraId="718AA523" w14:textId="48CF6B14" w:rsidR="00222D42" w:rsidRDefault="00222D42" w:rsidP="00274AF8">
      <w:pPr>
        <w:pStyle w:val="nd"/>
        <w:numPr>
          <w:ilvl w:val="0"/>
          <w:numId w:val="3"/>
        </w:numPr>
        <w:rPr>
          <w:lang w:val="vi-VN" w:eastAsia="vi-VN"/>
        </w:rPr>
      </w:pPr>
      <w:r w:rsidRPr="00222D42">
        <w:rPr>
          <w:b/>
          <w:lang w:val="vi-VN" w:eastAsia="vi-VN"/>
        </w:rPr>
        <w:t>Author</w:t>
      </w:r>
      <w:r w:rsidRPr="00222D42">
        <w:rPr>
          <w:lang w:val="vi-VN" w:eastAsia="vi-VN"/>
        </w:rPr>
        <w:t>: là người sử dụng website.</w:t>
      </w:r>
    </w:p>
    <w:p w14:paraId="6D39D7DE" w14:textId="77777777" w:rsidR="00A83F74" w:rsidRDefault="00A83F74" w:rsidP="00A83F74">
      <w:pPr>
        <w:pStyle w:val="nd"/>
        <w:keepNext/>
        <w:ind w:firstLine="0"/>
        <w:jc w:val="center"/>
      </w:pPr>
      <w:r>
        <w:rPr>
          <w:noProof/>
          <w:lang w:val="vi-VN" w:eastAsia="vi-VN"/>
        </w:rPr>
        <w:lastRenderedPageBreak/>
        <w:drawing>
          <wp:inline distT="0" distB="0" distL="0" distR="0" wp14:anchorId="6917A5F3" wp14:editId="03DE0934">
            <wp:extent cx="5227218" cy="6819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diagram.drawio.png"/>
                    <pic:cNvPicPr/>
                  </pic:nvPicPr>
                  <pic:blipFill>
                    <a:blip r:embed="rId13">
                      <a:extLst>
                        <a:ext uri="{28A0092B-C50C-407E-A947-70E740481C1C}">
                          <a14:useLocalDpi xmlns:a14="http://schemas.microsoft.com/office/drawing/2010/main" val="0"/>
                        </a:ext>
                      </a:extLst>
                    </a:blip>
                    <a:stretch>
                      <a:fillRect/>
                    </a:stretch>
                  </pic:blipFill>
                  <pic:spPr>
                    <a:xfrm>
                      <a:off x="0" y="0"/>
                      <a:ext cx="5237599" cy="6833444"/>
                    </a:xfrm>
                    <a:prstGeom prst="rect">
                      <a:avLst/>
                    </a:prstGeom>
                  </pic:spPr>
                </pic:pic>
              </a:graphicData>
            </a:graphic>
          </wp:inline>
        </w:drawing>
      </w:r>
    </w:p>
    <w:p w14:paraId="584BB9FA" w14:textId="2905FE5E" w:rsidR="00A83F74" w:rsidRDefault="00A83F74" w:rsidP="00A83F74">
      <w:pPr>
        <w:pStyle w:val="Caption"/>
        <w:jc w:val="center"/>
      </w:pPr>
      <w:bookmarkStart w:id="142" w:name="_Toc216900330"/>
      <w:r>
        <w:t xml:space="preserve">Hình  </w:t>
      </w:r>
      <w:fldSimple w:instr=" SEQ Hình_ \* ARABIC ">
        <w:r w:rsidR="004C717C">
          <w:rPr>
            <w:noProof/>
          </w:rPr>
          <w:t>5</w:t>
        </w:r>
      </w:fldSimple>
      <w:r>
        <w:t>: Use Case Diagram</w:t>
      </w:r>
      <w:bookmarkEnd w:id="142"/>
    </w:p>
    <w:p w14:paraId="79E7E308" w14:textId="2E72D9CF" w:rsidR="00A83F74" w:rsidRDefault="00A83F74" w:rsidP="00A83F74">
      <w:pPr>
        <w:rPr>
          <w:lang w:val="vi-VN" w:eastAsia="vi-VN"/>
        </w:rPr>
      </w:pPr>
      <w:r>
        <w:rPr>
          <w:lang w:val="vi-VN" w:eastAsia="vi-VN"/>
        </w:rPr>
        <w:br w:type="page"/>
      </w:r>
    </w:p>
    <w:p w14:paraId="30C61EEB" w14:textId="7A0C64E7" w:rsidR="00A83F74" w:rsidRDefault="00A83F74" w:rsidP="00A83F74">
      <w:pPr>
        <w:pStyle w:val="Heading2"/>
      </w:pPr>
      <w:bookmarkStart w:id="143" w:name="_Toc216899002"/>
      <w:bookmarkStart w:id="144" w:name="_Toc216899060"/>
      <w:bookmarkStart w:id="145" w:name="_Toc216899453"/>
      <w:bookmarkStart w:id="146" w:name="_Toc216899623"/>
      <w:bookmarkStart w:id="147" w:name="_Toc216900260"/>
      <w:r>
        <w:lastRenderedPageBreak/>
        <w:t>Class Diagram</w:t>
      </w:r>
      <w:bookmarkEnd w:id="143"/>
      <w:bookmarkEnd w:id="144"/>
      <w:bookmarkEnd w:id="145"/>
      <w:bookmarkEnd w:id="146"/>
      <w:bookmarkEnd w:id="147"/>
    </w:p>
    <w:p w14:paraId="5F726D2E" w14:textId="77777777" w:rsidR="005C3BB7" w:rsidRDefault="00A83F74" w:rsidP="005C3BB7">
      <w:pPr>
        <w:keepNext/>
        <w:jc w:val="center"/>
      </w:pPr>
      <w:r>
        <w:rPr>
          <w:noProof/>
          <w:lang w:val="vi-VN" w:eastAsia="vi-VN"/>
        </w:rPr>
        <w:drawing>
          <wp:inline distT="0" distB="0" distL="0" distR="0" wp14:anchorId="13217F35" wp14:editId="16798B40">
            <wp:extent cx="5204459" cy="3028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ssdiagram.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4765" cy="3034948"/>
                    </a:xfrm>
                    <a:prstGeom prst="rect">
                      <a:avLst/>
                    </a:prstGeom>
                  </pic:spPr>
                </pic:pic>
              </a:graphicData>
            </a:graphic>
          </wp:inline>
        </w:drawing>
      </w:r>
    </w:p>
    <w:p w14:paraId="3D15ED82" w14:textId="34A1F99E" w:rsidR="005C3BB7" w:rsidRDefault="005C3BB7" w:rsidP="005C3BB7">
      <w:pPr>
        <w:pStyle w:val="Caption"/>
        <w:jc w:val="center"/>
      </w:pPr>
      <w:bookmarkStart w:id="148" w:name="_Toc216900331"/>
      <w:r>
        <w:t xml:space="preserve">Hình  </w:t>
      </w:r>
      <w:fldSimple w:instr=" SEQ Hình_ \* ARABIC ">
        <w:r w:rsidR="004C717C">
          <w:rPr>
            <w:noProof/>
          </w:rPr>
          <w:t>6</w:t>
        </w:r>
      </w:fldSimple>
      <w:r>
        <w:t xml:space="preserve">: </w:t>
      </w:r>
      <w:r w:rsidRPr="00635F02">
        <w:t>Class Diagram</w:t>
      </w:r>
      <w:bookmarkEnd w:id="148"/>
    </w:p>
    <w:p w14:paraId="05193C03" w14:textId="77777777" w:rsidR="005C3BB7" w:rsidRDefault="005C3BB7" w:rsidP="00A83F74">
      <w:pPr>
        <w:rPr>
          <w:rFonts w:ascii="Calibri" w:hAnsi="Calibri"/>
          <w:b/>
          <w:bCs/>
          <w:color w:val="000000"/>
          <w:sz w:val="28"/>
          <w:szCs w:val="28"/>
        </w:rPr>
      </w:pPr>
      <w:r>
        <w:rPr>
          <w:rFonts w:ascii="Calibri" w:hAnsi="Calibri"/>
          <w:b/>
          <w:bCs/>
          <w:color w:val="000000"/>
          <w:sz w:val="28"/>
          <w:szCs w:val="28"/>
        </w:rPr>
        <w:br w:type="page"/>
      </w:r>
    </w:p>
    <w:p w14:paraId="071A9CBD" w14:textId="7E5014F6" w:rsidR="00A83F74" w:rsidRDefault="00A83F74" w:rsidP="005C3BB7">
      <w:pPr>
        <w:pStyle w:val="Heading2"/>
      </w:pPr>
      <w:bookmarkStart w:id="149" w:name="_Toc216899003"/>
      <w:bookmarkStart w:id="150" w:name="_Toc216899061"/>
      <w:bookmarkStart w:id="151" w:name="_Toc216899454"/>
      <w:bookmarkStart w:id="152" w:name="_Toc216899624"/>
      <w:bookmarkStart w:id="153" w:name="_Toc216900261"/>
      <w:r>
        <w:lastRenderedPageBreak/>
        <w:t>Sequence diagram</w:t>
      </w:r>
      <w:bookmarkEnd w:id="149"/>
      <w:bookmarkEnd w:id="150"/>
      <w:bookmarkEnd w:id="151"/>
      <w:bookmarkEnd w:id="152"/>
      <w:bookmarkEnd w:id="153"/>
    </w:p>
    <w:p w14:paraId="247D5DCB" w14:textId="2BDF75FE" w:rsidR="005C3BB7" w:rsidRPr="005C3BB7" w:rsidRDefault="005C3BB7" w:rsidP="005C3BB7">
      <w:pPr>
        <w:pStyle w:val="Heading3"/>
      </w:pPr>
      <w:bookmarkStart w:id="154" w:name="_Toc216899004"/>
      <w:bookmarkStart w:id="155" w:name="_Toc216899062"/>
      <w:bookmarkStart w:id="156" w:name="_Toc216899455"/>
      <w:bookmarkStart w:id="157" w:name="_Toc216899625"/>
      <w:bookmarkStart w:id="158" w:name="_Toc216899854"/>
      <w:bookmarkStart w:id="159" w:name="_Toc216900262"/>
      <w:r>
        <w:t>Sơ đồ tuần tự của chức năng đăng nhập</w:t>
      </w:r>
      <w:bookmarkEnd w:id="154"/>
      <w:bookmarkEnd w:id="155"/>
      <w:bookmarkEnd w:id="156"/>
      <w:bookmarkEnd w:id="157"/>
      <w:bookmarkEnd w:id="158"/>
      <w:bookmarkEnd w:id="159"/>
    </w:p>
    <w:p w14:paraId="74BDBEC5" w14:textId="77777777" w:rsidR="00C22894" w:rsidRDefault="005C3BB7" w:rsidP="00C22894">
      <w:pPr>
        <w:keepNext/>
        <w:jc w:val="center"/>
      </w:pPr>
      <w:r>
        <w:rPr>
          <w:noProof/>
          <w:lang w:val="vi-VN" w:eastAsia="vi-VN"/>
        </w:rPr>
        <w:drawing>
          <wp:inline distT="0" distB="0" distL="0" distR="0" wp14:anchorId="6C92CDE5" wp14:editId="42302E7D">
            <wp:extent cx="5200650" cy="60960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27" name="image25.png"/>
                    <pic:cNvPicPr preferRelativeResize="0"/>
                  </pic:nvPicPr>
                  <pic:blipFill>
                    <a:blip r:embed="rId15"/>
                    <a:srcRect/>
                    <a:stretch>
                      <a:fillRect/>
                    </a:stretch>
                  </pic:blipFill>
                  <pic:spPr>
                    <a:xfrm>
                      <a:off x="0" y="0"/>
                      <a:ext cx="5200650" cy="6096000"/>
                    </a:xfrm>
                    <a:prstGeom prst="rect">
                      <a:avLst/>
                    </a:prstGeom>
                  </pic:spPr>
                </pic:pic>
              </a:graphicData>
            </a:graphic>
          </wp:inline>
        </w:drawing>
      </w:r>
    </w:p>
    <w:p w14:paraId="7BD9EB4A" w14:textId="15C70785" w:rsidR="00C22894" w:rsidRDefault="00C22894" w:rsidP="00C22894">
      <w:pPr>
        <w:pStyle w:val="Caption"/>
        <w:jc w:val="center"/>
      </w:pPr>
      <w:bookmarkStart w:id="160" w:name="_Toc216900332"/>
      <w:r>
        <w:t xml:space="preserve">Hình  </w:t>
      </w:r>
      <w:fldSimple w:instr=" SEQ Hình_ \* ARABIC ">
        <w:r w:rsidR="004C717C">
          <w:rPr>
            <w:noProof/>
          </w:rPr>
          <w:t>7</w:t>
        </w:r>
      </w:fldSimple>
      <w:r>
        <w:t>: Sơ đồ tuần tự  chức năng đăng nhập - Phần 1</w:t>
      </w:r>
      <w:bookmarkEnd w:id="160"/>
      <w:r>
        <w:br w:type="page"/>
      </w:r>
    </w:p>
    <w:p w14:paraId="62822569" w14:textId="77777777" w:rsidR="00C22894" w:rsidRDefault="00C22894" w:rsidP="00C22894">
      <w:pPr>
        <w:pStyle w:val="Caption"/>
        <w:keepNext/>
        <w:jc w:val="center"/>
      </w:pPr>
      <w:r>
        <w:rPr>
          <w:noProof/>
          <w:lang w:val="vi-VN" w:eastAsia="vi-VN"/>
        </w:rPr>
        <w:lastRenderedPageBreak/>
        <w:drawing>
          <wp:inline distT="0" distB="0" distL="0" distR="0" wp14:anchorId="24602734" wp14:editId="170ACD57">
            <wp:extent cx="5213350" cy="6388100"/>
            <wp:effectExtent l="0" t="0" r="6350" b="0"/>
            <wp:docPr id="11"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6"/>
                    <a:srcRect/>
                    <a:stretch>
                      <a:fillRect/>
                    </a:stretch>
                  </pic:blipFill>
                  <pic:spPr>
                    <a:xfrm>
                      <a:off x="0" y="0"/>
                      <a:ext cx="5213350" cy="6388100"/>
                    </a:xfrm>
                    <a:prstGeom prst="rect">
                      <a:avLst/>
                    </a:prstGeom>
                  </pic:spPr>
                </pic:pic>
              </a:graphicData>
            </a:graphic>
          </wp:inline>
        </w:drawing>
      </w:r>
    </w:p>
    <w:p w14:paraId="6B5A03AE" w14:textId="676402F0" w:rsidR="00B24B96" w:rsidRDefault="00C22894" w:rsidP="00C22894">
      <w:pPr>
        <w:pStyle w:val="Caption"/>
        <w:jc w:val="center"/>
      </w:pPr>
      <w:bookmarkStart w:id="161" w:name="_Toc216900333"/>
      <w:r>
        <w:t xml:space="preserve">Hình  </w:t>
      </w:r>
      <w:fldSimple w:instr=" SEQ Hình_ \* ARABIC ">
        <w:r w:rsidR="004C717C">
          <w:rPr>
            <w:noProof/>
          </w:rPr>
          <w:t>8</w:t>
        </w:r>
      </w:fldSimple>
      <w:r>
        <w:t>: Sơ đồ tuần tự chức năng đăng nhập - Phần 2</w:t>
      </w:r>
      <w:bookmarkEnd w:id="161"/>
      <w:r w:rsidR="00B24B96">
        <w:br w:type="page"/>
      </w:r>
    </w:p>
    <w:p w14:paraId="71DB0E33" w14:textId="4BD52E51" w:rsidR="00B24B96" w:rsidRPr="00B24B96" w:rsidRDefault="00B24B96" w:rsidP="00B24B96">
      <w:pPr>
        <w:pStyle w:val="Heading3"/>
        <w:rPr>
          <w:rFonts w:ascii="Calibri" w:eastAsia="Times New Roman" w:hAnsi="Calibri"/>
          <w:bCs/>
          <w:color w:val="000000"/>
          <w:sz w:val="24"/>
          <w:lang w:val="vi-VN" w:eastAsia="vi-VN"/>
        </w:rPr>
      </w:pPr>
      <w:bookmarkStart w:id="162" w:name="_Toc216899005"/>
      <w:bookmarkStart w:id="163" w:name="_Toc216899063"/>
      <w:bookmarkStart w:id="164" w:name="_Toc216899456"/>
      <w:bookmarkStart w:id="165" w:name="_Toc216899626"/>
      <w:bookmarkStart w:id="166" w:name="_Toc216899855"/>
      <w:bookmarkStart w:id="167" w:name="_Toc216900263"/>
      <w:r>
        <w:rPr>
          <w:lang w:eastAsia="vi-VN"/>
        </w:rPr>
        <w:lastRenderedPageBreak/>
        <w:t>Sơ đồ tuần tự của chức năng chọn gói và tạo giao dịch</w:t>
      </w:r>
      <w:bookmarkEnd w:id="162"/>
      <w:bookmarkEnd w:id="163"/>
      <w:bookmarkEnd w:id="164"/>
      <w:bookmarkEnd w:id="165"/>
      <w:bookmarkEnd w:id="166"/>
      <w:bookmarkEnd w:id="167"/>
    </w:p>
    <w:p w14:paraId="05F40B47" w14:textId="77777777" w:rsidR="00B24B96" w:rsidRDefault="00B24B96" w:rsidP="00B24B96">
      <w:pPr>
        <w:pStyle w:val="nd"/>
        <w:keepNext/>
        <w:ind w:firstLine="0"/>
        <w:jc w:val="center"/>
      </w:pPr>
      <w:r>
        <w:rPr>
          <w:noProof/>
          <w:lang w:val="vi-VN" w:eastAsia="vi-VN"/>
        </w:rPr>
        <w:drawing>
          <wp:inline distT="0" distB="0" distL="0" distR="0" wp14:anchorId="0C326E2D" wp14:editId="49CFF8DB">
            <wp:extent cx="5175250" cy="5187950"/>
            <wp:effectExtent l="0" t="0" r="6350" b="0"/>
            <wp:docPr id="13"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7"/>
                    <a:srcRect/>
                    <a:stretch>
                      <a:fillRect/>
                    </a:stretch>
                  </pic:blipFill>
                  <pic:spPr>
                    <a:xfrm>
                      <a:off x="0" y="0"/>
                      <a:ext cx="5175250" cy="5187950"/>
                    </a:xfrm>
                    <a:prstGeom prst="rect">
                      <a:avLst/>
                    </a:prstGeom>
                  </pic:spPr>
                </pic:pic>
              </a:graphicData>
            </a:graphic>
          </wp:inline>
        </w:drawing>
      </w:r>
    </w:p>
    <w:p w14:paraId="4ADE723B" w14:textId="1219325F" w:rsidR="00B24B96" w:rsidRDefault="00B24B96" w:rsidP="00B24B96">
      <w:pPr>
        <w:pStyle w:val="Caption"/>
        <w:jc w:val="center"/>
        <w:rPr>
          <w:noProof/>
        </w:rPr>
      </w:pPr>
      <w:bookmarkStart w:id="168" w:name="_Toc216900334"/>
      <w:r>
        <w:t xml:space="preserve">Hình  </w:t>
      </w:r>
      <w:fldSimple w:instr=" SEQ Hình_ \* ARABIC ">
        <w:r w:rsidR="004C717C">
          <w:rPr>
            <w:noProof/>
          </w:rPr>
          <w:t>9</w:t>
        </w:r>
      </w:fldSimple>
      <w:r>
        <w:t xml:space="preserve">: Sơ đồ tuần tự </w:t>
      </w:r>
      <w:r w:rsidRPr="00BF375D">
        <w:t>chức năng chọn gói và tạo giao dịch</w:t>
      </w:r>
      <w:r>
        <w:rPr>
          <w:noProof/>
        </w:rPr>
        <w:t xml:space="preserve"> - Phần 1</w:t>
      </w:r>
      <w:bookmarkEnd w:id="168"/>
      <w:r>
        <w:rPr>
          <w:noProof/>
        </w:rPr>
        <w:br w:type="page"/>
      </w:r>
    </w:p>
    <w:p w14:paraId="34C5DA9F" w14:textId="77777777" w:rsidR="00B24B96" w:rsidRDefault="00B24B96" w:rsidP="00B24B96">
      <w:pPr>
        <w:pStyle w:val="Caption"/>
        <w:keepNext/>
        <w:jc w:val="center"/>
      </w:pPr>
      <w:r>
        <w:rPr>
          <w:noProof/>
          <w:lang w:val="vi-VN" w:eastAsia="vi-VN"/>
        </w:rPr>
        <w:lastRenderedPageBreak/>
        <w:drawing>
          <wp:inline distT="0" distB="0" distL="0" distR="0" wp14:anchorId="6C91EF8E" wp14:editId="00FAA957">
            <wp:extent cx="5181600" cy="7080250"/>
            <wp:effectExtent l="0" t="0" r="0" b="6350"/>
            <wp:docPr id="37" name="image37.png"/>
            <wp:cNvGraphicFramePr/>
            <a:graphic xmlns:a="http://schemas.openxmlformats.org/drawingml/2006/main">
              <a:graphicData uri="http://schemas.openxmlformats.org/drawingml/2006/picture">
                <pic:pic xmlns:pic="http://schemas.openxmlformats.org/drawingml/2006/picture">
                  <pic:nvPicPr>
                    <pic:cNvPr id="37" name="image37.png"/>
                    <pic:cNvPicPr preferRelativeResize="0"/>
                  </pic:nvPicPr>
                  <pic:blipFill>
                    <a:blip r:embed="rId18"/>
                    <a:srcRect/>
                    <a:stretch>
                      <a:fillRect/>
                    </a:stretch>
                  </pic:blipFill>
                  <pic:spPr>
                    <a:xfrm>
                      <a:off x="0" y="0"/>
                      <a:ext cx="5181600" cy="7080250"/>
                    </a:xfrm>
                    <a:prstGeom prst="rect">
                      <a:avLst/>
                    </a:prstGeom>
                  </pic:spPr>
                </pic:pic>
              </a:graphicData>
            </a:graphic>
          </wp:inline>
        </w:drawing>
      </w:r>
    </w:p>
    <w:p w14:paraId="22FB0B2E" w14:textId="62BBB828" w:rsidR="00B24B96" w:rsidRDefault="00B24B96" w:rsidP="00B24B96">
      <w:pPr>
        <w:pStyle w:val="Caption"/>
        <w:jc w:val="center"/>
      </w:pPr>
      <w:bookmarkStart w:id="169" w:name="_Toc216900335"/>
      <w:r>
        <w:t xml:space="preserve">Hình  </w:t>
      </w:r>
      <w:fldSimple w:instr=" SEQ Hình_ \* ARABIC ">
        <w:r w:rsidR="004C717C">
          <w:rPr>
            <w:noProof/>
          </w:rPr>
          <w:t>10</w:t>
        </w:r>
      </w:fldSimple>
      <w:r>
        <w:t xml:space="preserve">: </w:t>
      </w:r>
      <w:r w:rsidRPr="008D2020">
        <w:t>Sơ đồ tuần tự chức năng ch</w:t>
      </w:r>
      <w:r>
        <w:t>ọn gói và tạo giao dịch - Phần 2</w:t>
      </w:r>
      <w:bookmarkEnd w:id="169"/>
      <w:r>
        <w:br w:type="page"/>
      </w:r>
    </w:p>
    <w:p w14:paraId="5FBDA00A" w14:textId="5D919BC5" w:rsidR="00B24B96" w:rsidRDefault="00B24B96" w:rsidP="00B24B96">
      <w:pPr>
        <w:pStyle w:val="Heading3"/>
      </w:pPr>
      <w:bookmarkStart w:id="170" w:name="_Toc216899006"/>
      <w:bookmarkStart w:id="171" w:name="_Toc216899064"/>
      <w:bookmarkStart w:id="172" w:name="_Toc216899457"/>
      <w:bookmarkStart w:id="173" w:name="_Toc216899627"/>
      <w:bookmarkStart w:id="174" w:name="_Toc216899856"/>
      <w:bookmarkStart w:id="175" w:name="_Toc216900264"/>
      <w:r>
        <w:rPr>
          <w:lang w:eastAsia="vi-VN"/>
        </w:rPr>
        <w:lastRenderedPageBreak/>
        <w:t xml:space="preserve">Sơ đồ tuần tự của chức năng </w:t>
      </w:r>
      <w:r>
        <w:rPr>
          <w:highlight w:val="white"/>
        </w:rPr>
        <w:t>Hiển thị QR Code và bắt đầu Polling</w:t>
      </w:r>
      <w:bookmarkEnd w:id="170"/>
      <w:bookmarkEnd w:id="171"/>
      <w:bookmarkEnd w:id="172"/>
      <w:bookmarkEnd w:id="173"/>
      <w:bookmarkEnd w:id="174"/>
      <w:bookmarkEnd w:id="175"/>
    </w:p>
    <w:p w14:paraId="1CFCA3BB" w14:textId="77777777" w:rsidR="00043C67" w:rsidRDefault="00B24B96" w:rsidP="00043C67">
      <w:pPr>
        <w:keepNext/>
        <w:jc w:val="center"/>
      </w:pPr>
      <w:r>
        <w:rPr>
          <w:noProof/>
          <w:lang w:val="vi-VN" w:eastAsia="vi-VN"/>
        </w:rPr>
        <w:drawing>
          <wp:inline distT="0" distB="0" distL="0" distR="0" wp14:anchorId="482FB813" wp14:editId="46B9D2AB">
            <wp:extent cx="5219700" cy="7226300"/>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36" name="image30.png"/>
                    <pic:cNvPicPr preferRelativeResize="0"/>
                  </pic:nvPicPr>
                  <pic:blipFill>
                    <a:blip r:embed="rId19"/>
                    <a:srcRect/>
                    <a:stretch>
                      <a:fillRect/>
                    </a:stretch>
                  </pic:blipFill>
                  <pic:spPr>
                    <a:xfrm>
                      <a:off x="0" y="0"/>
                      <a:ext cx="5219700" cy="7226300"/>
                    </a:xfrm>
                    <a:prstGeom prst="rect">
                      <a:avLst/>
                    </a:prstGeom>
                  </pic:spPr>
                </pic:pic>
              </a:graphicData>
            </a:graphic>
          </wp:inline>
        </w:drawing>
      </w:r>
    </w:p>
    <w:p w14:paraId="0EB11589" w14:textId="12B2CD3D" w:rsidR="00043C67" w:rsidRDefault="00043C67" w:rsidP="00043C67">
      <w:pPr>
        <w:pStyle w:val="Caption"/>
        <w:jc w:val="center"/>
        <w:rPr>
          <w:noProof/>
        </w:rPr>
      </w:pPr>
      <w:bookmarkStart w:id="176" w:name="_Toc216900336"/>
      <w:r>
        <w:t xml:space="preserve">Hình  </w:t>
      </w:r>
      <w:fldSimple w:instr=" SEQ Hình_ \* ARABIC ">
        <w:r w:rsidR="004C717C">
          <w:rPr>
            <w:noProof/>
          </w:rPr>
          <w:t>11</w:t>
        </w:r>
      </w:fldSimple>
      <w:r>
        <w:t xml:space="preserve">: Sơ đồ tuần tự </w:t>
      </w:r>
      <w:r w:rsidRPr="00780548">
        <w:t>chức năng Hiển thị QR Code và bắt đầu Polling</w:t>
      </w:r>
      <w:r>
        <w:rPr>
          <w:noProof/>
        </w:rPr>
        <w:t xml:space="preserve"> - Phần 1</w:t>
      </w:r>
      <w:bookmarkEnd w:id="176"/>
      <w:r>
        <w:rPr>
          <w:noProof/>
        </w:rPr>
        <w:br w:type="page"/>
      </w:r>
    </w:p>
    <w:p w14:paraId="506C8576" w14:textId="77777777" w:rsidR="00043C67" w:rsidRDefault="00043C67" w:rsidP="00043C67">
      <w:pPr>
        <w:pStyle w:val="nd"/>
        <w:keepNext/>
        <w:ind w:firstLine="0"/>
        <w:jc w:val="center"/>
      </w:pPr>
      <w:r>
        <w:rPr>
          <w:noProof/>
          <w:lang w:val="vi-VN" w:eastAsia="vi-VN"/>
        </w:rPr>
        <w:lastRenderedPageBreak/>
        <w:drawing>
          <wp:inline distT="0" distB="0" distL="0" distR="0" wp14:anchorId="5E9EC4DC" wp14:editId="2DF463B5">
            <wp:extent cx="5194300" cy="6667500"/>
            <wp:effectExtent l="0" t="0" r="6350" b="0"/>
            <wp:docPr id="21" name="image28.png"/>
            <wp:cNvGraphicFramePr/>
            <a:graphic xmlns:a="http://schemas.openxmlformats.org/drawingml/2006/main">
              <a:graphicData uri="http://schemas.openxmlformats.org/drawingml/2006/picture">
                <pic:pic xmlns:pic="http://schemas.openxmlformats.org/drawingml/2006/picture">
                  <pic:nvPicPr>
                    <pic:cNvPr id="21" name="image28.png"/>
                    <pic:cNvPicPr preferRelativeResize="0"/>
                  </pic:nvPicPr>
                  <pic:blipFill>
                    <a:blip r:embed="rId20"/>
                    <a:srcRect/>
                    <a:stretch>
                      <a:fillRect/>
                    </a:stretch>
                  </pic:blipFill>
                  <pic:spPr>
                    <a:xfrm>
                      <a:off x="0" y="0"/>
                      <a:ext cx="5194300" cy="6667500"/>
                    </a:xfrm>
                    <a:prstGeom prst="rect">
                      <a:avLst/>
                    </a:prstGeom>
                  </pic:spPr>
                </pic:pic>
              </a:graphicData>
            </a:graphic>
          </wp:inline>
        </w:drawing>
      </w:r>
    </w:p>
    <w:p w14:paraId="306CFEB2" w14:textId="08BD14FB" w:rsidR="00B24B96" w:rsidRPr="00B24B96" w:rsidRDefault="00043C67" w:rsidP="00043C67">
      <w:pPr>
        <w:pStyle w:val="Caption"/>
        <w:jc w:val="center"/>
      </w:pPr>
      <w:bookmarkStart w:id="177" w:name="_Toc216900337"/>
      <w:r>
        <w:t xml:space="preserve">Hình  </w:t>
      </w:r>
      <w:fldSimple w:instr=" SEQ Hình_ \* ARABIC ">
        <w:r w:rsidR="004C717C">
          <w:rPr>
            <w:noProof/>
          </w:rPr>
          <w:t>12</w:t>
        </w:r>
      </w:fldSimple>
      <w:r>
        <w:t xml:space="preserve">: </w:t>
      </w:r>
      <w:r w:rsidRPr="000D7D33">
        <w:t xml:space="preserve">Sơ đồ tuần tự chức năng Hiển thị QR </w:t>
      </w:r>
      <w:r>
        <w:t>Code và bắt đầu Polling - Phần 2</w:t>
      </w:r>
      <w:bookmarkEnd w:id="177"/>
      <w:r>
        <w:br w:type="page"/>
      </w:r>
    </w:p>
    <w:p w14:paraId="2F2B55C2" w14:textId="6A399213" w:rsidR="00043C67" w:rsidRDefault="00043C67" w:rsidP="00043C67">
      <w:pPr>
        <w:pStyle w:val="Heading3"/>
      </w:pPr>
      <w:bookmarkStart w:id="178" w:name="_Toc216899007"/>
      <w:bookmarkStart w:id="179" w:name="_Toc216899065"/>
      <w:bookmarkStart w:id="180" w:name="_Toc216899458"/>
      <w:bookmarkStart w:id="181" w:name="_Toc216899628"/>
      <w:bookmarkStart w:id="182" w:name="_Toc216899857"/>
      <w:bookmarkStart w:id="183" w:name="_Toc216900265"/>
      <w:r>
        <w:rPr>
          <w:lang w:eastAsia="vi-VN"/>
        </w:rPr>
        <w:lastRenderedPageBreak/>
        <w:t xml:space="preserve">Sơ đồ tuần tự của chức năng </w:t>
      </w:r>
      <w:r w:rsidRPr="00043C67">
        <w:rPr>
          <w:bCs/>
          <w:iCs/>
          <w:color w:val="383A42"/>
          <w:highlight w:val="white"/>
        </w:rPr>
        <w:t>thanh toán qua MoMo App</w:t>
      </w:r>
      <w:bookmarkEnd w:id="178"/>
      <w:bookmarkEnd w:id="179"/>
      <w:bookmarkEnd w:id="180"/>
      <w:bookmarkEnd w:id="181"/>
      <w:bookmarkEnd w:id="182"/>
      <w:bookmarkEnd w:id="183"/>
    </w:p>
    <w:p w14:paraId="4A2B181F" w14:textId="77777777" w:rsidR="00043C67" w:rsidRDefault="00043C67" w:rsidP="00043C67">
      <w:pPr>
        <w:pStyle w:val="nd"/>
        <w:keepNext/>
        <w:ind w:firstLine="0"/>
        <w:jc w:val="center"/>
      </w:pPr>
      <w:r>
        <w:rPr>
          <w:noProof/>
          <w:lang w:val="vi-VN" w:eastAsia="vi-VN"/>
        </w:rPr>
        <w:drawing>
          <wp:inline distT="0" distB="0" distL="0" distR="0" wp14:anchorId="096AA584" wp14:editId="5B5C7BCA">
            <wp:extent cx="3557270" cy="7604760"/>
            <wp:effectExtent l="0" t="0" r="5080" b="0"/>
            <wp:docPr id="14" name="image24.png"/>
            <wp:cNvGraphicFramePr/>
            <a:graphic xmlns:a="http://schemas.openxmlformats.org/drawingml/2006/main">
              <a:graphicData uri="http://schemas.openxmlformats.org/drawingml/2006/picture">
                <pic:pic xmlns:pic="http://schemas.openxmlformats.org/drawingml/2006/picture">
                  <pic:nvPicPr>
                    <pic:cNvPr id="3" name="image24.png"/>
                    <pic:cNvPicPr preferRelativeResize="0"/>
                  </pic:nvPicPr>
                  <pic:blipFill>
                    <a:blip r:embed="rId21"/>
                    <a:srcRect/>
                    <a:stretch>
                      <a:fillRect/>
                    </a:stretch>
                  </pic:blipFill>
                  <pic:spPr>
                    <a:xfrm>
                      <a:off x="0" y="0"/>
                      <a:ext cx="3557270" cy="7604760"/>
                    </a:xfrm>
                    <a:prstGeom prst="rect">
                      <a:avLst/>
                    </a:prstGeom>
                  </pic:spPr>
                </pic:pic>
              </a:graphicData>
            </a:graphic>
          </wp:inline>
        </w:drawing>
      </w:r>
    </w:p>
    <w:p w14:paraId="519A2AB0" w14:textId="2E1300CD" w:rsidR="00043C67" w:rsidRDefault="00043C67" w:rsidP="00043C67">
      <w:pPr>
        <w:pStyle w:val="Caption"/>
        <w:jc w:val="center"/>
      </w:pPr>
      <w:bookmarkStart w:id="184" w:name="_Toc216900338"/>
      <w:r>
        <w:t xml:space="preserve">Hình  </w:t>
      </w:r>
      <w:fldSimple w:instr=" SEQ Hình_ \* ARABIC ">
        <w:r w:rsidR="004C717C">
          <w:rPr>
            <w:noProof/>
          </w:rPr>
          <w:t>13</w:t>
        </w:r>
      </w:fldSimple>
      <w:r>
        <w:t xml:space="preserve">: </w:t>
      </w:r>
      <w:r w:rsidRPr="00D01835">
        <w:t>Sơ đồ tuần tự của chức năng thanh toán qua MoMo App</w:t>
      </w:r>
      <w:bookmarkEnd w:id="184"/>
      <w:r>
        <w:br w:type="page"/>
      </w:r>
    </w:p>
    <w:p w14:paraId="0664E4C6" w14:textId="62F55EA9" w:rsidR="00043C67" w:rsidRPr="00043C67" w:rsidRDefault="00043C67" w:rsidP="00043C67">
      <w:pPr>
        <w:pStyle w:val="Heading3"/>
      </w:pPr>
      <w:bookmarkStart w:id="185" w:name="_Toc216899008"/>
      <w:bookmarkStart w:id="186" w:name="_Toc216899066"/>
      <w:bookmarkStart w:id="187" w:name="_Toc216899459"/>
      <w:bookmarkStart w:id="188" w:name="_Toc216899629"/>
      <w:bookmarkStart w:id="189" w:name="_Toc216899858"/>
      <w:bookmarkStart w:id="190" w:name="_Toc216900266"/>
      <w:r>
        <w:rPr>
          <w:lang w:eastAsia="vi-VN"/>
        </w:rPr>
        <w:lastRenderedPageBreak/>
        <w:t xml:space="preserve">Sơ đồ tuần tự của chức năng </w:t>
      </w:r>
      <w:r w:rsidRPr="00043C67">
        <w:rPr>
          <w:highlight w:val="white"/>
        </w:rPr>
        <w:t>MoMo IPN Callback và cộng Coins</w:t>
      </w:r>
      <w:bookmarkEnd w:id="185"/>
      <w:bookmarkEnd w:id="186"/>
      <w:bookmarkEnd w:id="187"/>
      <w:bookmarkEnd w:id="188"/>
      <w:bookmarkEnd w:id="189"/>
      <w:bookmarkEnd w:id="190"/>
    </w:p>
    <w:p w14:paraId="4020BD95" w14:textId="77777777" w:rsidR="00043C67" w:rsidRDefault="00043C67" w:rsidP="00043C67">
      <w:pPr>
        <w:pStyle w:val="nd"/>
        <w:keepNext/>
        <w:ind w:firstLine="0"/>
        <w:jc w:val="center"/>
      </w:pPr>
      <w:r>
        <w:rPr>
          <w:noProof/>
          <w:lang w:val="vi-VN" w:eastAsia="vi-VN"/>
        </w:rPr>
        <w:drawing>
          <wp:inline distT="0" distB="0" distL="0" distR="0" wp14:anchorId="53127C0D" wp14:editId="1491AF9C">
            <wp:extent cx="5200650" cy="6680200"/>
            <wp:effectExtent l="0" t="0" r="0" b="6350"/>
            <wp:docPr id="1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22"/>
                    <a:srcRect/>
                    <a:stretch>
                      <a:fillRect/>
                    </a:stretch>
                  </pic:blipFill>
                  <pic:spPr>
                    <a:xfrm>
                      <a:off x="0" y="0"/>
                      <a:ext cx="5200650" cy="6680200"/>
                    </a:xfrm>
                    <a:prstGeom prst="rect">
                      <a:avLst/>
                    </a:prstGeom>
                  </pic:spPr>
                </pic:pic>
              </a:graphicData>
            </a:graphic>
          </wp:inline>
        </w:drawing>
      </w:r>
    </w:p>
    <w:p w14:paraId="159F63D4" w14:textId="27DB79F7" w:rsidR="00043C67" w:rsidRDefault="00043C67" w:rsidP="00043C67">
      <w:pPr>
        <w:pStyle w:val="Caption"/>
        <w:jc w:val="center"/>
      </w:pPr>
      <w:bookmarkStart w:id="191" w:name="_Toc216900339"/>
      <w:r>
        <w:t xml:space="preserve">Hình  </w:t>
      </w:r>
      <w:fldSimple w:instr=" SEQ Hình_ \* ARABIC ">
        <w:r w:rsidR="004C717C">
          <w:rPr>
            <w:noProof/>
          </w:rPr>
          <w:t>14</w:t>
        </w:r>
      </w:fldSimple>
      <w:r>
        <w:t xml:space="preserve">: Sơ đồ tuần tự </w:t>
      </w:r>
      <w:r w:rsidRPr="006A65A8">
        <w:t>chức năng MoMo IPN Callback và cộng Coins</w:t>
      </w:r>
      <w:r>
        <w:t xml:space="preserve"> - Phần 1</w:t>
      </w:r>
      <w:bookmarkEnd w:id="191"/>
      <w:r>
        <w:br w:type="page"/>
      </w:r>
    </w:p>
    <w:p w14:paraId="196BFC3B" w14:textId="77777777" w:rsidR="00ED6746" w:rsidRDefault="00ED6746" w:rsidP="00ED6746">
      <w:pPr>
        <w:pStyle w:val="nd"/>
        <w:keepNext/>
        <w:ind w:firstLine="0"/>
        <w:jc w:val="center"/>
      </w:pPr>
      <w:r>
        <w:rPr>
          <w:noProof/>
          <w:lang w:val="vi-VN" w:eastAsia="vi-VN"/>
        </w:rPr>
        <w:lastRenderedPageBreak/>
        <w:drawing>
          <wp:inline distT="0" distB="0" distL="0" distR="0" wp14:anchorId="1025EB22" wp14:editId="586BF7FD">
            <wp:extent cx="5257800" cy="6527800"/>
            <wp:effectExtent l="0" t="0" r="0" b="6350"/>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23"/>
                    <a:srcRect/>
                    <a:stretch>
                      <a:fillRect/>
                    </a:stretch>
                  </pic:blipFill>
                  <pic:spPr>
                    <a:xfrm>
                      <a:off x="0" y="0"/>
                      <a:ext cx="5257800" cy="6527800"/>
                    </a:xfrm>
                    <a:prstGeom prst="rect">
                      <a:avLst/>
                    </a:prstGeom>
                  </pic:spPr>
                </pic:pic>
              </a:graphicData>
            </a:graphic>
          </wp:inline>
        </w:drawing>
      </w:r>
    </w:p>
    <w:p w14:paraId="6C614923" w14:textId="47CB991E" w:rsidR="00ED6746" w:rsidRDefault="00ED6746" w:rsidP="00ED6746">
      <w:pPr>
        <w:pStyle w:val="Caption"/>
        <w:jc w:val="center"/>
      </w:pPr>
      <w:bookmarkStart w:id="192" w:name="_Toc216900340"/>
      <w:r>
        <w:t xml:space="preserve">Hình  </w:t>
      </w:r>
      <w:fldSimple w:instr=" SEQ Hình_ \* ARABIC ">
        <w:r w:rsidR="004C717C">
          <w:rPr>
            <w:noProof/>
          </w:rPr>
          <w:t>15</w:t>
        </w:r>
      </w:fldSimple>
      <w:r>
        <w:t xml:space="preserve">: </w:t>
      </w:r>
      <w:r w:rsidRPr="00D1295D">
        <w:t>Sơ đồ tuần tự chức năng MoMo IPN</w:t>
      </w:r>
      <w:r>
        <w:t xml:space="preserve"> Callback và cộng Coins - Phần 2</w:t>
      </w:r>
      <w:bookmarkEnd w:id="192"/>
      <w:r>
        <w:br w:type="page"/>
      </w:r>
    </w:p>
    <w:p w14:paraId="730BF0E3" w14:textId="70CD53E0" w:rsidR="005C3BB7" w:rsidRDefault="00ED6746" w:rsidP="00ED6746">
      <w:pPr>
        <w:pStyle w:val="Heading2"/>
      </w:pPr>
      <w:bookmarkStart w:id="193" w:name="_Toc216899009"/>
      <w:bookmarkStart w:id="194" w:name="_Toc216899067"/>
      <w:bookmarkStart w:id="195" w:name="_Toc216899460"/>
      <w:bookmarkStart w:id="196" w:name="_Toc216899630"/>
      <w:bookmarkStart w:id="197" w:name="_Toc216900267"/>
      <w:r>
        <w:lastRenderedPageBreak/>
        <w:t>Thiết kế database</w:t>
      </w:r>
      <w:bookmarkEnd w:id="193"/>
      <w:bookmarkEnd w:id="194"/>
      <w:bookmarkEnd w:id="195"/>
      <w:bookmarkEnd w:id="196"/>
      <w:bookmarkEnd w:id="197"/>
    </w:p>
    <w:p w14:paraId="7A5F8426" w14:textId="3EC6F7F9" w:rsidR="00ED6746" w:rsidRDefault="00ED6746" w:rsidP="00ED6746">
      <w:pPr>
        <w:pStyle w:val="Heading3"/>
      </w:pPr>
      <w:bookmarkStart w:id="198" w:name="_Toc216899010"/>
      <w:bookmarkStart w:id="199" w:name="_Toc216899068"/>
      <w:bookmarkStart w:id="200" w:name="_Toc216899461"/>
      <w:bookmarkStart w:id="201" w:name="_Toc216899631"/>
      <w:bookmarkStart w:id="202" w:name="_Toc216899859"/>
      <w:bookmarkStart w:id="203" w:name="_Toc216900268"/>
      <w:r>
        <w:t>Data Structure</w:t>
      </w:r>
      <w:bookmarkEnd w:id="198"/>
      <w:bookmarkEnd w:id="199"/>
      <w:bookmarkEnd w:id="200"/>
      <w:bookmarkEnd w:id="201"/>
      <w:bookmarkEnd w:id="202"/>
      <w:bookmarkEnd w:id="203"/>
    </w:p>
    <w:p w14:paraId="470EB230" w14:textId="77777777" w:rsidR="00972747" w:rsidRDefault="008B671E" w:rsidP="00972747">
      <w:pPr>
        <w:keepNext/>
        <w:jc w:val="center"/>
      </w:pPr>
      <w:r>
        <w:rPr>
          <w:noProof/>
          <w:lang w:val="vi-VN" w:eastAsia="vi-VN"/>
        </w:rPr>
        <w:drawing>
          <wp:inline distT="0" distB="0" distL="0" distR="0" wp14:anchorId="7941169F" wp14:editId="51A0B8AF">
            <wp:extent cx="4627639" cy="7489874"/>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NOSQL-Trang-1.drawio.png"/>
                    <pic:cNvPicPr/>
                  </pic:nvPicPr>
                  <pic:blipFill>
                    <a:blip r:embed="rId24">
                      <a:extLst>
                        <a:ext uri="{28A0092B-C50C-407E-A947-70E740481C1C}">
                          <a14:useLocalDpi xmlns:a14="http://schemas.microsoft.com/office/drawing/2010/main" val="0"/>
                        </a:ext>
                      </a:extLst>
                    </a:blip>
                    <a:stretch>
                      <a:fillRect/>
                    </a:stretch>
                  </pic:blipFill>
                  <pic:spPr>
                    <a:xfrm>
                      <a:off x="0" y="0"/>
                      <a:ext cx="4650995" cy="7527676"/>
                    </a:xfrm>
                    <a:prstGeom prst="rect">
                      <a:avLst/>
                    </a:prstGeom>
                  </pic:spPr>
                </pic:pic>
              </a:graphicData>
            </a:graphic>
          </wp:inline>
        </w:drawing>
      </w:r>
    </w:p>
    <w:p w14:paraId="732A42EA" w14:textId="31800299" w:rsidR="00972747" w:rsidRDefault="00972747" w:rsidP="00972747">
      <w:pPr>
        <w:pStyle w:val="Caption"/>
        <w:jc w:val="center"/>
      </w:pPr>
      <w:bookmarkStart w:id="204" w:name="_Toc216900341"/>
      <w:r>
        <w:t xml:space="preserve">Hình  </w:t>
      </w:r>
      <w:fldSimple w:instr=" SEQ Hình_ \* ARABIC ">
        <w:r w:rsidR="004C717C">
          <w:rPr>
            <w:noProof/>
          </w:rPr>
          <w:t>16</w:t>
        </w:r>
      </w:fldSimple>
      <w:r>
        <w:t xml:space="preserve">: </w:t>
      </w:r>
      <w:r w:rsidRPr="0063474D">
        <w:t>Data Structure</w:t>
      </w:r>
      <w:r>
        <w:t xml:space="preserve"> MongoDB – Phần 1</w:t>
      </w:r>
      <w:bookmarkEnd w:id="204"/>
      <w:r>
        <w:br w:type="page"/>
      </w:r>
    </w:p>
    <w:p w14:paraId="379E8B10" w14:textId="77777777" w:rsidR="00972747" w:rsidRDefault="00972747" w:rsidP="00972747">
      <w:pPr>
        <w:pStyle w:val="Caption"/>
        <w:keepNext/>
        <w:jc w:val="center"/>
      </w:pPr>
      <w:r>
        <w:rPr>
          <w:noProof/>
          <w:lang w:val="vi-VN" w:eastAsia="vi-VN"/>
        </w:rPr>
        <w:lastRenderedPageBreak/>
        <w:drawing>
          <wp:inline distT="0" distB="0" distL="0" distR="0" wp14:anchorId="79573B7E" wp14:editId="439DE065">
            <wp:extent cx="5279706" cy="6445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OSQL-Trang-3.drawio.png"/>
                    <pic:cNvPicPr/>
                  </pic:nvPicPr>
                  <pic:blipFill>
                    <a:blip r:embed="rId25">
                      <a:extLst>
                        <a:ext uri="{28A0092B-C50C-407E-A947-70E740481C1C}">
                          <a14:useLocalDpi xmlns:a14="http://schemas.microsoft.com/office/drawing/2010/main" val="0"/>
                        </a:ext>
                      </a:extLst>
                    </a:blip>
                    <a:stretch>
                      <a:fillRect/>
                    </a:stretch>
                  </pic:blipFill>
                  <pic:spPr>
                    <a:xfrm>
                      <a:off x="0" y="0"/>
                      <a:ext cx="5287863" cy="6455208"/>
                    </a:xfrm>
                    <a:prstGeom prst="rect">
                      <a:avLst/>
                    </a:prstGeom>
                  </pic:spPr>
                </pic:pic>
              </a:graphicData>
            </a:graphic>
          </wp:inline>
        </w:drawing>
      </w:r>
    </w:p>
    <w:p w14:paraId="4E00CE1B" w14:textId="51D4BA23" w:rsidR="00972747" w:rsidRDefault="00972747" w:rsidP="00972747">
      <w:pPr>
        <w:pStyle w:val="Caption"/>
        <w:jc w:val="center"/>
      </w:pPr>
      <w:bookmarkStart w:id="205" w:name="_Toc216900342"/>
      <w:r>
        <w:t xml:space="preserve">Hình  </w:t>
      </w:r>
      <w:fldSimple w:instr=" SEQ Hình_ \* ARABIC ">
        <w:r w:rsidR="004C717C">
          <w:rPr>
            <w:noProof/>
          </w:rPr>
          <w:t>17</w:t>
        </w:r>
      </w:fldSimple>
      <w:r>
        <w:t xml:space="preserve">: </w:t>
      </w:r>
      <w:r w:rsidRPr="00DC53A3">
        <w:t>Data Structure</w:t>
      </w:r>
      <w:r>
        <w:t xml:space="preserve"> MongoDB - Phần 2</w:t>
      </w:r>
      <w:bookmarkEnd w:id="205"/>
      <w:r>
        <w:br w:type="page"/>
      </w:r>
    </w:p>
    <w:p w14:paraId="1A4339B4" w14:textId="7196FE41" w:rsidR="00ED6746" w:rsidRDefault="00972747" w:rsidP="00972747">
      <w:pPr>
        <w:pStyle w:val="Heading1"/>
      </w:pPr>
      <w:bookmarkStart w:id="206" w:name="_Toc216899011"/>
      <w:bookmarkStart w:id="207" w:name="_Toc216899069"/>
      <w:bookmarkStart w:id="208" w:name="_Toc216899462"/>
      <w:bookmarkStart w:id="209" w:name="_Toc216899632"/>
      <w:bookmarkStart w:id="210" w:name="_Toc216900269"/>
      <w:r w:rsidRPr="00972747">
        <w:lastRenderedPageBreak/>
        <w:t>PHÁT TRIỂN ỨNG DỤNG</w:t>
      </w:r>
      <w:bookmarkEnd w:id="206"/>
      <w:bookmarkEnd w:id="207"/>
      <w:bookmarkEnd w:id="208"/>
      <w:bookmarkEnd w:id="209"/>
      <w:bookmarkEnd w:id="210"/>
    </w:p>
    <w:p w14:paraId="5A46C969" w14:textId="2F1EDB40" w:rsidR="00972747" w:rsidRPr="00972747" w:rsidRDefault="00972747" w:rsidP="00972747">
      <w:pPr>
        <w:pStyle w:val="Heading2"/>
      </w:pPr>
      <w:bookmarkStart w:id="211" w:name="_Toc216899012"/>
      <w:bookmarkStart w:id="212" w:name="_Toc216899070"/>
      <w:bookmarkStart w:id="213" w:name="_Toc216899463"/>
      <w:bookmarkStart w:id="214" w:name="_Toc216899633"/>
      <w:bookmarkStart w:id="215" w:name="_Toc216900270"/>
      <w:r w:rsidRPr="00972747">
        <w:t>Cài đặt môi trường phát triển ứng dụng</w:t>
      </w:r>
      <w:bookmarkEnd w:id="211"/>
      <w:bookmarkEnd w:id="212"/>
      <w:bookmarkEnd w:id="213"/>
      <w:bookmarkEnd w:id="214"/>
      <w:bookmarkEnd w:id="215"/>
    </w:p>
    <w:p w14:paraId="68A9AF10" w14:textId="571F7D9E" w:rsidR="00972747" w:rsidRPr="00972747" w:rsidRDefault="00972747" w:rsidP="00972747">
      <w:pPr>
        <w:pStyle w:val="Heading3"/>
      </w:pPr>
      <w:bookmarkStart w:id="216" w:name="_Toc216899013"/>
      <w:bookmarkStart w:id="217" w:name="_Toc216899071"/>
      <w:bookmarkStart w:id="218" w:name="_Toc216899464"/>
      <w:bookmarkStart w:id="219" w:name="_Toc216899634"/>
      <w:bookmarkStart w:id="220" w:name="_Toc216899860"/>
      <w:bookmarkStart w:id="221" w:name="_Toc216900271"/>
      <w:r w:rsidRPr="00972747">
        <w:t>Cài đặt database</w:t>
      </w:r>
      <w:bookmarkEnd w:id="216"/>
      <w:bookmarkEnd w:id="217"/>
      <w:bookmarkEnd w:id="218"/>
      <w:bookmarkEnd w:id="219"/>
      <w:bookmarkEnd w:id="220"/>
      <w:bookmarkEnd w:id="221"/>
    </w:p>
    <w:p w14:paraId="73059592" w14:textId="0876DD30" w:rsidR="00972747" w:rsidRDefault="00972747" w:rsidP="00972747">
      <w:pPr>
        <w:pStyle w:val="nd"/>
      </w:pPr>
      <w:r w:rsidRPr="00972747">
        <w:rPr>
          <w:b/>
        </w:rPr>
        <w:t>Bước 1 :</w:t>
      </w:r>
      <w:r w:rsidR="009558EA">
        <w:t xml:space="preserve"> Nhấn vào</w:t>
      </w:r>
      <w:r>
        <w:t xml:space="preserve"> </w:t>
      </w:r>
      <w:hyperlink r:id="rId26" w:history="1">
        <w:r>
          <w:rPr>
            <w:rStyle w:val="Hyperlink"/>
            <w:rFonts w:ascii="Calibri" w:hAnsi="Calibri"/>
            <w:color w:val="1155CC"/>
          </w:rPr>
          <w:t>https://cloud.mongodb.com</w:t>
        </w:r>
      </w:hyperlink>
      <w:r>
        <w:t xml:space="preserve"> , sau đó đăng nhập bằng tài khoản Google. </w:t>
      </w:r>
      <w:r w:rsidR="0064538B">
        <w:t>Trang chủ</w:t>
      </w:r>
      <w:r>
        <w:t xml:space="preserve"> Mong</w:t>
      </w:r>
      <w:r w:rsidR="0064538B">
        <w:t xml:space="preserve">odb Atlas sẽ hiện ra </w:t>
      </w:r>
      <w:r>
        <w:t>:</w:t>
      </w:r>
    </w:p>
    <w:p w14:paraId="16A5218C" w14:textId="77777777" w:rsidR="00972747" w:rsidRDefault="00972747" w:rsidP="00972747">
      <w:pPr>
        <w:pStyle w:val="nd"/>
        <w:keepNext/>
        <w:ind w:firstLine="0"/>
        <w:jc w:val="center"/>
      </w:pPr>
      <w:r>
        <w:rPr>
          <w:noProof/>
          <w:lang w:val="vi-VN" w:eastAsia="vi-VN"/>
        </w:rPr>
        <w:drawing>
          <wp:inline distT="0" distB="0" distL="0" distR="0" wp14:anchorId="013CD052" wp14:editId="5813E5AC">
            <wp:extent cx="5257800" cy="2247900"/>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15" name="image10.png"/>
                    <pic:cNvPicPr preferRelativeResize="0"/>
                  </pic:nvPicPr>
                  <pic:blipFill>
                    <a:blip r:embed="rId27"/>
                    <a:srcRect/>
                    <a:stretch>
                      <a:fillRect/>
                    </a:stretch>
                  </pic:blipFill>
                  <pic:spPr>
                    <a:xfrm>
                      <a:off x="0" y="0"/>
                      <a:ext cx="5257800" cy="2247900"/>
                    </a:xfrm>
                    <a:prstGeom prst="rect">
                      <a:avLst/>
                    </a:prstGeom>
                  </pic:spPr>
                </pic:pic>
              </a:graphicData>
            </a:graphic>
          </wp:inline>
        </w:drawing>
      </w:r>
    </w:p>
    <w:p w14:paraId="596930A5" w14:textId="2785A9B9" w:rsidR="00972747" w:rsidRDefault="00972747" w:rsidP="00972747">
      <w:pPr>
        <w:pStyle w:val="Caption"/>
        <w:jc w:val="center"/>
      </w:pPr>
      <w:bookmarkStart w:id="222" w:name="_Toc216900343"/>
      <w:r>
        <w:t xml:space="preserve">Hình  </w:t>
      </w:r>
      <w:fldSimple w:instr=" SEQ Hình_ \* ARABIC ">
        <w:r w:rsidR="004C717C">
          <w:rPr>
            <w:noProof/>
          </w:rPr>
          <w:t>18</w:t>
        </w:r>
      </w:fldSimple>
      <w:r>
        <w:t xml:space="preserve">: Giao diện </w:t>
      </w:r>
      <w:r w:rsidRPr="00630531">
        <w:t>Mongodb Atla</w:t>
      </w:r>
      <w:bookmarkEnd w:id="222"/>
    </w:p>
    <w:p w14:paraId="0F74F4F9" w14:textId="52CAB01B" w:rsidR="00972747" w:rsidRDefault="00972747" w:rsidP="00972747">
      <w:pPr>
        <w:pStyle w:val="nd"/>
      </w:pPr>
      <w:r w:rsidRPr="00972747">
        <w:rPr>
          <w:b/>
        </w:rPr>
        <w:t>Bước 2</w:t>
      </w:r>
      <w:r>
        <w:rPr>
          <w:b/>
        </w:rPr>
        <w:t xml:space="preserve"> </w:t>
      </w:r>
      <w:r w:rsidRPr="00972747">
        <w:rPr>
          <w:b/>
        </w:rPr>
        <w:t>:</w:t>
      </w:r>
      <w:r>
        <w:t xml:space="preserve"> Nhấn chọn New Project để tạo dự án mới</w:t>
      </w:r>
    </w:p>
    <w:p w14:paraId="074751DD" w14:textId="77777777" w:rsidR="00972747" w:rsidRDefault="00972747" w:rsidP="00972747">
      <w:pPr>
        <w:pStyle w:val="nd"/>
        <w:keepNext/>
        <w:ind w:firstLine="0"/>
        <w:jc w:val="center"/>
      </w:pPr>
      <w:r>
        <w:rPr>
          <w:noProof/>
          <w:lang w:val="vi-VN" w:eastAsia="vi-VN"/>
        </w:rPr>
        <w:drawing>
          <wp:inline distT="0" distB="0" distL="0" distR="0" wp14:anchorId="64DEC0F9" wp14:editId="72741843">
            <wp:extent cx="5270500" cy="2228850"/>
            <wp:effectExtent l="0" t="0" r="6350" b="0"/>
            <wp:docPr id="19" name="image12.png"/>
            <wp:cNvGraphicFramePr/>
            <a:graphic xmlns:a="http://schemas.openxmlformats.org/drawingml/2006/main">
              <a:graphicData uri="http://schemas.openxmlformats.org/drawingml/2006/picture">
                <pic:pic xmlns:pic="http://schemas.openxmlformats.org/drawingml/2006/picture">
                  <pic:nvPicPr>
                    <pic:cNvPr id="19" name="image12.png"/>
                    <pic:cNvPicPr preferRelativeResize="0"/>
                  </pic:nvPicPr>
                  <pic:blipFill>
                    <a:blip r:embed="rId28"/>
                    <a:srcRect/>
                    <a:stretch>
                      <a:fillRect/>
                    </a:stretch>
                  </pic:blipFill>
                  <pic:spPr>
                    <a:xfrm>
                      <a:off x="0" y="0"/>
                      <a:ext cx="5270500" cy="2228850"/>
                    </a:xfrm>
                    <a:prstGeom prst="rect">
                      <a:avLst/>
                    </a:prstGeom>
                  </pic:spPr>
                </pic:pic>
              </a:graphicData>
            </a:graphic>
          </wp:inline>
        </w:drawing>
      </w:r>
    </w:p>
    <w:p w14:paraId="44D2DBF1" w14:textId="74ACBCA4" w:rsidR="00972747" w:rsidRDefault="00972747" w:rsidP="00972747">
      <w:pPr>
        <w:pStyle w:val="Caption"/>
        <w:jc w:val="center"/>
      </w:pPr>
      <w:bookmarkStart w:id="223" w:name="_Toc216900344"/>
      <w:r>
        <w:t xml:space="preserve">Hình  </w:t>
      </w:r>
      <w:fldSimple w:instr=" SEQ Hình_ \* ARABIC ">
        <w:r w:rsidR="004C717C">
          <w:rPr>
            <w:noProof/>
          </w:rPr>
          <w:t>19</w:t>
        </w:r>
      </w:fldSimple>
      <w:r>
        <w:t>: Giao diện New Project</w:t>
      </w:r>
      <w:bookmarkEnd w:id="223"/>
    </w:p>
    <w:p w14:paraId="7ADE5709" w14:textId="77C9E334" w:rsidR="00972747" w:rsidRDefault="00972747" w:rsidP="00972747">
      <w:r>
        <w:br w:type="page"/>
      </w:r>
    </w:p>
    <w:p w14:paraId="171E3AFA" w14:textId="53F26404" w:rsidR="00972747" w:rsidRDefault="00583AD2" w:rsidP="00583AD2">
      <w:pPr>
        <w:pStyle w:val="nd"/>
      </w:pPr>
      <w:r w:rsidRPr="00583AD2">
        <w:rPr>
          <w:b/>
        </w:rPr>
        <w:lastRenderedPageBreak/>
        <w:t>Bước 3 :</w:t>
      </w:r>
      <w:r>
        <w:t xml:space="preserve"> Nhấn vào Project Overview chọn Create cluster để tạo cluster</w:t>
      </w:r>
    </w:p>
    <w:p w14:paraId="4A9B0DDC" w14:textId="77777777" w:rsidR="00583AD2" w:rsidRDefault="00583AD2" w:rsidP="00583AD2">
      <w:pPr>
        <w:pStyle w:val="nd"/>
        <w:keepNext/>
        <w:ind w:firstLine="0"/>
        <w:jc w:val="center"/>
      </w:pPr>
      <w:r>
        <w:rPr>
          <w:noProof/>
          <w:lang w:val="vi-VN" w:eastAsia="vi-VN"/>
        </w:rPr>
        <w:drawing>
          <wp:inline distT="0" distB="0" distL="0" distR="0" wp14:anchorId="5B79B461" wp14:editId="426D467C">
            <wp:extent cx="5340350" cy="22479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16" name="image13.png"/>
                    <pic:cNvPicPr preferRelativeResize="0"/>
                  </pic:nvPicPr>
                  <pic:blipFill>
                    <a:blip r:embed="rId29"/>
                    <a:srcRect/>
                    <a:stretch>
                      <a:fillRect/>
                    </a:stretch>
                  </pic:blipFill>
                  <pic:spPr>
                    <a:xfrm>
                      <a:off x="0" y="0"/>
                      <a:ext cx="5340350" cy="2247900"/>
                    </a:xfrm>
                    <a:prstGeom prst="rect">
                      <a:avLst/>
                    </a:prstGeom>
                  </pic:spPr>
                </pic:pic>
              </a:graphicData>
            </a:graphic>
          </wp:inline>
        </w:drawing>
      </w:r>
    </w:p>
    <w:p w14:paraId="14F3D695" w14:textId="483E2F59" w:rsidR="00583AD2" w:rsidRDefault="00583AD2" w:rsidP="00583AD2">
      <w:pPr>
        <w:pStyle w:val="Caption"/>
        <w:jc w:val="center"/>
      </w:pPr>
      <w:bookmarkStart w:id="224" w:name="_Toc216900345"/>
      <w:r>
        <w:t xml:space="preserve">Hình  </w:t>
      </w:r>
      <w:fldSimple w:instr=" SEQ Hình_ \* ARABIC ">
        <w:r w:rsidR="004C717C">
          <w:rPr>
            <w:noProof/>
          </w:rPr>
          <w:t>20</w:t>
        </w:r>
      </w:fldSimple>
      <w:r>
        <w:t>: Giao diện Create cluster</w:t>
      </w:r>
      <w:bookmarkEnd w:id="224"/>
    </w:p>
    <w:p w14:paraId="1DE9903E" w14:textId="25C72963" w:rsidR="00583AD2" w:rsidRDefault="00583AD2" w:rsidP="00583AD2">
      <w:pPr>
        <w:pStyle w:val="nd"/>
      </w:pPr>
      <w:r w:rsidRPr="00583AD2">
        <w:rPr>
          <w:b/>
        </w:rPr>
        <w:t>Bước 4 :</w:t>
      </w:r>
      <w:r>
        <w:t xml:space="preserve"> Nhấn vào Project Overview chọn Browse collections</w:t>
      </w:r>
    </w:p>
    <w:p w14:paraId="6C99FDB1" w14:textId="77777777" w:rsidR="00583AD2" w:rsidRDefault="00583AD2" w:rsidP="00583AD2">
      <w:pPr>
        <w:pStyle w:val="nd"/>
        <w:keepNext/>
        <w:ind w:firstLine="0"/>
        <w:jc w:val="center"/>
      </w:pPr>
      <w:r>
        <w:rPr>
          <w:noProof/>
          <w:lang w:val="vi-VN" w:eastAsia="vi-VN"/>
        </w:rPr>
        <w:drawing>
          <wp:inline distT="0" distB="0" distL="0" distR="0" wp14:anchorId="5ACB6AE2" wp14:editId="14EE6059">
            <wp:extent cx="5276850" cy="2184400"/>
            <wp:effectExtent l="0" t="0" r="0" b="6350"/>
            <wp:docPr id="30" name="image20.png"/>
            <wp:cNvGraphicFramePr/>
            <a:graphic xmlns:a="http://schemas.openxmlformats.org/drawingml/2006/main">
              <a:graphicData uri="http://schemas.openxmlformats.org/drawingml/2006/picture">
                <pic:pic xmlns:pic="http://schemas.openxmlformats.org/drawingml/2006/picture">
                  <pic:nvPicPr>
                    <pic:cNvPr id="14" name="image20.png"/>
                    <pic:cNvPicPr preferRelativeResize="0"/>
                  </pic:nvPicPr>
                  <pic:blipFill>
                    <a:blip r:embed="rId30"/>
                    <a:srcRect/>
                    <a:stretch>
                      <a:fillRect/>
                    </a:stretch>
                  </pic:blipFill>
                  <pic:spPr>
                    <a:xfrm>
                      <a:off x="0" y="0"/>
                      <a:ext cx="5276850" cy="2184400"/>
                    </a:xfrm>
                    <a:prstGeom prst="rect">
                      <a:avLst/>
                    </a:prstGeom>
                  </pic:spPr>
                </pic:pic>
              </a:graphicData>
            </a:graphic>
          </wp:inline>
        </w:drawing>
      </w:r>
    </w:p>
    <w:p w14:paraId="648B81D8" w14:textId="6791CB04" w:rsidR="00583AD2" w:rsidRDefault="00583AD2" w:rsidP="00583AD2">
      <w:pPr>
        <w:pStyle w:val="Caption"/>
        <w:jc w:val="center"/>
      </w:pPr>
      <w:bookmarkStart w:id="225" w:name="_Toc216900346"/>
      <w:r>
        <w:t xml:space="preserve">Hình  </w:t>
      </w:r>
      <w:fldSimple w:instr=" SEQ Hình_ \* ARABIC ">
        <w:r w:rsidR="004C717C">
          <w:rPr>
            <w:noProof/>
          </w:rPr>
          <w:t>21</w:t>
        </w:r>
      </w:fldSimple>
      <w:r>
        <w:t xml:space="preserve">: Giao diện khi chọn  </w:t>
      </w:r>
      <w:r w:rsidRPr="00F46E67">
        <w:t>Browse collections</w:t>
      </w:r>
      <w:bookmarkEnd w:id="225"/>
    </w:p>
    <w:p w14:paraId="70A4E85B" w14:textId="77777777" w:rsidR="00583AD2" w:rsidRDefault="00583AD2" w:rsidP="00583AD2">
      <w:pPr>
        <w:pStyle w:val="nd"/>
        <w:rPr>
          <w:b/>
        </w:rPr>
      </w:pPr>
      <w:r>
        <w:rPr>
          <w:b/>
        </w:rPr>
        <w:br w:type="page"/>
      </w:r>
    </w:p>
    <w:p w14:paraId="6BF686CB" w14:textId="275E8870" w:rsidR="00583AD2" w:rsidRDefault="00583AD2" w:rsidP="00583AD2">
      <w:pPr>
        <w:pStyle w:val="nd"/>
      </w:pPr>
      <w:r w:rsidRPr="00583AD2">
        <w:rPr>
          <w:b/>
        </w:rPr>
        <w:lastRenderedPageBreak/>
        <w:t>Bước 5:</w:t>
      </w:r>
      <w:r>
        <w:t xml:space="preserve"> Nhấn Create database để tạo database mới</w:t>
      </w:r>
    </w:p>
    <w:p w14:paraId="4D435E69" w14:textId="77777777" w:rsidR="00071136" w:rsidRDefault="00583AD2" w:rsidP="00071136">
      <w:pPr>
        <w:pStyle w:val="nd"/>
        <w:keepNext/>
        <w:ind w:firstLine="0"/>
        <w:jc w:val="center"/>
      </w:pPr>
      <w:r>
        <w:rPr>
          <w:noProof/>
          <w:lang w:val="vi-VN" w:eastAsia="vi-VN"/>
        </w:rPr>
        <w:drawing>
          <wp:inline distT="0" distB="0" distL="0" distR="0" wp14:anchorId="7663FC67" wp14:editId="2C6EF192">
            <wp:extent cx="5270500" cy="2184400"/>
            <wp:effectExtent l="0" t="0" r="6350" b="6350"/>
            <wp:docPr id="22" name="image19.png"/>
            <wp:cNvGraphicFramePr/>
            <a:graphic xmlns:a="http://schemas.openxmlformats.org/drawingml/2006/main">
              <a:graphicData uri="http://schemas.openxmlformats.org/drawingml/2006/picture">
                <pic:pic xmlns:pic="http://schemas.openxmlformats.org/drawingml/2006/picture">
                  <pic:nvPicPr>
                    <pic:cNvPr id="22" name="image19.png"/>
                    <pic:cNvPicPr preferRelativeResize="0"/>
                  </pic:nvPicPr>
                  <pic:blipFill>
                    <a:blip r:embed="rId31"/>
                    <a:srcRect/>
                    <a:stretch>
                      <a:fillRect/>
                    </a:stretch>
                  </pic:blipFill>
                  <pic:spPr>
                    <a:xfrm>
                      <a:off x="0" y="0"/>
                      <a:ext cx="5270500" cy="2184400"/>
                    </a:xfrm>
                    <a:prstGeom prst="rect">
                      <a:avLst/>
                    </a:prstGeom>
                  </pic:spPr>
                </pic:pic>
              </a:graphicData>
            </a:graphic>
          </wp:inline>
        </w:drawing>
      </w:r>
    </w:p>
    <w:p w14:paraId="4B6B429F" w14:textId="1DEB3052" w:rsidR="00583AD2" w:rsidRDefault="00071136" w:rsidP="00071136">
      <w:pPr>
        <w:pStyle w:val="Caption"/>
        <w:jc w:val="center"/>
      </w:pPr>
      <w:bookmarkStart w:id="226" w:name="_Toc216900347"/>
      <w:r>
        <w:t xml:space="preserve">Hình  </w:t>
      </w:r>
      <w:fldSimple w:instr=" SEQ Hình_ \* ARABIC ">
        <w:r w:rsidR="004C717C">
          <w:rPr>
            <w:noProof/>
          </w:rPr>
          <w:t>22</w:t>
        </w:r>
      </w:fldSimple>
      <w:r>
        <w:t xml:space="preserve">: </w:t>
      </w:r>
      <w:r w:rsidRPr="006447F6">
        <w:t>Giao diện Create database</w:t>
      </w:r>
      <w:bookmarkEnd w:id="226"/>
    </w:p>
    <w:p w14:paraId="59CD9E59" w14:textId="2006C69B" w:rsidR="00071136" w:rsidRDefault="00071136" w:rsidP="00071136">
      <w:pPr>
        <w:pStyle w:val="nd"/>
      </w:pPr>
      <w:r w:rsidRPr="00071136">
        <w:rPr>
          <w:b/>
        </w:rPr>
        <w:t>Bước 6:</w:t>
      </w:r>
      <w:r>
        <w:t xml:space="preserve"> Nhấn vào Project Overview chọn Connect -&gt; Drivers -&gt; coppy dòng code ở phần 3</w:t>
      </w:r>
    </w:p>
    <w:p w14:paraId="0CF0DE22" w14:textId="77777777" w:rsidR="00071136" w:rsidRDefault="00071136" w:rsidP="00071136">
      <w:pPr>
        <w:pStyle w:val="nd"/>
        <w:keepNext/>
        <w:ind w:firstLine="0"/>
        <w:jc w:val="center"/>
      </w:pPr>
      <w:r>
        <w:rPr>
          <w:noProof/>
          <w:lang w:val="vi-VN" w:eastAsia="vi-VN"/>
        </w:rPr>
        <w:drawing>
          <wp:inline distT="0" distB="0" distL="0" distR="0" wp14:anchorId="5877A36B" wp14:editId="59A99ACD">
            <wp:extent cx="5238750" cy="2203450"/>
            <wp:effectExtent l="0" t="0" r="0" b="6350"/>
            <wp:docPr id="31" name="image35.png"/>
            <wp:cNvGraphicFramePr/>
            <a:graphic xmlns:a="http://schemas.openxmlformats.org/drawingml/2006/main">
              <a:graphicData uri="http://schemas.openxmlformats.org/drawingml/2006/picture">
                <pic:pic xmlns:pic="http://schemas.openxmlformats.org/drawingml/2006/picture">
                  <pic:nvPicPr>
                    <pic:cNvPr id="13" name="image35.png"/>
                    <pic:cNvPicPr preferRelativeResize="0"/>
                  </pic:nvPicPr>
                  <pic:blipFill>
                    <a:blip r:embed="rId32"/>
                    <a:srcRect/>
                    <a:stretch>
                      <a:fillRect/>
                    </a:stretch>
                  </pic:blipFill>
                  <pic:spPr>
                    <a:xfrm>
                      <a:off x="0" y="0"/>
                      <a:ext cx="5238750" cy="2203450"/>
                    </a:xfrm>
                    <a:prstGeom prst="rect">
                      <a:avLst/>
                    </a:prstGeom>
                  </pic:spPr>
                </pic:pic>
              </a:graphicData>
            </a:graphic>
          </wp:inline>
        </w:drawing>
      </w:r>
    </w:p>
    <w:p w14:paraId="3EFDF676" w14:textId="302239F3" w:rsidR="00071136" w:rsidRDefault="00071136" w:rsidP="00071136">
      <w:pPr>
        <w:pStyle w:val="Caption"/>
        <w:jc w:val="center"/>
      </w:pPr>
      <w:bookmarkStart w:id="227" w:name="_Toc216900348"/>
      <w:r>
        <w:t xml:space="preserve">Hình  </w:t>
      </w:r>
      <w:fldSimple w:instr=" SEQ Hình_ \* ARABIC ">
        <w:r w:rsidR="004C717C">
          <w:rPr>
            <w:noProof/>
          </w:rPr>
          <w:t>23</w:t>
        </w:r>
      </w:fldSimple>
      <w:r>
        <w:t xml:space="preserve">: Giao diện </w:t>
      </w:r>
      <w:r w:rsidRPr="00C60E45">
        <w:t>Drivers</w:t>
      </w:r>
      <w:bookmarkEnd w:id="227"/>
    </w:p>
    <w:p w14:paraId="65FC7D27" w14:textId="7D949477" w:rsidR="00071136" w:rsidRDefault="00071136" w:rsidP="00071136">
      <w:pPr>
        <w:pStyle w:val="nd"/>
      </w:pPr>
      <w:r w:rsidRPr="00071136">
        <w:rPr>
          <w:b/>
        </w:rPr>
        <w:t>Bước 7:</w:t>
      </w:r>
      <w:r>
        <w:t xml:space="preserve"> tạo file .env như ở mục 4.2 Cách  kết nối database thay thế các mục như </w:t>
      </w:r>
      <w:r w:rsidRPr="009202F0">
        <w:rPr>
          <w:b/>
          <w:i/>
        </w:rPr>
        <w:t>“&lt;db_password&gt;”</w:t>
      </w:r>
      <w:r>
        <w:t xml:space="preserve"> thành mật khẩu thật, sau “/” là tên database mà bạn đã tạo đây là ví dụ :</w:t>
      </w:r>
    </w:p>
    <w:p w14:paraId="16F60AAF" w14:textId="39221265" w:rsidR="00071136" w:rsidRPr="00356F2B" w:rsidRDefault="00071136" w:rsidP="001746CF">
      <w:pPr>
        <w:shd w:val="clear" w:color="auto" w:fill="1E1E1E"/>
        <w:spacing w:line="285" w:lineRule="atLeast"/>
        <w:rPr>
          <w:color w:val="D4D4D4"/>
          <w:lang w:val="vi-VN" w:eastAsia="vi-VN"/>
        </w:rPr>
      </w:pPr>
      <w:r w:rsidRPr="00356F2B">
        <w:rPr>
          <w:color w:val="D4D4D4"/>
          <w:lang w:val="vi-VN" w:eastAsia="vi-VN"/>
        </w:rPr>
        <w:t>mongodb+srv://quachtandat:pwd123@cluster0.s5dghwr.mongodb.net/Webdoctruyen?retryWrites=true&amp;w=majority&amp;appName=Cluster0</w:t>
      </w:r>
      <w:r w:rsidR="009202F0" w:rsidRPr="00356F2B">
        <w:rPr>
          <w:color w:val="D4D4D4"/>
          <w:lang w:val="vi-VN" w:eastAsia="vi-VN"/>
        </w:rPr>
        <w:br w:type="page"/>
      </w:r>
    </w:p>
    <w:p w14:paraId="62867D97" w14:textId="581DFF3D" w:rsidR="009202F0" w:rsidRDefault="009202F0" w:rsidP="009202F0">
      <w:pPr>
        <w:pStyle w:val="Heading3"/>
      </w:pPr>
      <w:bookmarkStart w:id="228" w:name="_Toc216899014"/>
      <w:bookmarkStart w:id="229" w:name="_Toc216899072"/>
      <w:bookmarkStart w:id="230" w:name="_Toc216899465"/>
      <w:bookmarkStart w:id="231" w:name="_Toc216899635"/>
      <w:bookmarkStart w:id="232" w:name="_Toc216899861"/>
      <w:bookmarkStart w:id="233" w:name="_Toc216900272"/>
      <w:r>
        <w:lastRenderedPageBreak/>
        <w:t>Cài đặt IDE</w:t>
      </w:r>
      <w:bookmarkEnd w:id="228"/>
      <w:bookmarkEnd w:id="229"/>
      <w:bookmarkEnd w:id="230"/>
      <w:bookmarkEnd w:id="231"/>
      <w:bookmarkEnd w:id="232"/>
      <w:bookmarkEnd w:id="233"/>
      <w:r>
        <w:t xml:space="preserve"> </w:t>
      </w:r>
    </w:p>
    <w:p w14:paraId="58687A9B" w14:textId="19730C3C" w:rsidR="009202F0" w:rsidRPr="009202F0" w:rsidRDefault="009202F0" w:rsidP="009202F0">
      <w:pPr>
        <w:pStyle w:val="nd"/>
      </w:pPr>
      <w:r>
        <w:t xml:space="preserve">Đầu tiên cần </w:t>
      </w:r>
      <w:r w:rsidRPr="009202F0">
        <w:rPr>
          <w:b/>
        </w:rPr>
        <w:t>Cài đặt Node.js và npm</w:t>
      </w:r>
    </w:p>
    <w:p w14:paraId="3B3477D5" w14:textId="77777777" w:rsidR="009202F0" w:rsidRPr="009202F0" w:rsidRDefault="009202F0" w:rsidP="009202F0">
      <w:pPr>
        <w:pStyle w:val="nd"/>
        <w:rPr>
          <w:b/>
        </w:rPr>
      </w:pPr>
      <w:r w:rsidRPr="009202F0">
        <w:rPr>
          <w:b/>
        </w:rPr>
        <w:t>Mục đích:</w:t>
      </w:r>
    </w:p>
    <w:p w14:paraId="66E5F2F4" w14:textId="0D9A3ACC" w:rsidR="009202F0" w:rsidRPr="009202F0" w:rsidRDefault="009202F0" w:rsidP="009202F0">
      <w:pPr>
        <w:pStyle w:val="nd"/>
      </w:pPr>
      <w:r w:rsidRPr="009202F0">
        <w:t xml:space="preserve">Node.js là môi trường runtime JavaScript phía server, cho phép chạy code </w:t>
      </w:r>
      <w:r w:rsidR="00740F02">
        <w:t xml:space="preserve">JS </w:t>
      </w:r>
      <w:r w:rsidRPr="009202F0">
        <w:t>bên ngoài trình duyệt. npm là công cụ quản lý thư viện và dependencies của Node.js. Đây là nền tảng bắt buộc để phát triển ứng dụng backend với NestJS. Các bước cài đặt Node.js:</w:t>
      </w:r>
    </w:p>
    <w:p w14:paraId="3782BBBB" w14:textId="23656453" w:rsidR="00071136" w:rsidRPr="00071136" w:rsidRDefault="00071136" w:rsidP="00071136"/>
    <w:p w14:paraId="0AF520BE" w14:textId="77777777" w:rsidR="009202F0" w:rsidRDefault="009202F0" w:rsidP="009202F0">
      <w:pPr>
        <w:pStyle w:val="nd"/>
      </w:pPr>
      <w:r w:rsidRPr="009202F0">
        <w:rPr>
          <w:b/>
        </w:rPr>
        <w:t>Bước 1:</w:t>
      </w:r>
      <w:r>
        <w:t xml:space="preserve"> Truy cập trang chủ Node.js:</w:t>
      </w:r>
    </w:p>
    <w:p w14:paraId="78F5C4A1" w14:textId="7F3BD784" w:rsidR="009202F0" w:rsidRDefault="0064538B" w:rsidP="009202F0">
      <w:pPr>
        <w:pStyle w:val="nd"/>
        <w:rPr>
          <w:color w:val="1155CC"/>
          <w:u w:val="single"/>
        </w:rPr>
      </w:pPr>
      <w:r>
        <w:t>T</w:t>
      </w:r>
      <w:r w:rsidR="009202F0">
        <w:t>ruy cập trang web của Node.js chính thức tại địa chỉ:</w:t>
      </w:r>
      <w:hyperlink r:id="rId33" w:history="1">
        <w:r w:rsidR="009202F0">
          <w:rPr>
            <w:rStyle w:val="Hyperlink"/>
          </w:rPr>
          <w:t xml:space="preserve"> </w:t>
        </w:r>
      </w:hyperlink>
      <w:hyperlink r:id="rId34" w:history="1">
        <w:r w:rsidR="009202F0">
          <w:rPr>
            <w:rStyle w:val="Hyperlink"/>
            <w:color w:val="1155CC"/>
          </w:rPr>
          <w:t>https://nodejs.org</w:t>
        </w:r>
      </w:hyperlink>
    </w:p>
    <w:p w14:paraId="415C2038" w14:textId="77777777" w:rsidR="009202F0" w:rsidRDefault="009202F0" w:rsidP="009202F0">
      <w:pPr>
        <w:keepNext/>
        <w:jc w:val="center"/>
      </w:pPr>
      <w:r>
        <w:rPr>
          <w:noProof/>
          <w:lang w:val="vi-VN" w:eastAsia="vi-VN"/>
        </w:rPr>
        <w:drawing>
          <wp:inline distT="0" distB="0" distL="0" distR="0" wp14:anchorId="34D1D782" wp14:editId="4A2880C0">
            <wp:extent cx="4838700" cy="2298700"/>
            <wp:effectExtent l="0" t="0" r="0" b="6350"/>
            <wp:docPr id="34" name="Picture 34" descr="C:\Users\quach\AppData\Local\Temp\ksohtml1093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uach\AppData\Local\Temp\ksohtml10932\wps8.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38700" cy="2298700"/>
                    </a:xfrm>
                    <a:prstGeom prst="rect">
                      <a:avLst/>
                    </a:prstGeom>
                    <a:noFill/>
                    <a:ln>
                      <a:noFill/>
                    </a:ln>
                  </pic:spPr>
                </pic:pic>
              </a:graphicData>
            </a:graphic>
          </wp:inline>
        </w:drawing>
      </w:r>
    </w:p>
    <w:p w14:paraId="078549C1" w14:textId="0AAE113A" w:rsidR="009202F0" w:rsidRDefault="009202F0" w:rsidP="009202F0">
      <w:pPr>
        <w:pStyle w:val="Caption"/>
        <w:jc w:val="center"/>
        <w:rPr>
          <w:color w:val="auto"/>
        </w:rPr>
      </w:pPr>
      <w:bookmarkStart w:id="234" w:name="_Toc216900349"/>
      <w:r>
        <w:t xml:space="preserve">Hình  </w:t>
      </w:r>
      <w:fldSimple w:instr=" SEQ Hình_ \* ARABIC ">
        <w:r w:rsidR="004C717C">
          <w:rPr>
            <w:noProof/>
          </w:rPr>
          <w:t>24</w:t>
        </w:r>
      </w:fldSimple>
      <w:r>
        <w:t>: Giao diện trang chủ của Node.js</w:t>
      </w:r>
      <w:bookmarkEnd w:id="234"/>
    </w:p>
    <w:p w14:paraId="6DF434AE" w14:textId="5E7758AF" w:rsidR="009202F0" w:rsidRDefault="009202F0" w:rsidP="009202F0"/>
    <w:p w14:paraId="4C95D758" w14:textId="77777777" w:rsidR="009202F0" w:rsidRDefault="009202F0" w:rsidP="009202F0">
      <w:pPr>
        <w:pStyle w:val="nd"/>
      </w:pPr>
      <w:r w:rsidRPr="009202F0">
        <w:rPr>
          <w:b/>
        </w:rPr>
        <w:t>Bước 2:</w:t>
      </w:r>
      <w:r>
        <w:t xml:space="preserve"> Tải xuống phiên bản phù hợp</w:t>
      </w:r>
    </w:p>
    <w:p w14:paraId="2B73269C" w14:textId="29CAAC58" w:rsidR="009202F0" w:rsidRDefault="009202F0" w:rsidP="009202F0">
      <w:pPr>
        <w:pStyle w:val="nd"/>
      </w:pPr>
      <w:r>
        <w:t xml:space="preserve">Tại trang chủ, chọn phiên bản LTS (Long Term Support) - khuyến nghị cho production. Nhấn nút Download tương ứng với hệ điều hành đang </w:t>
      </w:r>
      <w:r w:rsidR="0064538B">
        <w:t xml:space="preserve">dùng </w:t>
      </w:r>
      <w:r>
        <w:t>(Windows, macOS hoặc Linux).</w:t>
      </w:r>
    </w:p>
    <w:p w14:paraId="119CFE9D" w14:textId="77777777" w:rsidR="009202F0" w:rsidRDefault="009202F0" w:rsidP="009202F0">
      <w:pPr>
        <w:keepNext/>
        <w:jc w:val="center"/>
      </w:pPr>
      <w:r>
        <w:rPr>
          <w:noProof/>
          <w:lang w:val="vi-VN" w:eastAsia="vi-VN"/>
        </w:rPr>
        <w:lastRenderedPageBreak/>
        <w:drawing>
          <wp:inline distT="0" distB="0" distL="0" distR="0" wp14:anchorId="71455EAE" wp14:editId="1E8C926E">
            <wp:extent cx="5245100" cy="2499383"/>
            <wp:effectExtent l="0" t="0" r="0" b="0"/>
            <wp:docPr id="33" name="Picture 33" descr="C:\Users\quach\AppData\Local\Temp\ksohtml10932\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quach\AppData\Local\Temp\ksohtml10932\wps9.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5087" cy="2513672"/>
                    </a:xfrm>
                    <a:prstGeom prst="rect">
                      <a:avLst/>
                    </a:prstGeom>
                    <a:noFill/>
                    <a:ln>
                      <a:noFill/>
                    </a:ln>
                  </pic:spPr>
                </pic:pic>
              </a:graphicData>
            </a:graphic>
          </wp:inline>
        </w:drawing>
      </w:r>
    </w:p>
    <w:p w14:paraId="4EE08AB3" w14:textId="2FB77017" w:rsidR="009202F0" w:rsidRDefault="009202F0" w:rsidP="009202F0">
      <w:pPr>
        <w:pStyle w:val="Caption"/>
        <w:jc w:val="center"/>
      </w:pPr>
      <w:bookmarkStart w:id="235" w:name="_Toc216900350"/>
      <w:r>
        <w:t xml:space="preserve">Hình  </w:t>
      </w:r>
      <w:fldSimple w:instr=" SEQ Hình_ \* ARABIC ">
        <w:r w:rsidR="004C717C">
          <w:rPr>
            <w:noProof/>
          </w:rPr>
          <w:t>25</w:t>
        </w:r>
      </w:fldSimple>
      <w:r>
        <w:t>: Giao diện</w:t>
      </w:r>
      <w:r w:rsidR="00134B9A">
        <w:t xml:space="preserve"> trang</w:t>
      </w:r>
      <w:r>
        <w:t xml:space="preserve"> Download Node.js</w:t>
      </w:r>
      <w:bookmarkEnd w:id="235"/>
    </w:p>
    <w:p w14:paraId="7B9CE7C4" w14:textId="78A5F460" w:rsidR="009202F0" w:rsidRDefault="009202F0" w:rsidP="009202F0">
      <w:pPr>
        <w:jc w:val="center"/>
      </w:pPr>
      <w:r>
        <w:t xml:space="preserve"> </w:t>
      </w:r>
    </w:p>
    <w:p w14:paraId="7DF33095" w14:textId="2054DD70" w:rsidR="009202F0" w:rsidRDefault="009202F0" w:rsidP="009202F0">
      <w:pPr>
        <w:jc w:val="center"/>
      </w:pPr>
    </w:p>
    <w:p w14:paraId="759BB56B" w14:textId="71405478" w:rsidR="009202F0" w:rsidRDefault="009202F0" w:rsidP="009202F0">
      <w:pPr>
        <w:pStyle w:val="nd"/>
      </w:pPr>
      <w:r w:rsidRPr="009202F0">
        <w:rPr>
          <w:b/>
        </w:rPr>
        <w:t>Bước 3:</w:t>
      </w:r>
      <w:r w:rsidR="009558EA">
        <w:t xml:space="preserve"> C</w:t>
      </w:r>
      <w:r>
        <w:t>ài đặt</w:t>
      </w:r>
    </w:p>
    <w:p w14:paraId="718BBC49" w14:textId="53F66CAF" w:rsidR="009202F0" w:rsidRDefault="009558EA" w:rsidP="009202F0">
      <w:pPr>
        <w:pStyle w:val="nd"/>
      </w:pPr>
      <w:r>
        <w:t>T</w:t>
      </w:r>
      <w:r w:rsidR="009202F0">
        <w:t>ải xong, chạy file cài đặt vừa tải về (.msi cho Windows, .pkg cho macOS). Thực hiện các bước theo hướng dẫn:</w:t>
      </w:r>
    </w:p>
    <w:p w14:paraId="18C32473" w14:textId="77777777" w:rsidR="009202F0" w:rsidRDefault="009202F0" w:rsidP="00274AF8">
      <w:pPr>
        <w:pStyle w:val="nd"/>
        <w:numPr>
          <w:ilvl w:val="0"/>
          <w:numId w:val="4"/>
        </w:numPr>
      </w:pPr>
      <w:r>
        <w:t>Chấp nhận điều khoản sử dụng</w:t>
      </w:r>
    </w:p>
    <w:p w14:paraId="115A00DC" w14:textId="0EF82C4C" w:rsidR="009202F0" w:rsidRDefault="009558EA" w:rsidP="00274AF8">
      <w:pPr>
        <w:pStyle w:val="nd"/>
        <w:numPr>
          <w:ilvl w:val="0"/>
          <w:numId w:val="4"/>
        </w:numPr>
      </w:pPr>
      <w:r>
        <w:t>Chọn folder</w:t>
      </w:r>
      <w:r w:rsidR="009202F0">
        <w:t xml:space="preserve"> cài đặt </w:t>
      </w:r>
    </w:p>
    <w:p w14:paraId="44DFAA6C" w14:textId="77777777" w:rsidR="009202F0" w:rsidRDefault="009202F0" w:rsidP="00274AF8">
      <w:pPr>
        <w:pStyle w:val="nd"/>
        <w:numPr>
          <w:ilvl w:val="0"/>
          <w:numId w:val="4"/>
        </w:numPr>
      </w:pPr>
      <w:r>
        <w:rPr>
          <w:b/>
          <w:bCs/>
        </w:rPr>
        <w:t>Quan trọng</w:t>
      </w:r>
      <w:r>
        <w:t>: Tick chọn "Automatically install the necessary tools" để cài đặt các công cụ cần thiết</w:t>
      </w:r>
    </w:p>
    <w:p w14:paraId="5399DB68" w14:textId="77777777" w:rsidR="009202F0" w:rsidRDefault="009202F0" w:rsidP="00274AF8">
      <w:pPr>
        <w:pStyle w:val="nd"/>
        <w:numPr>
          <w:ilvl w:val="0"/>
          <w:numId w:val="4"/>
        </w:numPr>
      </w:pPr>
      <w:r>
        <w:t xml:space="preserve">Nhấn </w:t>
      </w:r>
      <w:r>
        <w:rPr>
          <w:b/>
          <w:bCs/>
        </w:rPr>
        <w:t>Install</w:t>
      </w:r>
      <w:r>
        <w:t xml:space="preserve"> để bắt đầu cài đặ</w:t>
      </w:r>
    </w:p>
    <w:p w14:paraId="50830D61" w14:textId="77777777" w:rsidR="009202F0" w:rsidRDefault="009202F0" w:rsidP="009202F0">
      <w:r>
        <w:t xml:space="preserve"> </w:t>
      </w:r>
    </w:p>
    <w:p w14:paraId="4EA531F5" w14:textId="60470A63" w:rsidR="009202F0" w:rsidRDefault="009202F0" w:rsidP="001746CF">
      <w:pPr>
        <w:pStyle w:val="nd"/>
      </w:pPr>
      <w:r w:rsidRPr="001746CF">
        <w:rPr>
          <w:b/>
        </w:rPr>
        <w:t>Bước 4:</w:t>
      </w:r>
      <w:r w:rsidR="009558EA">
        <w:t xml:space="preserve"> Xác minh</w:t>
      </w:r>
    </w:p>
    <w:p w14:paraId="327A572D" w14:textId="61D20CDB" w:rsidR="009202F0" w:rsidRDefault="009558EA" w:rsidP="001746CF">
      <w:pPr>
        <w:pStyle w:val="nd"/>
        <w:rPr>
          <w:rFonts w:ascii="Courier New" w:hAnsi="Courier New" w:cs="Courier New"/>
          <w:color w:val="CCCCCC"/>
        </w:rPr>
      </w:pPr>
      <w:r>
        <w:t>C</w:t>
      </w:r>
      <w:r w:rsidR="009202F0">
        <w:t>ài đặt hoàn tất, mở Terminal chạy lệnh:</w:t>
      </w:r>
    </w:p>
    <w:p w14:paraId="1A6F24A7" w14:textId="77777777" w:rsidR="009202F0" w:rsidRPr="00356F2B" w:rsidRDefault="009202F0" w:rsidP="001746CF">
      <w:pPr>
        <w:shd w:val="clear" w:color="auto" w:fill="1F1F1F"/>
        <w:spacing w:line="324" w:lineRule="auto"/>
        <w:rPr>
          <w:color w:val="CCCCCC"/>
        </w:rPr>
      </w:pPr>
      <w:r w:rsidRPr="00356F2B">
        <w:rPr>
          <w:color w:val="FFFFFF"/>
        </w:rPr>
        <w:t>node --version</w:t>
      </w:r>
    </w:p>
    <w:p w14:paraId="34DDE333" w14:textId="77777777" w:rsidR="009202F0" w:rsidRPr="00356F2B" w:rsidRDefault="009202F0" w:rsidP="001746CF">
      <w:pPr>
        <w:shd w:val="clear" w:color="auto" w:fill="1F1F1F"/>
        <w:spacing w:line="324" w:lineRule="auto"/>
        <w:rPr>
          <w:color w:val="CCCCCC"/>
        </w:rPr>
      </w:pPr>
      <w:r w:rsidRPr="00356F2B">
        <w:rPr>
          <w:color w:val="FFFFFF"/>
        </w:rPr>
        <w:t>npm --version</w:t>
      </w:r>
    </w:p>
    <w:p w14:paraId="3F61EEC6" w14:textId="77777777" w:rsidR="009202F0" w:rsidRDefault="009202F0" w:rsidP="009202F0">
      <w:pPr>
        <w:spacing w:line="360" w:lineRule="auto"/>
        <w:rPr>
          <w:rFonts w:ascii="Calibri" w:hAnsi="Calibri"/>
        </w:rPr>
      </w:pPr>
      <w:r>
        <w:t xml:space="preserve"> </w:t>
      </w:r>
    </w:p>
    <w:p w14:paraId="2B11F434" w14:textId="77777777" w:rsidR="009202F0" w:rsidRDefault="009202F0" w:rsidP="001746CF">
      <w:pPr>
        <w:pStyle w:val="nd"/>
      </w:pPr>
      <w:r>
        <w:t>Nếu hiển thị version của Node.js và npm, quá trình cài đặt đã thành công.</w:t>
      </w:r>
    </w:p>
    <w:p w14:paraId="204EC037" w14:textId="77777777" w:rsidR="001746CF" w:rsidRDefault="009202F0" w:rsidP="001746CF">
      <w:pPr>
        <w:keepNext/>
        <w:jc w:val="center"/>
      </w:pPr>
      <w:r>
        <w:rPr>
          <w:noProof/>
          <w:lang w:val="vi-VN" w:eastAsia="vi-VN"/>
        </w:rPr>
        <w:lastRenderedPageBreak/>
        <w:drawing>
          <wp:inline distT="0" distB="0" distL="0" distR="0" wp14:anchorId="0D4E2BDB" wp14:editId="374DDEE2">
            <wp:extent cx="4876800" cy="2520950"/>
            <wp:effectExtent l="0" t="0" r="0" b="0"/>
            <wp:docPr id="32" name="Picture 32" descr="C:\Users\quach\AppData\Local\Temp\ksohtml10932\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quach\AppData\Local\Temp\ksohtml10932\wps10.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76800" cy="2520950"/>
                    </a:xfrm>
                    <a:prstGeom prst="rect">
                      <a:avLst/>
                    </a:prstGeom>
                    <a:noFill/>
                    <a:ln>
                      <a:noFill/>
                    </a:ln>
                  </pic:spPr>
                </pic:pic>
              </a:graphicData>
            </a:graphic>
          </wp:inline>
        </w:drawing>
      </w:r>
    </w:p>
    <w:p w14:paraId="0830C64A" w14:textId="2C8E831F" w:rsidR="001746CF" w:rsidRDefault="001746CF" w:rsidP="001746CF">
      <w:pPr>
        <w:pStyle w:val="Caption"/>
        <w:jc w:val="center"/>
      </w:pPr>
      <w:bookmarkStart w:id="236" w:name="_Toc216900351"/>
      <w:r>
        <w:t xml:space="preserve">Hình  </w:t>
      </w:r>
      <w:fldSimple w:instr=" SEQ Hình_ \* ARABIC ">
        <w:r w:rsidR="004C717C">
          <w:rPr>
            <w:noProof/>
          </w:rPr>
          <w:t>26</w:t>
        </w:r>
      </w:fldSimple>
      <w:r>
        <w:t>: Giao diện T</w:t>
      </w:r>
      <w:r w:rsidRPr="00053AD6">
        <w:t>erminal</w:t>
      </w:r>
      <w:r>
        <w:t xml:space="preserve"> kiểm tra version Node.js</w:t>
      </w:r>
      <w:bookmarkEnd w:id="236"/>
    </w:p>
    <w:p w14:paraId="18A23880" w14:textId="1D541E98" w:rsidR="001746CF" w:rsidRDefault="001746CF" w:rsidP="001746CF">
      <w:pPr>
        <w:pStyle w:val="nd"/>
      </w:pPr>
      <w:r>
        <w:t xml:space="preserve">Tiếp theo cần Cài </w:t>
      </w:r>
      <w:r w:rsidRPr="001746CF">
        <w:rPr>
          <w:b/>
        </w:rPr>
        <w:t>Visual Studio Code</w:t>
      </w:r>
    </w:p>
    <w:p w14:paraId="225E4A03" w14:textId="77777777" w:rsidR="001746CF" w:rsidRPr="001746CF" w:rsidRDefault="001746CF" w:rsidP="001746CF">
      <w:pPr>
        <w:pStyle w:val="nd"/>
        <w:rPr>
          <w:b/>
        </w:rPr>
      </w:pPr>
      <w:r w:rsidRPr="001746CF">
        <w:rPr>
          <w:b/>
        </w:rPr>
        <w:t>Mục đích:</w:t>
      </w:r>
    </w:p>
    <w:p w14:paraId="164A21D2" w14:textId="7DFF6DDA" w:rsidR="001746CF" w:rsidRDefault="001746CF" w:rsidP="001746CF">
      <w:pPr>
        <w:pStyle w:val="nd"/>
        <w:rPr>
          <w:rFonts w:ascii="Calibri" w:hAnsi="Calibri"/>
        </w:rPr>
      </w:pPr>
      <w:r>
        <w:t>Việc cài đặt một IDE (Integrated Development Environment) giúp cho v</w:t>
      </w:r>
      <w:r w:rsidR="009558EA">
        <w:t>iệc lập trình trở nên tiện lợi</w:t>
      </w:r>
      <w:r>
        <w:t xml:space="preserve"> hơn, dễ dàng quản lý mã nguồn, hỗ trợ nhiều ngôn ngữ lập trình và các tính năng mở rộng (extensions) hữu ích. Trong phạm vi báo cáo này, nhóm em lựa chọn sử dụng Visual Studio Code (VS Code) vì đây là một IDE phổ biến, nhẹ, hỗ trợ đa nền tảng và có cộng đồng phát triển rộng rãi. Các bước cài đặt Visual Studio Code:</w:t>
      </w:r>
    </w:p>
    <w:p w14:paraId="6228B8E0" w14:textId="0B4A60B0" w:rsidR="001746CF" w:rsidRPr="00740F02" w:rsidRDefault="001746CF" w:rsidP="009558EA">
      <w:pPr>
        <w:pStyle w:val="nd"/>
      </w:pPr>
      <w:r w:rsidRPr="001746CF">
        <w:rPr>
          <w:b/>
        </w:rPr>
        <w:t>Bước 1:</w:t>
      </w:r>
      <w:r>
        <w:t xml:space="preserve"> </w:t>
      </w:r>
      <w:r w:rsidR="009558EA">
        <w:t>Truy cập vào</w:t>
      </w:r>
      <w:r w:rsidR="00740F02">
        <w:t xml:space="preserve"> </w:t>
      </w:r>
      <w:hyperlink r:id="rId38" w:history="1">
        <w:r w:rsidR="00740F02">
          <w:rPr>
            <w:rStyle w:val="Hyperlink"/>
            <w:color w:val="1155CC"/>
          </w:rPr>
          <w:t>https://code.visualstudio.com/</w:t>
        </w:r>
      </w:hyperlink>
      <w:r w:rsidR="00740F02">
        <w:t xml:space="preserve"> để vào trang chủ visual studio code</w:t>
      </w:r>
    </w:p>
    <w:p w14:paraId="28AD0ECC" w14:textId="77777777" w:rsidR="001746CF" w:rsidRDefault="001746CF" w:rsidP="001746CF">
      <w:pPr>
        <w:keepNext/>
        <w:jc w:val="center"/>
      </w:pPr>
      <w:r>
        <w:rPr>
          <w:noProof/>
          <w:lang w:val="vi-VN" w:eastAsia="vi-VN"/>
        </w:rPr>
        <w:drawing>
          <wp:inline distT="0" distB="0" distL="0" distR="0" wp14:anchorId="50CCC76F" wp14:editId="751A7446">
            <wp:extent cx="4933950" cy="2362200"/>
            <wp:effectExtent l="0" t="0" r="0" b="0"/>
            <wp:docPr id="48" name="Picture 48" descr="C:\Users\quach\AppData\Local\Temp\ksohtml10932\wp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quach\AppData\Local\Temp\ksohtml10932\wps20.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33950" cy="2362200"/>
                    </a:xfrm>
                    <a:prstGeom prst="rect">
                      <a:avLst/>
                    </a:prstGeom>
                    <a:noFill/>
                    <a:ln>
                      <a:noFill/>
                    </a:ln>
                  </pic:spPr>
                </pic:pic>
              </a:graphicData>
            </a:graphic>
          </wp:inline>
        </w:drawing>
      </w:r>
    </w:p>
    <w:p w14:paraId="4F4942C4" w14:textId="2CDC2B54" w:rsidR="001746CF" w:rsidRDefault="001746CF" w:rsidP="00134B9A">
      <w:pPr>
        <w:pStyle w:val="Caption"/>
        <w:jc w:val="center"/>
      </w:pPr>
      <w:bookmarkStart w:id="237" w:name="_Toc216900352"/>
      <w:r>
        <w:t xml:space="preserve">Hình  </w:t>
      </w:r>
      <w:fldSimple w:instr=" SEQ Hình_ \* ARABIC ">
        <w:r w:rsidR="004C717C">
          <w:rPr>
            <w:noProof/>
          </w:rPr>
          <w:t>27</w:t>
        </w:r>
      </w:fldSimple>
      <w:r>
        <w:t>: Giao diện trang chủ Visual Studio Code</w:t>
      </w:r>
      <w:bookmarkEnd w:id="237"/>
      <w:r>
        <w:t xml:space="preserve"> </w:t>
      </w:r>
    </w:p>
    <w:p w14:paraId="505C72B6" w14:textId="72CA29B5" w:rsidR="001746CF" w:rsidRDefault="001746CF" w:rsidP="001746CF"/>
    <w:p w14:paraId="6F65A62A" w14:textId="77777777" w:rsidR="00134B9A" w:rsidRDefault="00134B9A" w:rsidP="001746CF">
      <w:pPr>
        <w:rPr>
          <w:b/>
          <w:bCs/>
        </w:rPr>
      </w:pPr>
      <w:r>
        <w:rPr>
          <w:b/>
          <w:bCs/>
        </w:rPr>
        <w:br w:type="page"/>
      </w:r>
    </w:p>
    <w:p w14:paraId="05A9A276" w14:textId="324F2648" w:rsidR="001746CF" w:rsidRDefault="00134B9A" w:rsidP="00134B9A">
      <w:pPr>
        <w:pStyle w:val="nd"/>
      </w:pPr>
      <w:r w:rsidRPr="00134B9A">
        <w:rPr>
          <w:b/>
        </w:rPr>
        <w:lastRenderedPageBreak/>
        <w:t>Bước 2:</w:t>
      </w:r>
      <w:r w:rsidR="001746CF">
        <w:t xml:space="preserve"> Tải xuống bộ cài đặt:</w:t>
      </w:r>
    </w:p>
    <w:p w14:paraId="57CA4363" w14:textId="5C742AD5" w:rsidR="001746CF" w:rsidRDefault="001746CF" w:rsidP="00134B9A">
      <w:pPr>
        <w:pStyle w:val="nd"/>
      </w:pPr>
      <w:r>
        <w:t xml:space="preserve">Tại trang chủ, nhấn nút Download để tải xuống bộ cài đặt tương ứng với hệ điều hành đang </w:t>
      </w:r>
      <w:r w:rsidR="0064538B">
        <w:t>dùng</w:t>
      </w:r>
      <w:r>
        <w:t>.</w:t>
      </w:r>
    </w:p>
    <w:p w14:paraId="0588017D" w14:textId="77777777" w:rsidR="001746CF" w:rsidRDefault="001746CF" w:rsidP="00134B9A">
      <w:pPr>
        <w:pStyle w:val="nd"/>
      </w:pPr>
      <w:r>
        <w:t xml:space="preserve">Trong phạm vi bài này, em sử dụng hệ điều hành Windows, nên tải xuống file </w:t>
      </w:r>
      <w:r w:rsidRPr="00134B9A">
        <w:rPr>
          <w:b/>
        </w:rPr>
        <w:t>.exe</w:t>
      </w:r>
      <w:r>
        <w:t>.</w:t>
      </w:r>
    </w:p>
    <w:p w14:paraId="76545DF4" w14:textId="77777777" w:rsidR="00134B9A" w:rsidRDefault="001746CF" w:rsidP="00134B9A">
      <w:pPr>
        <w:keepNext/>
        <w:spacing w:line="273" w:lineRule="auto"/>
        <w:jc w:val="center"/>
      </w:pPr>
      <w:r>
        <w:rPr>
          <w:noProof/>
          <w:lang w:val="vi-VN" w:eastAsia="vi-VN"/>
        </w:rPr>
        <w:drawing>
          <wp:inline distT="0" distB="0" distL="0" distR="0" wp14:anchorId="5B0BDD7E" wp14:editId="5E2DB811">
            <wp:extent cx="5124450" cy="2457450"/>
            <wp:effectExtent l="0" t="0" r="0" b="0"/>
            <wp:docPr id="47" name="Picture 47" descr="C:\Users\quach\AppData\Local\Temp\ksohtml10932\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quach\AppData\Local\Temp\ksohtml10932\wps2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24450" cy="2457450"/>
                    </a:xfrm>
                    <a:prstGeom prst="rect">
                      <a:avLst/>
                    </a:prstGeom>
                    <a:noFill/>
                    <a:ln>
                      <a:noFill/>
                    </a:ln>
                  </pic:spPr>
                </pic:pic>
              </a:graphicData>
            </a:graphic>
          </wp:inline>
        </w:drawing>
      </w:r>
    </w:p>
    <w:p w14:paraId="1DA56203" w14:textId="3836BAB1" w:rsidR="00134B9A" w:rsidRDefault="00134B9A" w:rsidP="00134B9A">
      <w:pPr>
        <w:pStyle w:val="Caption"/>
        <w:jc w:val="center"/>
      </w:pPr>
      <w:bookmarkStart w:id="238" w:name="_Toc216900353"/>
      <w:r>
        <w:t xml:space="preserve">Hình  </w:t>
      </w:r>
      <w:fldSimple w:instr=" SEQ Hình_ \* ARABIC ">
        <w:r w:rsidR="004C717C">
          <w:rPr>
            <w:noProof/>
          </w:rPr>
          <w:t>28</w:t>
        </w:r>
      </w:fldSimple>
      <w:r>
        <w:t>: Giao diện trang Download Visual Studio Code</w:t>
      </w:r>
      <w:bookmarkEnd w:id="238"/>
    </w:p>
    <w:p w14:paraId="4DADC7B0" w14:textId="62948237" w:rsidR="001746CF" w:rsidRDefault="001746CF" w:rsidP="001746CF">
      <w:pPr>
        <w:spacing w:line="273" w:lineRule="auto"/>
        <w:jc w:val="center"/>
      </w:pPr>
      <w:r>
        <w:t xml:space="preserve"> </w:t>
      </w:r>
    </w:p>
    <w:p w14:paraId="10C60F3B" w14:textId="0FBE7035" w:rsidR="001746CF" w:rsidRDefault="001746CF" w:rsidP="001746CF">
      <w:pPr>
        <w:spacing w:line="273" w:lineRule="auto"/>
        <w:jc w:val="center"/>
      </w:pPr>
    </w:p>
    <w:p w14:paraId="194303AE" w14:textId="14BB0802" w:rsidR="001746CF" w:rsidRDefault="00134B9A" w:rsidP="00134B9A">
      <w:pPr>
        <w:pStyle w:val="nd"/>
      </w:pPr>
      <w:r w:rsidRPr="00134B9A">
        <w:rPr>
          <w:b/>
        </w:rPr>
        <w:t>Bước 3:</w:t>
      </w:r>
      <w:r w:rsidR="001746CF">
        <w:t xml:space="preserve"> Tiến hành cài đặt:</w:t>
      </w:r>
    </w:p>
    <w:p w14:paraId="3AF0FB5C" w14:textId="77777777" w:rsidR="001746CF" w:rsidRDefault="001746CF" w:rsidP="00134B9A">
      <w:pPr>
        <w:pStyle w:val="nd"/>
      </w:pPr>
      <w:r>
        <w:t>Sau khi tải xong, chạy file cài đặt .exe vừa tải về. Thực hiện các bước theo hướng dẫn của trình cài đặt:</w:t>
      </w:r>
    </w:p>
    <w:p w14:paraId="49E7C765" w14:textId="77777777" w:rsidR="001746CF" w:rsidRDefault="001746CF" w:rsidP="00134B9A">
      <w:pPr>
        <w:pStyle w:val="nd"/>
      </w:pPr>
      <w:r>
        <w:t>Đọc và chấp nhận điều khoản sử dụng. Chọn thư mục cài đặt (có thể để mặc định). Có thể tick chọn thêm một số tuỳ chọn như:</w:t>
      </w:r>
    </w:p>
    <w:p w14:paraId="5BD958C3" w14:textId="77777777" w:rsidR="001746CF" w:rsidRDefault="001746CF" w:rsidP="00134B9A">
      <w:pPr>
        <w:pStyle w:val="nd"/>
      </w:pPr>
      <w:r>
        <w:rPr>
          <w:b/>
          <w:bCs/>
        </w:rPr>
        <w:t>Add to PATH</w:t>
      </w:r>
      <w:r>
        <w:t>: Thêm VS Code vào biến môi trường để có thể gọi nhanh từ terminal.</w:t>
      </w:r>
    </w:p>
    <w:p w14:paraId="3C2F2055" w14:textId="77777777" w:rsidR="001746CF" w:rsidRDefault="001746CF" w:rsidP="00134B9A">
      <w:pPr>
        <w:pStyle w:val="nd"/>
      </w:pPr>
      <w:r>
        <w:rPr>
          <w:b/>
          <w:bCs/>
        </w:rPr>
        <w:t>Register Code as an editor for supported file types</w:t>
      </w:r>
      <w:r>
        <w:t xml:space="preserve">: Thiết lập VS Code làm trình soạn thảo mặc định cho các file lập trình.Nhấn </w:t>
      </w:r>
      <w:r>
        <w:rPr>
          <w:b/>
          <w:bCs/>
        </w:rPr>
        <w:t>Install</w:t>
      </w:r>
      <w:r>
        <w:t xml:space="preserve"> để bắt đầu cài đặt.</w:t>
      </w:r>
    </w:p>
    <w:p w14:paraId="76F84181" w14:textId="77777777" w:rsidR="001746CF" w:rsidRDefault="001746CF" w:rsidP="001746CF">
      <w:pPr>
        <w:spacing w:line="273" w:lineRule="auto"/>
      </w:pPr>
      <w:r>
        <w:t xml:space="preserve"> </w:t>
      </w:r>
    </w:p>
    <w:p w14:paraId="2CF5EFE5" w14:textId="78595FF5" w:rsidR="001746CF" w:rsidRDefault="00134B9A" w:rsidP="00134B9A">
      <w:pPr>
        <w:pStyle w:val="nd"/>
      </w:pPr>
      <w:r w:rsidRPr="00134B9A">
        <w:rPr>
          <w:b/>
        </w:rPr>
        <w:t>Bước 4:</w:t>
      </w:r>
      <w:r w:rsidR="001746CF">
        <w:t xml:space="preserve"> Hoàn tất cài đặt và mở VS Code:</w:t>
      </w:r>
    </w:p>
    <w:p w14:paraId="7200EBBF" w14:textId="77777777" w:rsidR="001746CF" w:rsidRDefault="001746CF" w:rsidP="00134B9A">
      <w:pPr>
        <w:pStyle w:val="nd"/>
      </w:pPr>
      <w:r>
        <w:t xml:space="preserve">Sau khi cài đặt hoàn tất, tick chọn </w:t>
      </w:r>
      <w:r w:rsidRPr="00134B9A">
        <w:rPr>
          <w:b/>
        </w:rPr>
        <w:t>Launch Visual Studio Code</w:t>
      </w:r>
      <w:r>
        <w:t xml:space="preserve"> để mở VS Code ngay lập tức. Giao diện chính của VS Code sẽ hiện ra, cho phép tạo hoặc mở project mới.</w:t>
      </w:r>
    </w:p>
    <w:p w14:paraId="4A482C0C" w14:textId="77777777" w:rsidR="00134B9A" w:rsidRDefault="001746CF" w:rsidP="00134B9A">
      <w:pPr>
        <w:keepNext/>
        <w:spacing w:line="273" w:lineRule="auto"/>
        <w:jc w:val="center"/>
      </w:pPr>
      <w:r>
        <w:rPr>
          <w:noProof/>
          <w:lang w:val="vi-VN" w:eastAsia="vi-VN"/>
        </w:rPr>
        <w:lastRenderedPageBreak/>
        <w:drawing>
          <wp:inline distT="0" distB="0" distL="0" distR="0" wp14:anchorId="713D0163" wp14:editId="77E594E3">
            <wp:extent cx="5288494" cy="2819400"/>
            <wp:effectExtent l="0" t="0" r="7620" b="0"/>
            <wp:docPr id="46" name="Picture 46" descr="C:\Users\quach\AppData\Local\Temp\ksohtml10932\wp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quach\AppData\Local\Temp\ksohtml10932\wps2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06998" cy="2829265"/>
                    </a:xfrm>
                    <a:prstGeom prst="rect">
                      <a:avLst/>
                    </a:prstGeom>
                    <a:noFill/>
                    <a:ln>
                      <a:noFill/>
                    </a:ln>
                  </pic:spPr>
                </pic:pic>
              </a:graphicData>
            </a:graphic>
          </wp:inline>
        </w:drawing>
      </w:r>
    </w:p>
    <w:p w14:paraId="2860EA23" w14:textId="7507626E" w:rsidR="001746CF" w:rsidRDefault="00134B9A" w:rsidP="00134B9A">
      <w:pPr>
        <w:pStyle w:val="Caption"/>
        <w:jc w:val="center"/>
      </w:pPr>
      <w:bookmarkStart w:id="239" w:name="_Toc216900354"/>
      <w:r>
        <w:t xml:space="preserve">Hình  </w:t>
      </w:r>
      <w:fldSimple w:instr=" SEQ Hình_ \* ARABIC ">
        <w:r w:rsidR="004C717C">
          <w:rPr>
            <w:noProof/>
          </w:rPr>
          <w:t>29</w:t>
        </w:r>
      </w:fldSimple>
      <w:r>
        <w:t>: Giao diện Visual Studio Code sau khi cài đặt</w:t>
      </w:r>
      <w:bookmarkEnd w:id="239"/>
    </w:p>
    <w:p w14:paraId="7289C005" w14:textId="77777777" w:rsidR="001746CF" w:rsidRDefault="001746CF" w:rsidP="00134B9A">
      <w:pPr>
        <w:pStyle w:val="nd"/>
      </w:pPr>
      <w:r w:rsidRPr="00134B9A">
        <w:rPr>
          <w:b/>
        </w:rPr>
        <w:t>Bước 5:</w:t>
      </w:r>
      <w:r>
        <w:t xml:space="preserve"> Cài đặt các Extensions quan trọng</w:t>
      </w:r>
    </w:p>
    <w:p w14:paraId="299878FA" w14:textId="14991AC5" w:rsidR="001746CF" w:rsidRDefault="00740F02" w:rsidP="00134B9A">
      <w:pPr>
        <w:pStyle w:val="nd"/>
      </w:pPr>
      <w:r>
        <w:t>Cài đặt xong VS Code thì</w:t>
      </w:r>
      <w:r w:rsidR="001746CF">
        <w:t xml:space="preserve"> cần cài đặt thêm các </w:t>
      </w:r>
      <w:r w:rsidR="001746CF" w:rsidRPr="00134B9A">
        <w:rPr>
          <w:b/>
        </w:rPr>
        <w:t>extension</w:t>
      </w:r>
      <w:r w:rsidR="001746CF">
        <w:t xml:space="preserve"> hữu ích để hỗ trợ phát triển NestJS:</w:t>
      </w:r>
    </w:p>
    <w:p w14:paraId="5965DDB8" w14:textId="77777777" w:rsidR="001746CF" w:rsidRDefault="001746CF" w:rsidP="00274AF8">
      <w:pPr>
        <w:pStyle w:val="nd"/>
        <w:numPr>
          <w:ilvl w:val="0"/>
          <w:numId w:val="6"/>
        </w:numPr>
      </w:pPr>
      <w:r>
        <w:rPr>
          <w:b/>
          <w:bCs/>
        </w:rPr>
        <w:t>ESLint</w:t>
      </w:r>
      <w:r>
        <w:t xml:space="preserve"> - Kiểm tra lỗi và code style</w:t>
      </w:r>
    </w:p>
    <w:p w14:paraId="33F7BFF3" w14:textId="77777777" w:rsidR="001746CF" w:rsidRDefault="001746CF" w:rsidP="00274AF8">
      <w:pPr>
        <w:pStyle w:val="nd"/>
        <w:numPr>
          <w:ilvl w:val="0"/>
          <w:numId w:val="6"/>
        </w:numPr>
      </w:pPr>
      <w:r>
        <w:rPr>
          <w:b/>
          <w:bCs/>
        </w:rPr>
        <w:t>Prettier</w:t>
      </w:r>
      <w:r>
        <w:t xml:space="preserve"> - Format code tự động</w:t>
      </w:r>
    </w:p>
    <w:p w14:paraId="428B9A87" w14:textId="77777777" w:rsidR="001746CF" w:rsidRDefault="001746CF" w:rsidP="00274AF8">
      <w:pPr>
        <w:pStyle w:val="nd"/>
        <w:numPr>
          <w:ilvl w:val="0"/>
          <w:numId w:val="6"/>
        </w:numPr>
      </w:pPr>
      <w:r>
        <w:rPr>
          <w:b/>
          <w:bCs/>
        </w:rPr>
        <w:t>TypeScript Extension Pack</w:t>
      </w:r>
      <w:r>
        <w:t xml:space="preserve"> - Hỗ trợ TypeScript</w:t>
      </w:r>
    </w:p>
    <w:p w14:paraId="00B4114D" w14:textId="77777777" w:rsidR="001746CF" w:rsidRDefault="001746CF" w:rsidP="00134B9A">
      <w:pPr>
        <w:pStyle w:val="nd"/>
      </w:pPr>
      <w:r>
        <w:t xml:space="preserve">Cách cài đặt </w:t>
      </w:r>
      <w:r w:rsidRPr="00134B9A">
        <w:rPr>
          <w:b/>
        </w:rPr>
        <w:t>Extensions</w:t>
      </w:r>
      <w:r>
        <w:t>:</w:t>
      </w:r>
    </w:p>
    <w:p w14:paraId="17086BCD" w14:textId="77777777" w:rsidR="001746CF" w:rsidRDefault="001746CF" w:rsidP="00274AF8">
      <w:pPr>
        <w:pStyle w:val="nd"/>
        <w:numPr>
          <w:ilvl w:val="0"/>
          <w:numId w:val="7"/>
        </w:numPr>
      </w:pPr>
      <w:r>
        <w:t xml:space="preserve">Nhấn biểu tượng </w:t>
      </w:r>
      <w:r>
        <w:rPr>
          <w:b/>
          <w:bCs/>
        </w:rPr>
        <w:t>Extensions</w:t>
      </w:r>
      <w:r>
        <w:t xml:space="preserve"> trên thanh bên trái (hoặc nhấn </w:t>
      </w:r>
      <w:r w:rsidRPr="00134B9A">
        <w:rPr>
          <w:rFonts w:ascii="Roboto Mono" w:hAnsi="Roboto Mono"/>
          <w:b/>
        </w:rPr>
        <w:t>Ctrl+Shift+X</w:t>
      </w:r>
      <w:r>
        <w:t>)</w:t>
      </w:r>
    </w:p>
    <w:p w14:paraId="391C4D20" w14:textId="77777777" w:rsidR="001746CF" w:rsidRDefault="001746CF" w:rsidP="00274AF8">
      <w:pPr>
        <w:pStyle w:val="nd"/>
        <w:numPr>
          <w:ilvl w:val="0"/>
          <w:numId w:val="7"/>
        </w:numPr>
      </w:pPr>
      <w:r>
        <w:t>Tìm kiếm tên extension</w:t>
      </w:r>
    </w:p>
    <w:p w14:paraId="0DC785B4" w14:textId="77777777" w:rsidR="001746CF" w:rsidRDefault="001746CF" w:rsidP="00274AF8">
      <w:pPr>
        <w:pStyle w:val="nd"/>
        <w:numPr>
          <w:ilvl w:val="0"/>
          <w:numId w:val="7"/>
        </w:numPr>
      </w:pPr>
      <w:r>
        <w:t xml:space="preserve">Nhấn </w:t>
      </w:r>
      <w:r>
        <w:rPr>
          <w:b/>
          <w:bCs/>
        </w:rPr>
        <w:t>Install</w:t>
      </w:r>
    </w:p>
    <w:p w14:paraId="55E8467E" w14:textId="77777777" w:rsidR="00134B9A" w:rsidRDefault="001746CF" w:rsidP="00134B9A">
      <w:pPr>
        <w:keepNext/>
        <w:spacing w:line="273" w:lineRule="auto"/>
        <w:jc w:val="center"/>
      </w:pPr>
      <w:r>
        <w:rPr>
          <w:noProof/>
          <w:lang w:val="vi-VN" w:eastAsia="vi-VN"/>
        </w:rPr>
        <w:lastRenderedPageBreak/>
        <w:drawing>
          <wp:inline distT="0" distB="0" distL="0" distR="0" wp14:anchorId="4C6B3245" wp14:editId="26D13EA9">
            <wp:extent cx="5321300" cy="2814149"/>
            <wp:effectExtent l="0" t="0" r="0" b="5715"/>
            <wp:docPr id="45" name="Picture 45" descr="C:\Users\quach\AppData\Local\Temp\ksohtml10932\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quach\AppData\Local\Temp\ksohtml10932\wps23.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53854" cy="2831365"/>
                    </a:xfrm>
                    <a:prstGeom prst="rect">
                      <a:avLst/>
                    </a:prstGeom>
                    <a:noFill/>
                    <a:ln>
                      <a:noFill/>
                    </a:ln>
                  </pic:spPr>
                </pic:pic>
              </a:graphicData>
            </a:graphic>
          </wp:inline>
        </w:drawing>
      </w:r>
    </w:p>
    <w:p w14:paraId="2591A37D" w14:textId="74775DC8" w:rsidR="00134B9A" w:rsidRDefault="00134B9A" w:rsidP="00134B9A">
      <w:pPr>
        <w:pStyle w:val="Caption"/>
        <w:jc w:val="center"/>
      </w:pPr>
      <w:bookmarkStart w:id="240" w:name="_Toc216900355"/>
      <w:r>
        <w:t xml:space="preserve">Hình  </w:t>
      </w:r>
      <w:fldSimple w:instr=" SEQ Hình_ \* ARABIC ">
        <w:r w:rsidR="004C717C">
          <w:rPr>
            <w:noProof/>
          </w:rPr>
          <w:t>30</w:t>
        </w:r>
      </w:fldSimple>
      <w:r>
        <w:t>: Giao diện cài đặt Extensions</w:t>
      </w:r>
      <w:bookmarkStart w:id="241" w:name="_arhhrdrzbmio"/>
      <w:bookmarkEnd w:id="240"/>
      <w:bookmarkEnd w:id="241"/>
    </w:p>
    <w:p w14:paraId="166EAB80" w14:textId="4CC95B7A" w:rsidR="001746CF" w:rsidRPr="00134B9A" w:rsidRDefault="001746CF" w:rsidP="00134B9A">
      <w:pPr>
        <w:pStyle w:val="Heading3"/>
        <w:rPr>
          <w:bCs/>
          <w:szCs w:val="18"/>
        </w:rPr>
      </w:pPr>
      <w:bookmarkStart w:id="242" w:name="_Toc216899015"/>
      <w:bookmarkStart w:id="243" w:name="_Toc216899073"/>
      <w:bookmarkStart w:id="244" w:name="_Toc216899466"/>
      <w:bookmarkStart w:id="245" w:name="_Toc216899636"/>
      <w:bookmarkStart w:id="246" w:name="_Toc216899862"/>
      <w:bookmarkStart w:id="247" w:name="_Toc216900273"/>
      <w:r>
        <w:t>Các cài đặt thư viện và cài đặt khác</w:t>
      </w:r>
      <w:bookmarkEnd w:id="242"/>
      <w:bookmarkEnd w:id="243"/>
      <w:bookmarkEnd w:id="244"/>
      <w:bookmarkEnd w:id="245"/>
      <w:bookmarkEnd w:id="246"/>
      <w:bookmarkEnd w:id="247"/>
      <w:r>
        <w:t xml:space="preserve"> </w:t>
      </w:r>
    </w:p>
    <w:p w14:paraId="2EB6185B" w14:textId="77777777" w:rsidR="001746CF" w:rsidRPr="0097740C" w:rsidRDefault="001746CF" w:rsidP="0097740C">
      <w:pPr>
        <w:pStyle w:val="nd"/>
        <w:rPr>
          <w:b/>
          <w:sz w:val="24"/>
          <w:szCs w:val="24"/>
        </w:rPr>
      </w:pPr>
      <w:r w:rsidRPr="0097740C">
        <w:rPr>
          <w:b/>
        </w:rPr>
        <w:t>Framework và Core:</w:t>
      </w:r>
    </w:p>
    <w:p w14:paraId="1AD12025" w14:textId="77777777" w:rsidR="001746CF" w:rsidRDefault="001746CF" w:rsidP="00274AF8">
      <w:pPr>
        <w:pStyle w:val="nd"/>
        <w:numPr>
          <w:ilvl w:val="0"/>
          <w:numId w:val="8"/>
        </w:numPr>
      </w:pPr>
      <w:r w:rsidRPr="0097740C">
        <w:rPr>
          <w:b/>
        </w:rPr>
        <w:t>@nestjs/core, @nestjs/common</w:t>
      </w:r>
      <w:r>
        <w:t xml:space="preserve"> (v11.0.1): Framework NestJS chính</w:t>
      </w:r>
    </w:p>
    <w:p w14:paraId="63CAF10C" w14:textId="77777777" w:rsidR="001746CF" w:rsidRDefault="001746CF" w:rsidP="00274AF8">
      <w:pPr>
        <w:pStyle w:val="nd"/>
        <w:numPr>
          <w:ilvl w:val="0"/>
          <w:numId w:val="8"/>
        </w:numPr>
      </w:pPr>
      <w:r w:rsidRPr="0097740C">
        <w:rPr>
          <w:b/>
        </w:rPr>
        <w:t>@nestjs/platform-express</w:t>
      </w:r>
      <w:r>
        <w:t xml:space="preserve"> (v11.1.6): Platform Express cho NestJS</w:t>
      </w:r>
    </w:p>
    <w:p w14:paraId="7B8E4FBE" w14:textId="77777777" w:rsidR="001746CF" w:rsidRDefault="001746CF" w:rsidP="00274AF8">
      <w:pPr>
        <w:pStyle w:val="nd"/>
        <w:numPr>
          <w:ilvl w:val="0"/>
          <w:numId w:val="8"/>
        </w:numPr>
      </w:pPr>
      <w:r w:rsidRPr="0097740C">
        <w:rPr>
          <w:b/>
        </w:rPr>
        <w:t>reflect-metadata</w:t>
      </w:r>
      <w:r>
        <w:t xml:space="preserve"> (v0.2.2): Hỗ trợ decorators và metadata</w:t>
      </w:r>
    </w:p>
    <w:p w14:paraId="1D962BEE" w14:textId="77777777" w:rsidR="001746CF" w:rsidRDefault="001746CF" w:rsidP="00274AF8">
      <w:pPr>
        <w:pStyle w:val="nd"/>
        <w:numPr>
          <w:ilvl w:val="0"/>
          <w:numId w:val="8"/>
        </w:numPr>
      </w:pPr>
      <w:r w:rsidRPr="0097740C">
        <w:rPr>
          <w:b/>
        </w:rPr>
        <w:t>rxjs</w:t>
      </w:r>
      <w:r>
        <w:t xml:space="preserve"> (v7.8.1): Reactive programming library</w:t>
      </w:r>
    </w:p>
    <w:p w14:paraId="251FFF56" w14:textId="77777777" w:rsidR="001746CF" w:rsidRPr="00320BD5" w:rsidRDefault="001746CF" w:rsidP="00320BD5">
      <w:pPr>
        <w:pStyle w:val="nd"/>
        <w:rPr>
          <w:b/>
        </w:rPr>
      </w:pPr>
      <w:r w:rsidRPr="00320BD5">
        <w:rPr>
          <w:b/>
        </w:rPr>
        <w:t>Database:</w:t>
      </w:r>
    </w:p>
    <w:p w14:paraId="579350B8" w14:textId="77777777" w:rsidR="001746CF" w:rsidRDefault="001746CF" w:rsidP="00274AF8">
      <w:pPr>
        <w:pStyle w:val="nd"/>
        <w:numPr>
          <w:ilvl w:val="0"/>
          <w:numId w:val="9"/>
        </w:numPr>
      </w:pPr>
      <w:r>
        <w:rPr>
          <w:b/>
          <w:bCs/>
        </w:rPr>
        <w:t>@nestjs/mongoose</w:t>
      </w:r>
      <w:r>
        <w:t xml:space="preserve"> (v11.0.3): Tích hợp Mongoose với NestJS</w:t>
      </w:r>
    </w:p>
    <w:p w14:paraId="498C91D0" w14:textId="77777777" w:rsidR="001746CF" w:rsidRDefault="001746CF" w:rsidP="00274AF8">
      <w:pPr>
        <w:pStyle w:val="nd"/>
        <w:numPr>
          <w:ilvl w:val="0"/>
          <w:numId w:val="9"/>
        </w:numPr>
      </w:pPr>
      <w:r>
        <w:rPr>
          <w:b/>
          <w:bCs/>
        </w:rPr>
        <w:t>mongoose</w:t>
      </w:r>
      <w:r>
        <w:t xml:space="preserve"> (v8.19.1): ODM (Object Data Modeling) cho MongoDB</w:t>
      </w:r>
    </w:p>
    <w:p w14:paraId="30C2B2C7" w14:textId="77777777" w:rsidR="001746CF" w:rsidRPr="00320BD5" w:rsidRDefault="001746CF" w:rsidP="00320BD5">
      <w:pPr>
        <w:pStyle w:val="nd"/>
        <w:rPr>
          <w:b/>
        </w:rPr>
      </w:pPr>
      <w:r w:rsidRPr="00320BD5">
        <w:rPr>
          <w:b/>
        </w:rPr>
        <w:t>Authentication &amp; Security:</w:t>
      </w:r>
    </w:p>
    <w:p w14:paraId="38514A72" w14:textId="77777777" w:rsidR="001746CF" w:rsidRDefault="001746CF" w:rsidP="00274AF8">
      <w:pPr>
        <w:pStyle w:val="nd"/>
        <w:numPr>
          <w:ilvl w:val="0"/>
          <w:numId w:val="10"/>
        </w:numPr>
      </w:pPr>
      <w:r w:rsidRPr="00320BD5">
        <w:rPr>
          <w:b/>
        </w:rPr>
        <w:t>@nestjs/passport</w:t>
      </w:r>
      <w:r>
        <w:t xml:space="preserve"> (v11.0.5), </w:t>
      </w:r>
      <w:r w:rsidRPr="00320BD5">
        <w:rPr>
          <w:b/>
        </w:rPr>
        <w:t>passport</w:t>
      </w:r>
      <w:r>
        <w:t xml:space="preserve"> (v0.7.0): Framework xác thực</w:t>
      </w:r>
    </w:p>
    <w:p w14:paraId="21A1BC33" w14:textId="77777777" w:rsidR="001746CF" w:rsidRDefault="001746CF" w:rsidP="00274AF8">
      <w:pPr>
        <w:pStyle w:val="nd"/>
        <w:numPr>
          <w:ilvl w:val="0"/>
          <w:numId w:val="10"/>
        </w:numPr>
      </w:pPr>
      <w:r w:rsidRPr="00320BD5">
        <w:rPr>
          <w:b/>
        </w:rPr>
        <w:t>passport-jwt</w:t>
      </w:r>
      <w:r>
        <w:t xml:space="preserve"> (v4.0.1): Chiến lược JWT cho Passport</w:t>
      </w:r>
    </w:p>
    <w:p w14:paraId="54BDC0A0" w14:textId="77777777" w:rsidR="001746CF" w:rsidRDefault="001746CF" w:rsidP="00274AF8">
      <w:pPr>
        <w:pStyle w:val="nd"/>
        <w:numPr>
          <w:ilvl w:val="0"/>
          <w:numId w:val="10"/>
        </w:numPr>
      </w:pPr>
      <w:r w:rsidRPr="00320BD5">
        <w:rPr>
          <w:b/>
        </w:rPr>
        <w:t>@nestjs/jwt</w:t>
      </w:r>
      <w:r>
        <w:t xml:space="preserve"> (v11.0.1): Quản lý JSON Web Token</w:t>
      </w:r>
    </w:p>
    <w:p w14:paraId="0E939AA3" w14:textId="77777777" w:rsidR="001746CF" w:rsidRDefault="001746CF" w:rsidP="00274AF8">
      <w:pPr>
        <w:pStyle w:val="nd"/>
        <w:numPr>
          <w:ilvl w:val="0"/>
          <w:numId w:val="10"/>
        </w:numPr>
      </w:pPr>
      <w:r w:rsidRPr="00320BD5">
        <w:rPr>
          <w:b/>
        </w:rPr>
        <w:t>bcrypt</w:t>
      </w:r>
      <w:r>
        <w:t xml:space="preserve"> (v6.0.0): Mã hóa mật khẩu</w:t>
      </w:r>
    </w:p>
    <w:p w14:paraId="544A9681" w14:textId="56BC5EA2" w:rsidR="001746CF" w:rsidRDefault="001746CF" w:rsidP="00274AF8">
      <w:pPr>
        <w:pStyle w:val="nd"/>
        <w:numPr>
          <w:ilvl w:val="0"/>
          <w:numId w:val="10"/>
        </w:numPr>
      </w:pPr>
      <w:r w:rsidRPr="00320BD5">
        <w:rPr>
          <w:b/>
        </w:rPr>
        <w:t>crypto</w:t>
      </w:r>
      <w:r>
        <w:t xml:space="preserve"> (v1.0.1): Mã hóa và bảo mật</w:t>
      </w:r>
      <w:r w:rsidR="00320BD5">
        <w:br w:type="page"/>
      </w:r>
    </w:p>
    <w:p w14:paraId="4AB4E513" w14:textId="77777777" w:rsidR="001746CF" w:rsidRPr="00320BD5" w:rsidRDefault="001746CF" w:rsidP="00320BD5">
      <w:pPr>
        <w:pStyle w:val="nd"/>
        <w:rPr>
          <w:b/>
        </w:rPr>
      </w:pPr>
      <w:r w:rsidRPr="00320BD5">
        <w:rPr>
          <w:b/>
        </w:rPr>
        <w:lastRenderedPageBreak/>
        <w:t>Validation &amp; Transformation:</w:t>
      </w:r>
    </w:p>
    <w:p w14:paraId="18C4F979" w14:textId="77777777" w:rsidR="001746CF" w:rsidRDefault="001746CF" w:rsidP="00274AF8">
      <w:pPr>
        <w:pStyle w:val="nd"/>
        <w:numPr>
          <w:ilvl w:val="0"/>
          <w:numId w:val="11"/>
        </w:numPr>
      </w:pPr>
      <w:r>
        <w:rPr>
          <w:b/>
          <w:bCs/>
        </w:rPr>
        <w:t>class-validator</w:t>
      </w:r>
      <w:r>
        <w:t xml:space="preserve"> (v0.14.2): Validate dữ liệu đầu vào</w:t>
      </w:r>
    </w:p>
    <w:p w14:paraId="57A35C31" w14:textId="77777777" w:rsidR="001746CF" w:rsidRDefault="001746CF" w:rsidP="00274AF8">
      <w:pPr>
        <w:pStyle w:val="nd"/>
        <w:numPr>
          <w:ilvl w:val="0"/>
          <w:numId w:val="11"/>
        </w:numPr>
      </w:pPr>
      <w:r>
        <w:rPr>
          <w:b/>
          <w:bCs/>
        </w:rPr>
        <w:t>class-transformer</w:t>
      </w:r>
      <w:r>
        <w:t xml:space="preserve"> (v0.5.1): Transform và serialize objects</w:t>
      </w:r>
    </w:p>
    <w:p w14:paraId="31149759" w14:textId="77777777" w:rsidR="001746CF" w:rsidRDefault="001746CF" w:rsidP="00274AF8">
      <w:pPr>
        <w:pStyle w:val="nd"/>
        <w:numPr>
          <w:ilvl w:val="0"/>
          <w:numId w:val="11"/>
        </w:numPr>
      </w:pPr>
      <w:r>
        <w:rPr>
          <w:b/>
          <w:bCs/>
        </w:rPr>
        <w:t>@nestjs/mapped-types</w:t>
      </w:r>
      <w:r>
        <w:t xml:space="preserve"> (v2.1.0): Utility types cho DTO</w:t>
      </w:r>
    </w:p>
    <w:p w14:paraId="7DFEF91C" w14:textId="77777777" w:rsidR="001746CF" w:rsidRPr="00320BD5" w:rsidRDefault="001746CF" w:rsidP="00320BD5">
      <w:pPr>
        <w:pStyle w:val="nd"/>
        <w:rPr>
          <w:b/>
        </w:rPr>
      </w:pPr>
      <w:r w:rsidRPr="00320BD5">
        <w:rPr>
          <w:b/>
        </w:rPr>
        <w:t>Utilities:</w:t>
      </w:r>
    </w:p>
    <w:p w14:paraId="39A7A7D3" w14:textId="77777777" w:rsidR="001746CF" w:rsidRDefault="001746CF" w:rsidP="00274AF8">
      <w:pPr>
        <w:pStyle w:val="nd"/>
        <w:numPr>
          <w:ilvl w:val="0"/>
          <w:numId w:val="12"/>
        </w:numPr>
      </w:pPr>
      <w:r>
        <w:rPr>
          <w:b/>
          <w:bCs/>
        </w:rPr>
        <w:t>@nestjs/config</w:t>
      </w:r>
      <w:r>
        <w:t xml:space="preserve"> (v4.0.2): Quản lý cấu hình môi trường</w:t>
      </w:r>
    </w:p>
    <w:p w14:paraId="6FDE1ED8" w14:textId="77777777" w:rsidR="001746CF" w:rsidRDefault="001746CF" w:rsidP="00274AF8">
      <w:pPr>
        <w:pStyle w:val="nd"/>
        <w:numPr>
          <w:ilvl w:val="0"/>
          <w:numId w:val="12"/>
        </w:numPr>
      </w:pPr>
      <w:r>
        <w:rPr>
          <w:b/>
          <w:bCs/>
        </w:rPr>
        <w:t>axios</w:t>
      </w:r>
      <w:r>
        <w:t xml:space="preserve"> (v1.13.1): HTTP client để gọi external APIs</w:t>
      </w:r>
    </w:p>
    <w:p w14:paraId="37523277" w14:textId="77777777" w:rsidR="001746CF" w:rsidRDefault="001746CF" w:rsidP="00274AF8">
      <w:pPr>
        <w:pStyle w:val="nd"/>
        <w:numPr>
          <w:ilvl w:val="0"/>
          <w:numId w:val="12"/>
        </w:numPr>
      </w:pPr>
      <w:r>
        <w:rPr>
          <w:b/>
          <w:bCs/>
        </w:rPr>
        <w:t>moment</w:t>
      </w:r>
      <w:r>
        <w:t xml:space="preserve"> (v2.30.1): Xử lý ngày tháng</w:t>
      </w:r>
    </w:p>
    <w:p w14:paraId="6766CB95" w14:textId="77777777" w:rsidR="001746CF" w:rsidRDefault="001746CF" w:rsidP="00274AF8">
      <w:pPr>
        <w:pStyle w:val="nd"/>
        <w:numPr>
          <w:ilvl w:val="0"/>
          <w:numId w:val="12"/>
        </w:numPr>
      </w:pPr>
      <w:r>
        <w:rPr>
          <w:b/>
          <w:bCs/>
        </w:rPr>
        <w:t>hbs</w:t>
      </w:r>
      <w:r>
        <w:t xml:space="preserve"> (v4.2.0): Template engine Handlebars</w:t>
      </w:r>
    </w:p>
    <w:p w14:paraId="6D9CF07D" w14:textId="77777777" w:rsidR="001746CF" w:rsidRPr="00320BD5" w:rsidRDefault="001746CF" w:rsidP="00320BD5">
      <w:pPr>
        <w:pStyle w:val="nd"/>
        <w:rPr>
          <w:b/>
        </w:rPr>
      </w:pPr>
      <w:bookmarkStart w:id="248" w:name="_sw0xhl4s4dpc"/>
      <w:bookmarkEnd w:id="248"/>
      <w:r w:rsidRPr="00320BD5">
        <w:rPr>
          <w:b/>
        </w:rPr>
        <w:t>DevDependencies (Development)</w:t>
      </w:r>
    </w:p>
    <w:p w14:paraId="38C2D1B0" w14:textId="10CCCC3E" w:rsidR="001746CF" w:rsidRDefault="001746CF" w:rsidP="00320BD5">
      <w:pPr>
        <w:pStyle w:val="nd"/>
      </w:pPr>
      <w:r>
        <w:t xml:space="preserve">Các thư viện hỗ trợ trong quá trình </w:t>
      </w:r>
      <w:r w:rsidR="00740F02">
        <w:t>thực hiện dự án</w:t>
      </w:r>
      <w:r>
        <w:t>:</w:t>
      </w:r>
    </w:p>
    <w:p w14:paraId="24F32488" w14:textId="77777777" w:rsidR="001746CF" w:rsidRPr="00320BD5" w:rsidRDefault="001746CF" w:rsidP="00320BD5">
      <w:pPr>
        <w:pStyle w:val="nd"/>
        <w:rPr>
          <w:b/>
        </w:rPr>
      </w:pPr>
      <w:r w:rsidRPr="00320BD5">
        <w:rPr>
          <w:b/>
        </w:rPr>
        <w:t>TypeScript:</w:t>
      </w:r>
    </w:p>
    <w:p w14:paraId="1ECD35D9" w14:textId="77777777" w:rsidR="001746CF" w:rsidRDefault="001746CF" w:rsidP="00274AF8">
      <w:pPr>
        <w:pStyle w:val="nd"/>
        <w:numPr>
          <w:ilvl w:val="0"/>
          <w:numId w:val="13"/>
        </w:numPr>
      </w:pPr>
      <w:r>
        <w:rPr>
          <w:b/>
          <w:bCs/>
        </w:rPr>
        <w:t>typescript</w:t>
      </w:r>
      <w:r>
        <w:t xml:space="preserve"> (v5.7.3): Ngôn ngữ lập trình chính</w:t>
      </w:r>
    </w:p>
    <w:p w14:paraId="41978166" w14:textId="77777777" w:rsidR="001746CF" w:rsidRDefault="001746CF" w:rsidP="00274AF8">
      <w:pPr>
        <w:pStyle w:val="nd"/>
        <w:numPr>
          <w:ilvl w:val="0"/>
          <w:numId w:val="13"/>
        </w:numPr>
      </w:pPr>
      <w:r>
        <w:rPr>
          <w:b/>
          <w:bCs/>
        </w:rPr>
        <w:t>@types/node</w:t>
      </w:r>
      <w:r>
        <w:t xml:space="preserve">, </w:t>
      </w:r>
      <w:r>
        <w:rPr>
          <w:b/>
          <w:bCs/>
        </w:rPr>
        <w:t>@types/express</w:t>
      </w:r>
      <w:r>
        <w:t xml:space="preserve">, </w:t>
      </w:r>
      <w:r>
        <w:rPr>
          <w:b/>
          <w:bCs/>
        </w:rPr>
        <w:t>@types/passport-jwt</w:t>
      </w:r>
      <w:r>
        <w:t>, etc.: Type definitions cho TypeScript</w:t>
      </w:r>
    </w:p>
    <w:p w14:paraId="6C4C0F67" w14:textId="77777777" w:rsidR="001746CF" w:rsidRDefault="001746CF" w:rsidP="00274AF8">
      <w:pPr>
        <w:pStyle w:val="nd"/>
        <w:numPr>
          <w:ilvl w:val="0"/>
          <w:numId w:val="13"/>
        </w:numPr>
      </w:pPr>
      <w:r>
        <w:rPr>
          <w:b/>
          <w:bCs/>
        </w:rPr>
        <w:t>ts-node</w:t>
      </w:r>
      <w:r>
        <w:t xml:space="preserve"> (v10.9.2): Chạy TypeScript trực tiếp</w:t>
      </w:r>
    </w:p>
    <w:p w14:paraId="3CF7CB18" w14:textId="77777777" w:rsidR="001746CF" w:rsidRDefault="001746CF" w:rsidP="00274AF8">
      <w:pPr>
        <w:pStyle w:val="nd"/>
        <w:numPr>
          <w:ilvl w:val="0"/>
          <w:numId w:val="13"/>
        </w:numPr>
      </w:pPr>
      <w:r>
        <w:rPr>
          <w:b/>
          <w:bCs/>
        </w:rPr>
        <w:t>ts-loader</w:t>
      </w:r>
      <w:r>
        <w:t xml:space="preserve"> (v9.5.2): TypeScript loader cho Webpack</w:t>
      </w:r>
    </w:p>
    <w:p w14:paraId="0937281F" w14:textId="77777777" w:rsidR="001746CF" w:rsidRPr="00320BD5" w:rsidRDefault="001746CF" w:rsidP="00320BD5">
      <w:pPr>
        <w:pStyle w:val="nd"/>
        <w:rPr>
          <w:b/>
        </w:rPr>
      </w:pPr>
      <w:r w:rsidRPr="00320BD5">
        <w:rPr>
          <w:b/>
        </w:rPr>
        <w:t>Testing:</w:t>
      </w:r>
    </w:p>
    <w:p w14:paraId="240ADCEB" w14:textId="77777777" w:rsidR="001746CF" w:rsidRDefault="001746CF" w:rsidP="00274AF8">
      <w:pPr>
        <w:pStyle w:val="nd"/>
        <w:numPr>
          <w:ilvl w:val="0"/>
          <w:numId w:val="14"/>
        </w:numPr>
      </w:pPr>
      <w:r>
        <w:rPr>
          <w:b/>
          <w:bCs/>
        </w:rPr>
        <w:t>jest</w:t>
      </w:r>
      <w:r>
        <w:t xml:space="preserve"> (v30.0.0): Framework testing</w:t>
      </w:r>
    </w:p>
    <w:p w14:paraId="4FC9EAED" w14:textId="77777777" w:rsidR="001746CF" w:rsidRDefault="001746CF" w:rsidP="00274AF8">
      <w:pPr>
        <w:pStyle w:val="nd"/>
        <w:numPr>
          <w:ilvl w:val="0"/>
          <w:numId w:val="14"/>
        </w:numPr>
      </w:pPr>
      <w:r>
        <w:rPr>
          <w:b/>
          <w:bCs/>
        </w:rPr>
        <w:t>@nestjs/testing</w:t>
      </w:r>
      <w:r>
        <w:t xml:space="preserve"> (v11.0.1): Utilities testing cho NestJS</w:t>
      </w:r>
    </w:p>
    <w:p w14:paraId="104671D9" w14:textId="77777777" w:rsidR="001746CF" w:rsidRDefault="001746CF" w:rsidP="00274AF8">
      <w:pPr>
        <w:pStyle w:val="nd"/>
        <w:numPr>
          <w:ilvl w:val="0"/>
          <w:numId w:val="14"/>
        </w:numPr>
      </w:pPr>
      <w:r>
        <w:rPr>
          <w:b/>
          <w:bCs/>
        </w:rPr>
        <w:t>ts-jest</w:t>
      </w:r>
      <w:r>
        <w:t xml:space="preserve"> (v29.2.5): Jest transformer cho TypeScript</w:t>
      </w:r>
    </w:p>
    <w:p w14:paraId="798A4CF3" w14:textId="77777777" w:rsidR="001746CF" w:rsidRDefault="001746CF" w:rsidP="00274AF8">
      <w:pPr>
        <w:pStyle w:val="nd"/>
        <w:numPr>
          <w:ilvl w:val="0"/>
          <w:numId w:val="14"/>
        </w:numPr>
      </w:pPr>
      <w:r>
        <w:rPr>
          <w:b/>
          <w:bCs/>
        </w:rPr>
        <w:t>supertest</w:t>
      </w:r>
      <w:r>
        <w:t xml:space="preserve"> (v7.0.0): HTTP testing library</w:t>
      </w:r>
    </w:p>
    <w:p w14:paraId="49B6EC2E" w14:textId="77777777" w:rsidR="001746CF" w:rsidRPr="00320BD5" w:rsidRDefault="001746CF" w:rsidP="00320BD5">
      <w:pPr>
        <w:pStyle w:val="nd"/>
        <w:rPr>
          <w:b/>
        </w:rPr>
      </w:pPr>
      <w:r w:rsidRPr="00320BD5">
        <w:rPr>
          <w:b/>
        </w:rPr>
        <w:t>Code Quality:</w:t>
      </w:r>
    </w:p>
    <w:p w14:paraId="098F7BC1" w14:textId="77777777" w:rsidR="001746CF" w:rsidRDefault="001746CF" w:rsidP="00274AF8">
      <w:pPr>
        <w:pStyle w:val="nd"/>
        <w:numPr>
          <w:ilvl w:val="0"/>
          <w:numId w:val="15"/>
        </w:numPr>
      </w:pPr>
      <w:r>
        <w:rPr>
          <w:b/>
          <w:bCs/>
        </w:rPr>
        <w:t>eslint</w:t>
      </w:r>
      <w:r>
        <w:t xml:space="preserve"> (v9.18.0): Linter để kiểm tra code quality</w:t>
      </w:r>
    </w:p>
    <w:p w14:paraId="608B42D3" w14:textId="77777777" w:rsidR="001746CF" w:rsidRDefault="001746CF" w:rsidP="00274AF8">
      <w:pPr>
        <w:pStyle w:val="nd"/>
        <w:numPr>
          <w:ilvl w:val="0"/>
          <w:numId w:val="15"/>
        </w:numPr>
      </w:pPr>
      <w:r>
        <w:rPr>
          <w:b/>
          <w:bCs/>
        </w:rPr>
        <w:t>prettier</w:t>
      </w:r>
      <w:r>
        <w:t xml:space="preserve"> (v3.4.2): Code formatter</w:t>
      </w:r>
    </w:p>
    <w:p w14:paraId="598F7CD5" w14:textId="77777777" w:rsidR="001746CF" w:rsidRDefault="001746CF" w:rsidP="00274AF8">
      <w:pPr>
        <w:pStyle w:val="nd"/>
        <w:numPr>
          <w:ilvl w:val="0"/>
          <w:numId w:val="15"/>
        </w:numPr>
      </w:pPr>
      <w:r>
        <w:rPr>
          <w:b/>
          <w:bCs/>
        </w:rPr>
        <w:t>eslint-config-prettier</w:t>
      </w:r>
      <w:r>
        <w:t xml:space="preserve"> (v10.0.1): Tích hợp ESLint với Prettier</w:t>
      </w:r>
    </w:p>
    <w:p w14:paraId="70B4CB98" w14:textId="77777777" w:rsidR="001746CF" w:rsidRDefault="001746CF" w:rsidP="00274AF8">
      <w:pPr>
        <w:pStyle w:val="nd"/>
        <w:numPr>
          <w:ilvl w:val="0"/>
          <w:numId w:val="15"/>
        </w:numPr>
      </w:pPr>
      <w:r>
        <w:rPr>
          <w:b/>
          <w:bCs/>
        </w:rPr>
        <w:t>typescript-eslint</w:t>
      </w:r>
      <w:r>
        <w:t xml:space="preserve"> (v8.20.0): ESLint plugin cho TypeScript</w:t>
      </w:r>
    </w:p>
    <w:p w14:paraId="62F38CB7" w14:textId="77777777" w:rsidR="001746CF" w:rsidRPr="00320BD5" w:rsidRDefault="001746CF" w:rsidP="00320BD5">
      <w:pPr>
        <w:pStyle w:val="nd"/>
        <w:rPr>
          <w:b/>
        </w:rPr>
      </w:pPr>
      <w:r w:rsidRPr="00320BD5">
        <w:rPr>
          <w:b/>
        </w:rPr>
        <w:t>NestJS CLI:</w:t>
      </w:r>
    </w:p>
    <w:p w14:paraId="346A241E" w14:textId="77777777" w:rsidR="001746CF" w:rsidRDefault="001746CF" w:rsidP="00320BD5">
      <w:pPr>
        <w:pStyle w:val="nd"/>
      </w:pPr>
      <w:r w:rsidRPr="00320BD5">
        <w:rPr>
          <w:b/>
        </w:rPr>
        <w:t>@nestjs/cli</w:t>
      </w:r>
      <w:r>
        <w:t xml:space="preserve"> (v11.0.0): Command line tool cho NestJS</w:t>
      </w:r>
    </w:p>
    <w:p w14:paraId="456E6CE6" w14:textId="5D8DC8F3" w:rsidR="001746CF" w:rsidRDefault="001746CF" w:rsidP="00320BD5">
      <w:pPr>
        <w:pStyle w:val="nd"/>
      </w:pPr>
      <w:r w:rsidRPr="00320BD5">
        <w:rPr>
          <w:b/>
        </w:rPr>
        <w:t>@nestjs/schematics</w:t>
      </w:r>
      <w:r>
        <w:t xml:space="preserve"> (v11.0.0): Code generators cho NestJS</w:t>
      </w:r>
      <w:r w:rsidR="00320BD5">
        <w:br w:type="page"/>
      </w:r>
    </w:p>
    <w:p w14:paraId="6447F6A1" w14:textId="77777777" w:rsidR="001746CF" w:rsidRPr="00320BD5" w:rsidRDefault="001746CF" w:rsidP="00320BD5">
      <w:pPr>
        <w:pStyle w:val="nd"/>
        <w:rPr>
          <w:b/>
        </w:rPr>
      </w:pPr>
      <w:bookmarkStart w:id="249" w:name="_4q00yfg6o61h"/>
      <w:bookmarkEnd w:id="249"/>
      <w:r w:rsidRPr="00320BD5">
        <w:rPr>
          <w:b/>
        </w:rPr>
        <w:lastRenderedPageBreak/>
        <w:t>Cách cài đặt Dependencies</w:t>
      </w:r>
    </w:p>
    <w:p w14:paraId="37CD7C12" w14:textId="77777777" w:rsidR="001746CF" w:rsidRDefault="001746CF" w:rsidP="00320BD5">
      <w:pPr>
        <w:pStyle w:val="nd"/>
      </w:pPr>
      <w:r>
        <w:t>Sau khi clone hoặc tải project về, chạy lệnh sau trong thư mục project:</w:t>
      </w:r>
    </w:p>
    <w:p w14:paraId="611D827F" w14:textId="77777777" w:rsidR="001746CF" w:rsidRPr="00356F2B" w:rsidRDefault="001746CF" w:rsidP="001746CF">
      <w:pPr>
        <w:shd w:val="clear" w:color="auto" w:fill="1F1F1F"/>
        <w:spacing w:line="324" w:lineRule="auto"/>
        <w:rPr>
          <w:color w:val="CCCCCC"/>
        </w:rPr>
      </w:pPr>
      <w:r w:rsidRPr="00356F2B">
        <w:rPr>
          <w:color w:val="FFFFFF"/>
        </w:rPr>
        <w:t>npm install</w:t>
      </w:r>
    </w:p>
    <w:p w14:paraId="442438AC" w14:textId="77777777" w:rsidR="001746CF" w:rsidRDefault="001746CF" w:rsidP="001746CF">
      <w:pPr>
        <w:spacing w:line="360" w:lineRule="auto"/>
        <w:rPr>
          <w:rFonts w:ascii="Calibri" w:hAnsi="Calibri"/>
          <w:color w:val="4078F2"/>
        </w:rPr>
      </w:pPr>
      <w:r>
        <w:rPr>
          <w:color w:val="4078F2"/>
        </w:rPr>
        <w:t xml:space="preserve"> </w:t>
      </w:r>
    </w:p>
    <w:p w14:paraId="3C9F05F6" w14:textId="77777777" w:rsidR="001746CF" w:rsidRDefault="001746CF" w:rsidP="00320BD5">
      <w:pPr>
        <w:pStyle w:val="nd"/>
      </w:pPr>
      <w:r>
        <w:t xml:space="preserve">Lệnh này sẽ tự động cài đặt tất cả các dependencies được liệt kê trong </w:t>
      </w:r>
      <w:r w:rsidRPr="00320BD5">
        <w:rPr>
          <w:rFonts w:ascii="Roboto Mono" w:hAnsi="Roboto Mono"/>
          <w:b/>
        </w:rPr>
        <w:t>package.json</w:t>
      </w:r>
      <w:r>
        <w:t>.</w:t>
      </w:r>
    </w:p>
    <w:p w14:paraId="3BB4824A" w14:textId="77777777" w:rsidR="001746CF" w:rsidRDefault="001746CF" w:rsidP="00320BD5">
      <w:pPr>
        <w:pStyle w:val="nd"/>
      </w:pPr>
      <w:r>
        <w:t>File package-lock.json sẽ được tự động tạo ra khi chạy npm install, giúp đảm bảo các dependencies giống nhau trên mọi máy</w:t>
      </w:r>
    </w:p>
    <w:p w14:paraId="16F71525" w14:textId="77777777" w:rsidR="001746CF" w:rsidRDefault="001746CF" w:rsidP="001746CF">
      <w:pPr>
        <w:spacing w:line="360" w:lineRule="auto"/>
      </w:pPr>
      <w:r>
        <w:t xml:space="preserve"> </w:t>
      </w:r>
    </w:p>
    <w:p w14:paraId="1FF2F221" w14:textId="48AE9377" w:rsidR="001746CF" w:rsidRPr="00320BD5" w:rsidRDefault="001746CF" w:rsidP="00320BD5">
      <w:pPr>
        <w:pStyle w:val="Heading2"/>
      </w:pPr>
      <w:bookmarkStart w:id="250" w:name="_Toc216899016"/>
      <w:bookmarkStart w:id="251" w:name="_Toc216899074"/>
      <w:bookmarkStart w:id="252" w:name="_Toc216899467"/>
      <w:bookmarkStart w:id="253" w:name="_Toc216899637"/>
      <w:bookmarkStart w:id="254" w:name="_Toc216900274"/>
      <w:r w:rsidRPr="00320BD5">
        <w:t>Cách kết nối database</w:t>
      </w:r>
      <w:bookmarkEnd w:id="250"/>
      <w:bookmarkEnd w:id="251"/>
      <w:bookmarkEnd w:id="252"/>
      <w:bookmarkEnd w:id="253"/>
      <w:bookmarkEnd w:id="254"/>
    </w:p>
    <w:p w14:paraId="463F8C9E" w14:textId="79E79EA1" w:rsidR="001746CF" w:rsidRDefault="001746CF" w:rsidP="00320BD5">
      <w:pPr>
        <w:pStyle w:val="nd"/>
        <w:rPr>
          <w:sz w:val="24"/>
          <w:szCs w:val="24"/>
        </w:rPr>
      </w:pPr>
      <w:r>
        <w:t xml:space="preserve">Dự án sử dụng </w:t>
      </w:r>
      <w:r>
        <w:rPr>
          <w:b/>
          <w:bCs/>
        </w:rPr>
        <w:t>MongoDB</w:t>
      </w:r>
      <w:r w:rsidR="00546D0E">
        <w:t xml:space="preserve"> làm database </w:t>
      </w:r>
      <w:r>
        <w:t xml:space="preserve">và </w:t>
      </w:r>
      <w:r>
        <w:rPr>
          <w:b/>
          <w:bCs/>
        </w:rPr>
        <w:t>Mongoose</w:t>
      </w:r>
      <w:r>
        <w:t xml:space="preserve"> làm ODM (Object Data Modeling). Mongoose cung cấp một cách tiếp cận schema-based để modeling dữ liệu ứng dụng, với các tính năng như validation, query builder và middleware.</w:t>
      </w:r>
    </w:p>
    <w:p w14:paraId="0F025ED2" w14:textId="77777777" w:rsidR="001746CF" w:rsidRPr="00320BD5" w:rsidRDefault="001746CF" w:rsidP="00320BD5">
      <w:pPr>
        <w:pStyle w:val="nd"/>
        <w:rPr>
          <w:b/>
        </w:rPr>
      </w:pPr>
      <w:r w:rsidRPr="00320BD5">
        <w:rPr>
          <w:b/>
        </w:rPr>
        <w:t>Cấu hình kết nối MongoDB:</w:t>
      </w:r>
    </w:p>
    <w:p w14:paraId="68FC5476" w14:textId="77777777" w:rsidR="001746CF" w:rsidRDefault="001746CF" w:rsidP="00320BD5">
      <w:pPr>
        <w:pStyle w:val="nd"/>
      </w:pPr>
      <w:r w:rsidRPr="00320BD5">
        <w:rPr>
          <w:b/>
        </w:rPr>
        <w:t>Bước 1:</w:t>
      </w:r>
      <w:r>
        <w:t xml:space="preserve"> Cài đặt các packages cần thiết</w:t>
      </w:r>
    </w:p>
    <w:p w14:paraId="33411938" w14:textId="77777777" w:rsidR="001746CF" w:rsidRDefault="001746CF" w:rsidP="00320BD5">
      <w:pPr>
        <w:pStyle w:val="nd"/>
      </w:pPr>
      <w:r>
        <w:t>Các packages sau đã được cài đặt trong project:</w:t>
      </w:r>
    </w:p>
    <w:p w14:paraId="637157D4" w14:textId="77777777" w:rsidR="001746CF" w:rsidRPr="00356F2B" w:rsidRDefault="001746CF" w:rsidP="001746CF">
      <w:pPr>
        <w:shd w:val="clear" w:color="auto" w:fill="1F1F1F"/>
        <w:spacing w:line="324" w:lineRule="auto"/>
        <w:rPr>
          <w:color w:val="CCCCCC"/>
        </w:rPr>
      </w:pPr>
      <w:r w:rsidRPr="00356F2B">
        <w:rPr>
          <w:color w:val="FFFFFF"/>
        </w:rPr>
        <w:t>npm install @nestjs/mongoose mongoose</w:t>
      </w:r>
    </w:p>
    <w:p w14:paraId="0E433BBB" w14:textId="77777777" w:rsidR="001746CF" w:rsidRPr="00356F2B" w:rsidRDefault="001746CF" w:rsidP="001746CF">
      <w:pPr>
        <w:shd w:val="clear" w:color="auto" w:fill="1F1F1F"/>
        <w:spacing w:line="324" w:lineRule="auto"/>
        <w:rPr>
          <w:color w:val="CCCCCC"/>
        </w:rPr>
      </w:pPr>
      <w:r w:rsidRPr="00356F2B">
        <w:rPr>
          <w:color w:val="FFFFFF"/>
        </w:rPr>
        <w:t>npm install @nestjs/config</w:t>
      </w:r>
    </w:p>
    <w:p w14:paraId="445734FF" w14:textId="77777777" w:rsidR="001746CF" w:rsidRDefault="001746CF" w:rsidP="001746CF">
      <w:pPr>
        <w:rPr>
          <w:rFonts w:ascii="Calibri" w:hAnsi="Calibri"/>
        </w:rPr>
      </w:pPr>
      <w:r>
        <w:t xml:space="preserve"> </w:t>
      </w:r>
    </w:p>
    <w:p w14:paraId="60990017" w14:textId="77777777" w:rsidR="001746CF" w:rsidRDefault="001746CF" w:rsidP="00320BD5">
      <w:pPr>
        <w:pStyle w:val="nd"/>
      </w:pPr>
      <w:r w:rsidRPr="00320BD5">
        <w:rPr>
          <w:b/>
        </w:rPr>
        <w:t>Bước 2:</w:t>
      </w:r>
      <w:r>
        <w:t xml:space="preserve"> Tạo file cấu hình môi trường</w:t>
      </w:r>
    </w:p>
    <w:p w14:paraId="68A549F2" w14:textId="77777777" w:rsidR="001746CF" w:rsidRDefault="001746CF" w:rsidP="00320BD5">
      <w:pPr>
        <w:pStyle w:val="nd"/>
      </w:pPr>
      <w:r>
        <w:t xml:space="preserve">Tạo file </w:t>
      </w:r>
      <w:r w:rsidRPr="00320BD5">
        <w:rPr>
          <w:rFonts w:ascii="Roboto Mono" w:hAnsi="Roboto Mono"/>
          <w:b/>
        </w:rPr>
        <w:t>.env</w:t>
      </w:r>
      <w:r w:rsidRPr="00320BD5">
        <w:t xml:space="preserve"> </w:t>
      </w:r>
      <w:r>
        <w:t>ở thư mục gốc của project để lưu trữ connection string:</w:t>
      </w:r>
    </w:p>
    <w:p w14:paraId="24C6147C" w14:textId="77777777" w:rsidR="00EE3E56" w:rsidRDefault="001746CF" w:rsidP="00EE3E56">
      <w:pPr>
        <w:keepNext/>
        <w:jc w:val="center"/>
      </w:pPr>
      <w:r>
        <w:rPr>
          <w:noProof/>
          <w:lang w:val="vi-VN" w:eastAsia="vi-VN"/>
        </w:rPr>
        <w:drawing>
          <wp:inline distT="0" distB="0" distL="0" distR="0" wp14:anchorId="47744BEB" wp14:editId="4C2922CB">
            <wp:extent cx="5283200" cy="1557307"/>
            <wp:effectExtent l="0" t="0" r="0" b="5080"/>
            <wp:docPr id="44" name="Picture 44" descr="C:\Users\quach\AppData\Local\Temp\ksohtml10932\wps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quach\AppData\Local\Temp\ksohtml10932\wps24.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29587" cy="1600457"/>
                    </a:xfrm>
                    <a:prstGeom prst="rect">
                      <a:avLst/>
                    </a:prstGeom>
                    <a:noFill/>
                    <a:ln>
                      <a:noFill/>
                    </a:ln>
                  </pic:spPr>
                </pic:pic>
              </a:graphicData>
            </a:graphic>
          </wp:inline>
        </w:drawing>
      </w:r>
    </w:p>
    <w:p w14:paraId="2812AFB8" w14:textId="04003167" w:rsidR="001746CF" w:rsidRDefault="00EE3E56" w:rsidP="00EE3E56">
      <w:pPr>
        <w:pStyle w:val="Caption"/>
        <w:jc w:val="center"/>
      </w:pPr>
      <w:bookmarkStart w:id="255" w:name="_Toc216900356"/>
      <w:r>
        <w:t xml:space="preserve">Hình  </w:t>
      </w:r>
      <w:fldSimple w:instr=" SEQ Hình_ \* ARABIC ">
        <w:r w:rsidR="004C717C">
          <w:rPr>
            <w:noProof/>
          </w:rPr>
          <w:t>31</w:t>
        </w:r>
      </w:fldSimple>
      <w:r>
        <w:t>: File .env</w:t>
      </w:r>
      <w:bookmarkEnd w:id="255"/>
    </w:p>
    <w:p w14:paraId="79C47AF6" w14:textId="09025B5C" w:rsidR="00EE3E56" w:rsidRPr="00EE3E56" w:rsidRDefault="00EE3E56" w:rsidP="00EE3E56">
      <w:r>
        <w:br w:type="page"/>
      </w:r>
    </w:p>
    <w:p w14:paraId="6FEBE169" w14:textId="77777777" w:rsidR="001746CF" w:rsidRDefault="001746CF" w:rsidP="00EE3E56">
      <w:pPr>
        <w:pStyle w:val="nd"/>
        <w:rPr>
          <w:rFonts w:ascii="Roboto Mono" w:hAnsi="Roboto Mono"/>
        </w:rPr>
      </w:pPr>
      <w:r w:rsidRPr="00EE3E56">
        <w:rPr>
          <w:b/>
        </w:rPr>
        <w:lastRenderedPageBreak/>
        <w:t>Bước 3:</w:t>
      </w:r>
      <w:r>
        <w:t xml:space="preserve"> Cấu hình trong </w:t>
      </w:r>
      <w:r>
        <w:rPr>
          <w:rFonts w:ascii="Roboto Mono" w:hAnsi="Roboto Mono"/>
        </w:rPr>
        <w:t>app.module.ts</w:t>
      </w:r>
    </w:p>
    <w:p w14:paraId="4733627E" w14:textId="77777777" w:rsidR="001746CF" w:rsidRDefault="001746CF" w:rsidP="00EE3E56">
      <w:pPr>
        <w:pStyle w:val="nd"/>
        <w:rPr>
          <w:rFonts w:ascii="Calibri" w:hAnsi="Calibri"/>
        </w:rPr>
      </w:pPr>
      <w:r>
        <w:t xml:space="preserve">File </w:t>
      </w:r>
      <w:r w:rsidRPr="00EE3E56">
        <w:rPr>
          <w:rFonts w:ascii="Roboto Mono" w:hAnsi="Roboto Mono"/>
          <w:b/>
        </w:rPr>
        <w:t>src/app.module.ts</w:t>
      </w:r>
      <w:r w:rsidRPr="00EE3E56">
        <w:t xml:space="preserve"> </w:t>
      </w:r>
      <w:r>
        <w:t>là module chính của ứng dụng, nơi cấu hình kết nối database:</w:t>
      </w:r>
    </w:p>
    <w:p w14:paraId="46689F7C" w14:textId="77777777" w:rsidR="00EE3E56" w:rsidRDefault="001746CF" w:rsidP="00EE3E56">
      <w:pPr>
        <w:keepNext/>
        <w:jc w:val="center"/>
      </w:pPr>
      <w:r>
        <w:rPr>
          <w:noProof/>
          <w:lang w:val="vi-VN" w:eastAsia="vi-VN"/>
        </w:rPr>
        <w:drawing>
          <wp:inline distT="0" distB="0" distL="0" distR="0" wp14:anchorId="539161D1" wp14:editId="06559FEC">
            <wp:extent cx="5344552" cy="2634583"/>
            <wp:effectExtent l="0" t="0" r="0" b="0"/>
            <wp:docPr id="43" name="Picture 43" descr="C:\Users\quach\AppData\Local\Temp\ksohtml10932\wps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quach\AppData\Local\Temp\ksohtml10932\wps25.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24713" cy="2674098"/>
                    </a:xfrm>
                    <a:prstGeom prst="rect">
                      <a:avLst/>
                    </a:prstGeom>
                    <a:noFill/>
                    <a:ln>
                      <a:noFill/>
                    </a:ln>
                  </pic:spPr>
                </pic:pic>
              </a:graphicData>
            </a:graphic>
          </wp:inline>
        </w:drawing>
      </w:r>
    </w:p>
    <w:p w14:paraId="0FF86847" w14:textId="5D97849A" w:rsidR="001746CF" w:rsidRDefault="00EE3E56" w:rsidP="00EE3E56">
      <w:pPr>
        <w:pStyle w:val="Caption"/>
        <w:jc w:val="center"/>
      </w:pPr>
      <w:bookmarkStart w:id="256" w:name="_Toc216900357"/>
      <w:r>
        <w:t xml:space="preserve">Hình  </w:t>
      </w:r>
      <w:fldSimple w:instr=" SEQ Hình_ \* ARABIC ">
        <w:r w:rsidR="004C717C">
          <w:rPr>
            <w:noProof/>
          </w:rPr>
          <w:t>32</w:t>
        </w:r>
      </w:fldSimple>
      <w:r>
        <w:t>: File app.module.ts</w:t>
      </w:r>
      <w:bookmarkEnd w:id="256"/>
    </w:p>
    <w:p w14:paraId="47C53838" w14:textId="77777777" w:rsidR="001746CF" w:rsidRPr="00EE3E56" w:rsidRDefault="001746CF" w:rsidP="00EE3E56">
      <w:pPr>
        <w:pStyle w:val="nd"/>
        <w:rPr>
          <w:b/>
        </w:rPr>
      </w:pPr>
      <w:r w:rsidRPr="00EE3E56">
        <w:rPr>
          <w:b/>
        </w:rPr>
        <w:t>Tạo Schema và Model:</w:t>
      </w:r>
    </w:p>
    <w:p w14:paraId="740AA0AB" w14:textId="5180F948" w:rsidR="001746CF" w:rsidRDefault="001746CF" w:rsidP="00EE3E56">
      <w:pPr>
        <w:jc w:val="center"/>
        <w:rPr>
          <w:b/>
          <w:bCs/>
        </w:rPr>
      </w:pPr>
      <w:r>
        <w:rPr>
          <w:noProof/>
          <w:lang w:val="vi-VN" w:eastAsia="vi-VN"/>
        </w:rPr>
        <w:drawing>
          <wp:inline distT="0" distB="0" distL="0" distR="0" wp14:anchorId="0B627AE7" wp14:editId="3B07F331">
            <wp:extent cx="5243640" cy="2743200"/>
            <wp:effectExtent l="0" t="0" r="0" b="0"/>
            <wp:docPr id="42" name="Picture 42" descr="C:\Users\quach\AppData\Local\Temp\ksohtml10932\wps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quach\AppData\Local\Temp\ksohtml10932\wps26.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40066" cy="2793645"/>
                    </a:xfrm>
                    <a:prstGeom prst="rect">
                      <a:avLst/>
                    </a:prstGeom>
                    <a:noFill/>
                    <a:ln>
                      <a:noFill/>
                    </a:ln>
                  </pic:spPr>
                </pic:pic>
              </a:graphicData>
            </a:graphic>
          </wp:inline>
        </w:drawing>
      </w:r>
    </w:p>
    <w:p w14:paraId="07B90C24" w14:textId="0C5ED027" w:rsidR="001746CF" w:rsidRDefault="001746CF" w:rsidP="00EE3E56">
      <w:pPr>
        <w:jc w:val="center"/>
      </w:pPr>
      <w:r>
        <w:t xml:space="preserve">Hình: File schema </w:t>
      </w:r>
    </w:p>
    <w:p w14:paraId="3337F173" w14:textId="77777777" w:rsidR="00EE3E56" w:rsidRDefault="00EE3E56" w:rsidP="00274AF8">
      <w:pPr>
        <w:numPr>
          <w:ilvl w:val="0"/>
          <w:numId w:val="5"/>
        </w:numPr>
        <w:spacing w:before="100" w:beforeAutospacing="1" w:after="100" w:afterAutospacing="1" w:line="256" w:lineRule="auto"/>
        <w:jc w:val="left"/>
        <w:rPr>
          <w:b/>
          <w:bCs/>
        </w:rPr>
      </w:pPr>
      <w:r>
        <w:rPr>
          <w:b/>
          <w:bCs/>
        </w:rPr>
        <w:br w:type="page"/>
      </w:r>
    </w:p>
    <w:p w14:paraId="61137DC5" w14:textId="1D85DB3A" w:rsidR="001746CF" w:rsidRPr="00EE3E56" w:rsidRDefault="001746CF" w:rsidP="00EE3E56">
      <w:pPr>
        <w:pStyle w:val="nd"/>
        <w:rPr>
          <w:b/>
        </w:rPr>
      </w:pPr>
      <w:r w:rsidRPr="00EE3E56">
        <w:rPr>
          <w:b/>
        </w:rPr>
        <w:lastRenderedPageBreak/>
        <w:t>Sử dụng Model trong Service</w:t>
      </w:r>
    </w:p>
    <w:p w14:paraId="43CCCD5A" w14:textId="77777777" w:rsidR="001746CF" w:rsidRDefault="001746CF" w:rsidP="00EE3E56">
      <w:pPr>
        <w:pStyle w:val="nd"/>
      </w:pPr>
      <w:r>
        <w:t>Đăng ký Schema trong Module:</w:t>
      </w:r>
    </w:p>
    <w:p w14:paraId="4D476EEE" w14:textId="77777777" w:rsidR="00EE3E56" w:rsidRDefault="001746CF" w:rsidP="00EE3E56">
      <w:pPr>
        <w:keepNext/>
        <w:jc w:val="center"/>
      </w:pPr>
      <w:r>
        <w:rPr>
          <w:noProof/>
          <w:lang w:val="vi-VN" w:eastAsia="vi-VN"/>
        </w:rPr>
        <w:drawing>
          <wp:inline distT="0" distB="0" distL="0" distR="0" wp14:anchorId="5C119994" wp14:editId="68F897D3">
            <wp:extent cx="5200258" cy="1969135"/>
            <wp:effectExtent l="0" t="0" r="635" b="0"/>
            <wp:docPr id="41" name="Picture 41" descr="C:\Users\quach\AppData\Local\Temp\ksohtml10932\wps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quach\AppData\Local\Temp\ksohtml10932\wps27.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16028" cy="2012973"/>
                    </a:xfrm>
                    <a:prstGeom prst="rect">
                      <a:avLst/>
                    </a:prstGeom>
                    <a:noFill/>
                    <a:ln>
                      <a:noFill/>
                    </a:ln>
                  </pic:spPr>
                </pic:pic>
              </a:graphicData>
            </a:graphic>
          </wp:inline>
        </w:drawing>
      </w:r>
    </w:p>
    <w:p w14:paraId="22EEC6EB" w14:textId="624985BE" w:rsidR="001746CF" w:rsidRDefault="00EE3E56" w:rsidP="00EE3E56">
      <w:pPr>
        <w:pStyle w:val="Caption"/>
        <w:jc w:val="center"/>
      </w:pPr>
      <w:bookmarkStart w:id="257" w:name="_Toc216900358"/>
      <w:r>
        <w:t xml:space="preserve">Hình  </w:t>
      </w:r>
      <w:fldSimple w:instr=" SEQ Hình_ \* ARABIC ">
        <w:r w:rsidR="004C717C">
          <w:rPr>
            <w:noProof/>
          </w:rPr>
          <w:t>33</w:t>
        </w:r>
      </w:fldSimple>
      <w:r>
        <w:t>: File Module</w:t>
      </w:r>
      <w:bookmarkEnd w:id="257"/>
    </w:p>
    <w:p w14:paraId="6CE29379" w14:textId="79206691" w:rsidR="001746CF" w:rsidRPr="00EE3E56" w:rsidRDefault="001746CF" w:rsidP="00EE3E56">
      <w:pPr>
        <w:pStyle w:val="nd"/>
        <w:rPr>
          <w:b/>
        </w:rPr>
      </w:pPr>
      <w:r w:rsidRPr="00EE3E56">
        <w:rPr>
          <w:b/>
        </w:rPr>
        <w:t>Sử dụng trong Service:</w:t>
      </w:r>
    </w:p>
    <w:p w14:paraId="5B2B3B8B" w14:textId="77777777" w:rsidR="00EE3E56" w:rsidRDefault="001746CF" w:rsidP="00EE3E56">
      <w:pPr>
        <w:keepNext/>
        <w:jc w:val="center"/>
      </w:pPr>
      <w:r>
        <w:rPr>
          <w:noProof/>
          <w:lang w:val="vi-VN" w:eastAsia="vi-VN"/>
        </w:rPr>
        <w:drawing>
          <wp:inline distT="0" distB="0" distL="0" distR="0" wp14:anchorId="2A3D9C4E" wp14:editId="5F9AE9E2">
            <wp:extent cx="5225401" cy="2517997"/>
            <wp:effectExtent l="0" t="0" r="0" b="0"/>
            <wp:docPr id="40" name="Picture 40" descr="C:\Users\quach\AppData\Local\Temp\ksohtml10932\wp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quach\AppData\Local\Temp\ksohtml10932\wps28.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92230" cy="2550200"/>
                    </a:xfrm>
                    <a:prstGeom prst="rect">
                      <a:avLst/>
                    </a:prstGeom>
                    <a:noFill/>
                    <a:ln>
                      <a:noFill/>
                    </a:ln>
                  </pic:spPr>
                </pic:pic>
              </a:graphicData>
            </a:graphic>
          </wp:inline>
        </w:drawing>
      </w:r>
    </w:p>
    <w:p w14:paraId="4B406CE9" w14:textId="5A5EF00F" w:rsidR="001746CF" w:rsidRDefault="00EE3E56" w:rsidP="00EE3E56">
      <w:pPr>
        <w:pStyle w:val="Caption"/>
        <w:jc w:val="center"/>
      </w:pPr>
      <w:bookmarkStart w:id="258" w:name="_Toc216900359"/>
      <w:r>
        <w:t xml:space="preserve">Hình  </w:t>
      </w:r>
      <w:fldSimple w:instr=" SEQ Hình_ \* ARABIC ">
        <w:r w:rsidR="004C717C">
          <w:rPr>
            <w:noProof/>
          </w:rPr>
          <w:t>34</w:t>
        </w:r>
      </w:fldSimple>
      <w:r>
        <w:t>: File Service</w:t>
      </w:r>
      <w:bookmarkEnd w:id="258"/>
    </w:p>
    <w:p w14:paraId="4DAE5207" w14:textId="32EBDD30" w:rsidR="001746CF" w:rsidRDefault="001746CF" w:rsidP="00EE3E56">
      <w:pPr>
        <w:pStyle w:val="nd"/>
      </w:pPr>
      <w:r>
        <w:t>Khi chạy</w:t>
      </w:r>
      <w:r w:rsidR="00EE3E56">
        <w:t xml:space="preserve"> </w:t>
      </w:r>
      <w:r w:rsidRPr="00EE3E56">
        <w:rPr>
          <w:rFonts w:ascii="Roboto Mono" w:hAnsi="Roboto Mono"/>
          <w:b/>
        </w:rPr>
        <w:t>npm run start:dev</w:t>
      </w:r>
      <w:r>
        <w:t>, nếu thấy log "Database connection established" mà không có lỗi, nghĩa là kết nối thành công.</w:t>
      </w:r>
    </w:p>
    <w:p w14:paraId="2890BBF0" w14:textId="1222EF46" w:rsidR="004C717C" w:rsidRPr="004C717C" w:rsidRDefault="004C717C" w:rsidP="004C717C">
      <w:pPr>
        <w:pStyle w:val="Heading2"/>
      </w:pPr>
      <w:bookmarkStart w:id="259" w:name="_Toc216899017"/>
      <w:bookmarkStart w:id="260" w:name="_Toc216899075"/>
      <w:bookmarkStart w:id="261" w:name="_Toc216899468"/>
      <w:bookmarkStart w:id="262" w:name="_Toc216899638"/>
      <w:bookmarkStart w:id="263" w:name="_Toc216900275"/>
      <w:r w:rsidRPr="004C717C">
        <w:t>Cách tạo và chạy một dự án</w:t>
      </w:r>
      <w:bookmarkEnd w:id="259"/>
      <w:bookmarkEnd w:id="260"/>
      <w:bookmarkEnd w:id="261"/>
      <w:bookmarkEnd w:id="262"/>
      <w:bookmarkEnd w:id="263"/>
    </w:p>
    <w:p w14:paraId="5386C0DA" w14:textId="77777777" w:rsidR="004C717C" w:rsidRPr="004C717C" w:rsidRDefault="004C717C" w:rsidP="004C717C">
      <w:pPr>
        <w:pStyle w:val="nd"/>
        <w:rPr>
          <w:b/>
          <w:sz w:val="24"/>
          <w:szCs w:val="24"/>
        </w:rPr>
      </w:pPr>
      <w:r w:rsidRPr="004C717C">
        <w:rPr>
          <w:b/>
        </w:rPr>
        <w:t>Tạo dự án NestJS mới:</w:t>
      </w:r>
    </w:p>
    <w:p w14:paraId="73A13CCA" w14:textId="77777777" w:rsidR="004C717C" w:rsidRDefault="004C717C" w:rsidP="004C717C">
      <w:pPr>
        <w:pStyle w:val="nd"/>
      </w:pPr>
      <w:r w:rsidRPr="004C717C">
        <w:rPr>
          <w:b/>
        </w:rPr>
        <w:t>Bước 1:</w:t>
      </w:r>
      <w:r>
        <w:t xml:space="preserve"> Cài đặt NestJS CLI</w:t>
      </w:r>
    </w:p>
    <w:p w14:paraId="0BA60A2C" w14:textId="77777777" w:rsidR="004C717C" w:rsidRDefault="004C717C" w:rsidP="004C717C">
      <w:pPr>
        <w:pStyle w:val="nd"/>
      </w:pPr>
      <w:r>
        <w:t>Mở terminal và chạy lệnh:</w:t>
      </w:r>
    </w:p>
    <w:p w14:paraId="7BE0E5F7" w14:textId="77777777" w:rsidR="004C717C" w:rsidRPr="00996DE5" w:rsidRDefault="004C717C" w:rsidP="004C717C">
      <w:pPr>
        <w:shd w:val="clear" w:color="auto" w:fill="1F1F1F"/>
        <w:spacing w:line="324" w:lineRule="auto"/>
        <w:rPr>
          <w:color w:val="CCCCCC"/>
        </w:rPr>
      </w:pPr>
      <w:r w:rsidRPr="00996DE5">
        <w:rPr>
          <w:color w:val="FFFFFF"/>
        </w:rPr>
        <w:t>npm install -g @nestjs/cli</w:t>
      </w:r>
    </w:p>
    <w:p w14:paraId="180437D3" w14:textId="4C28121D" w:rsidR="004C717C" w:rsidRPr="004C717C" w:rsidRDefault="004C717C" w:rsidP="004C717C">
      <w:pPr>
        <w:pStyle w:val="nd"/>
        <w:rPr>
          <w:rFonts w:ascii="Calibri" w:hAnsi="Calibri"/>
        </w:rPr>
      </w:pPr>
      <w:r>
        <w:t>Lệnh này sẽ cài đặt NestJS CLI globally trên máy tính.</w:t>
      </w:r>
      <w:r>
        <w:rPr>
          <w:b/>
          <w:bCs/>
        </w:rPr>
        <w:br w:type="page"/>
      </w:r>
    </w:p>
    <w:p w14:paraId="0E47BF9C" w14:textId="6B0ACA6A" w:rsidR="004C717C" w:rsidRDefault="004C717C" w:rsidP="004C717C">
      <w:pPr>
        <w:pStyle w:val="nd"/>
      </w:pPr>
      <w:r w:rsidRPr="004C717C">
        <w:rPr>
          <w:b/>
        </w:rPr>
        <w:lastRenderedPageBreak/>
        <w:t>Bước 2:</w:t>
      </w:r>
      <w:r>
        <w:t xml:space="preserve"> Tạo project mới</w:t>
      </w:r>
    </w:p>
    <w:p w14:paraId="718E7A71" w14:textId="77777777" w:rsidR="004C717C" w:rsidRDefault="004C717C" w:rsidP="004C717C">
      <w:pPr>
        <w:pStyle w:val="nd"/>
      </w:pPr>
      <w:r>
        <w:t>Chạy lệnh sau để tạo project mới:</w:t>
      </w:r>
    </w:p>
    <w:p w14:paraId="01FC38CA" w14:textId="77777777" w:rsidR="004C717C" w:rsidRPr="006C3F7C" w:rsidRDefault="004C717C" w:rsidP="004C717C">
      <w:pPr>
        <w:shd w:val="clear" w:color="auto" w:fill="1F1F1F"/>
        <w:spacing w:line="324" w:lineRule="auto"/>
        <w:rPr>
          <w:color w:val="CCCCCC"/>
        </w:rPr>
      </w:pPr>
      <w:r w:rsidRPr="006C3F7C">
        <w:rPr>
          <w:color w:val="FFFFFF"/>
        </w:rPr>
        <w:t>nest new project</w:t>
      </w:r>
    </w:p>
    <w:p w14:paraId="441B5B0D" w14:textId="77777777" w:rsidR="004C717C" w:rsidRDefault="004C717C" w:rsidP="004C717C">
      <w:pPr>
        <w:pStyle w:val="nd"/>
        <w:rPr>
          <w:rFonts w:ascii="Calibri" w:hAnsi="Calibri"/>
        </w:rPr>
      </w:pPr>
      <w:r>
        <w:t xml:space="preserve">Trong đó </w:t>
      </w:r>
      <w:r w:rsidRPr="004C717C">
        <w:rPr>
          <w:rFonts w:ascii="Roboto Mono" w:hAnsi="Roboto Mono"/>
          <w:b/>
        </w:rPr>
        <w:t>Project</w:t>
      </w:r>
      <w:r w:rsidRPr="004C717C">
        <w:t xml:space="preserve"> </w:t>
      </w:r>
      <w:r>
        <w:t xml:space="preserve">là tên project. NestJS CLI sẽ hỏi bạn chọn package manager (npm, yarn, hoặc pnpm), chọn </w:t>
      </w:r>
      <w:r>
        <w:rPr>
          <w:b/>
          <w:bCs/>
        </w:rPr>
        <w:t>npm</w:t>
      </w:r>
      <w:r>
        <w:t>.</w:t>
      </w:r>
    </w:p>
    <w:p w14:paraId="6F3D87F6" w14:textId="77777777" w:rsidR="004C717C" w:rsidRDefault="004C717C" w:rsidP="004C717C">
      <w:pPr>
        <w:keepNext/>
        <w:jc w:val="center"/>
      </w:pPr>
      <w:r>
        <w:rPr>
          <w:noProof/>
          <w:lang w:val="vi-VN" w:eastAsia="vi-VN"/>
        </w:rPr>
        <w:drawing>
          <wp:inline distT="0" distB="0" distL="0" distR="0" wp14:anchorId="7B58C84B" wp14:editId="2E5B6CA4">
            <wp:extent cx="5274849" cy="963674"/>
            <wp:effectExtent l="0" t="0" r="2540" b="8255"/>
            <wp:docPr id="50" name="Picture 50" descr="C:\Users\quach\AppData\Local\Temp\ksohtml10932\wps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quach\AppData\Local\Temp\ksohtml10932\wps29.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58985" cy="979045"/>
                    </a:xfrm>
                    <a:prstGeom prst="rect">
                      <a:avLst/>
                    </a:prstGeom>
                    <a:noFill/>
                    <a:ln>
                      <a:noFill/>
                    </a:ln>
                  </pic:spPr>
                </pic:pic>
              </a:graphicData>
            </a:graphic>
          </wp:inline>
        </w:drawing>
      </w:r>
    </w:p>
    <w:p w14:paraId="6880C801" w14:textId="19729401" w:rsidR="004C717C" w:rsidRDefault="004C717C" w:rsidP="004C717C">
      <w:pPr>
        <w:pStyle w:val="Caption"/>
        <w:jc w:val="center"/>
      </w:pPr>
      <w:bookmarkStart w:id="264" w:name="_Toc216900360"/>
      <w:r>
        <w:t xml:space="preserve">Hình  </w:t>
      </w:r>
      <w:fldSimple w:instr=" SEQ Hình_ \* ARABIC ">
        <w:r>
          <w:rPr>
            <w:noProof/>
          </w:rPr>
          <w:t>35</w:t>
        </w:r>
      </w:fldSimple>
      <w:r>
        <w:t>: T</w:t>
      </w:r>
      <w:r w:rsidRPr="00831725">
        <w:t>erminal</w:t>
      </w:r>
      <w:r>
        <w:t xml:space="preserve"> tạo project mới</w:t>
      </w:r>
      <w:bookmarkEnd w:id="264"/>
    </w:p>
    <w:p w14:paraId="3B32C3C5" w14:textId="77777777" w:rsidR="004C717C" w:rsidRDefault="004C717C" w:rsidP="004C717C">
      <w:pPr>
        <w:pStyle w:val="nd"/>
      </w:pPr>
      <w:r w:rsidRPr="004C717C">
        <w:rPr>
          <w:b/>
        </w:rPr>
        <w:t>Bước 3:</w:t>
      </w:r>
      <w:r>
        <w:t xml:space="preserve"> Di chuyển vào thư mục project</w:t>
      </w:r>
    </w:p>
    <w:p w14:paraId="258D3CED" w14:textId="77777777" w:rsidR="004C717C" w:rsidRPr="006C3F7C" w:rsidRDefault="004C717C" w:rsidP="004C717C">
      <w:pPr>
        <w:shd w:val="clear" w:color="auto" w:fill="1F1F1F"/>
        <w:spacing w:line="324" w:lineRule="auto"/>
        <w:rPr>
          <w:b/>
          <w:bCs/>
        </w:rPr>
      </w:pPr>
      <w:r w:rsidRPr="006C3F7C">
        <w:rPr>
          <w:b/>
          <w:bCs/>
          <w:color w:val="FFFFFF"/>
        </w:rPr>
        <w:t>cd project</w:t>
      </w:r>
    </w:p>
    <w:p w14:paraId="09D467C0" w14:textId="3D624100" w:rsidR="004C717C" w:rsidRDefault="004C717C" w:rsidP="004C717C">
      <w:pPr>
        <w:pStyle w:val="nd"/>
        <w:ind w:firstLine="0"/>
      </w:pPr>
      <w:r>
        <w:br w:type="page"/>
      </w:r>
    </w:p>
    <w:p w14:paraId="2C650905" w14:textId="77777777" w:rsidR="004C717C" w:rsidRDefault="004C717C" w:rsidP="004C717C">
      <w:pPr>
        <w:pStyle w:val="nd"/>
      </w:pPr>
      <w:r w:rsidRPr="004C717C">
        <w:rPr>
          <w:b/>
        </w:rPr>
        <w:lastRenderedPageBreak/>
        <w:t>Bước 4:</w:t>
      </w:r>
      <w:r>
        <w:t xml:space="preserve"> Cấu trúc project được tạo</w:t>
      </w:r>
    </w:p>
    <w:p w14:paraId="3B17CD46" w14:textId="77777777" w:rsidR="004C717C" w:rsidRDefault="004C717C" w:rsidP="004C717C">
      <w:pPr>
        <w:pStyle w:val="nd"/>
      </w:pPr>
      <w:r>
        <w:t>Sau khi tạo xong, cấu trúc thư mục sẽ như sau:</w:t>
      </w:r>
    </w:p>
    <w:p w14:paraId="0726AC84" w14:textId="77777777" w:rsidR="004C717C" w:rsidRDefault="004C717C" w:rsidP="004C717C">
      <w:pPr>
        <w:keepNext/>
        <w:jc w:val="center"/>
      </w:pPr>
      <w:r>
        <w:rPr>
          <w:noProof/>
          <w:lang w:val="vi-VN" w:eastAsia="vi-VN"/>
        </w:rPr>
        <w:drawing>
          <wp:inline distT="0" distB="0" distL="0" distR="0" wp14:anchorId="1808E6F3" wp14:editId="3A86DECC">
            <wp:extent cx="3549650" cy="4838700"/>
            <wp:effectExtent l="0" t="0" r="0" b="0"/>
            <wp:docPr id="49" name="Picture 49" descr="C:\Users\quach\AppData\Local\Temp\ksohtml10932\wps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quach\AppData\Local\Temp\ksohtml10932\wps30.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49650" cy="4838700"/>
                    </a:xfrm>
                    <a:prstGeom prst="rect">
                      <a:avLst/>
                    </a:prstGeom>
                    <a:noFill/>
                    <a:ln>
                      <a:noFill/>
                    </a:ln>
                  </pic:spPr>
                </pic:pic>
              </a:graphicData>
            </a:graphic>
          </wp:inline>
        </w:drawing>
      </w:r>
    </w:p>
    <w:p w14:paraId="1B2AC2B6" w14:textId="22067CA3" w:rsidR="004C717C" w:rsidRDefault="004C717C" w:rsidP="004C717C">
      <w:pPr>
        <w:pStyle w:val="Caption"/>
        <w:jc w:val="center"/>
      </w:pPr>
      <w:bookmarkStart w:id="265" w:name="_Toc216900361"/>
      <w:r>
        <w:t xml:space="preserve">Hình  </w:t>
      </w:r>
      <w:fldSimple w:instr=" SEQ Hình_ \* ARABIC ">
        <w:r>
          <w:rPr>
            <w:noProof/>
          </w:rPr>
          <w:t>36</w:t>
        </w:r>
      </w:fldSimple>
      <w:r>
        <w:t xml:space="preserve">: </w:t>
      </w:r>
      <w:r w:rsidRPr="009456BB">
        <w:t>Cấu trúc project Nestjs</w:t>
      </w:r>
      <w:bookmarkEnd w:id="265"/>
    </w:p>
    <w:p w14:paraId="527C7025" w14:textId="17185C1A" w:rsidR="004C717C" w:rsidRDefault="004C717C" w:rsidP="004C717C">
      <w:pPr>
        <w:jc w:val="center"/>
      </w:pPr>
    </w:p>
    <w:p w14:paraId="0AE725D8" w14:textId="77777777" w:rsidR="004C717C" w:rsidRPr="004C717C" w:rsidRDefault="004C717C" w:rsidP="004C717C">
      <w:pPr>
        <w:pStyle w:val="nd"/>
        <w:rPr>
          <w:b/>
        </w:rPr>
      </w:pPr>
      <w:r w:rsidRPr="004C717C">
        <w:rPr>
          <w:b/>
        </w:rPr>
        <w:t>Giải thích cấu trúc:</w:t>
      </w:r>
    </w:p>
    <w:p w14:paraId="60A3803F" w14:textId="77777777" w:rsidR="004C717C" w:rsidRDefault="004C717C" w:rsidP="00274AF8">
      <w:pPr>
        <w:pStyle w:val="nd"/>
        <w:numPr>
          <w:ilvl w:val="0"/>
          <w:numId w:val="16"/>
        </w:numPr>
      </w:pPr>
      <w:r w:rsidRPr="004C717C">
        <w:rPr>
          <w:rFonts w:ascii="Roboto Mono" w:hAnsi="Roboto Mono"/>
          <w:b/>
        </w:rPr>
        <w:t>src/main.ts</w:t>
      </w:r>
      <w:r w:rsidRPr="004C717C">
        <w:rPr>
          <w:b/>
        </w:rPr>
        <w:t>:</w:t>
      </w:r>
      <w:r w:rsidRPr="004C717C">
        <w:t xml:space="preserve"> </w:t>
      </w:r>
      <w:r>
        <w:t>File entry point của ứng dụng</w:t>
      </w:r>
    </w:p>
    <w:p w14:paraId="7B7BD43D" w14:textId="77777777" w:rsidR="004C717C" w:rsidRDefault="004C717C" w:rsidP="00274AF8">
      <w:pPr>
        <w:pStyle w:val="nd"/>
        <w:numPr>
          <w:ilvl w:val="0"/>
          <w:numId w:val="16"/>
        </w:numPr>
      </w:pPr>
      <w:r w:rsidRPr="004C717C">
        <w:rPr>
          <w:rFonts w:ascii="Roboto Mono" w:hAnsi="Roboto Mono"/>
          <w:b/>
        </w:rPr>
        <w:t>src/app.module.ts</w:t>
      </w:r>
      <w:r w:rsidRPr="004C717C">
        <w:rPr>
          <w:b/>
        </w:rPr>
        <w:t>:</w:t>
      </w:r>
      <w:r w:rsidRPr="004C717C">
        <w:t xml:space="preserve"> </w:t>
      </w:r>
      <w:r>
        <w:t>Root module của ứng dụng</w:t>
      </w:r>
    </w:p>
    <w:p w14:paraId="588A22D1" w14:textId="77777777" w:rsidR="004C717C" w:rsidRDefault="004C717C" w:rsidP="00274AF8">
      <w:pPr>
        <w:pStyle w:val="nd"/>
        <w:numPr>
          <w:ilvl w:val="0"/>
          <w:numId w:val="16"/>
        </w:numPr>
      </w:pPr>
      <w:r w:rsidRPr="004C717C">
        <w:rPr>
          <w:rFonts w:ascii="Roboto Mono" w:hAnsi="Roboto Mono"/>
          <w:b/>
        </w:rPr>
        <w:t>src/app.controller.ts</w:t>
      </w:r>
      <w:r w:rsidRPr="004C717C">
        <w:rPr>
          <w:b/>
        </w:rPr>
        <w:t>:</w:t>
      </w:r>
      <w:r w:rsidRPr="004C717C">
        <w:t xml:space="preserve"> </w:t>
      </w:r>
      <w:r>
        <w:t>Controller xử lý HTTP requests</w:t>
      </w:r>
    </w:p>
    <w:p w14:paraId="4666931A" w14:textId="77777777" w:rsidR="004C717C" w:rsidRDefault="004C717C" w:rsidP="00274AF8">
      <w:pPr>
        <w:pStyle w:val="nd"/>
        <w:numPr>
          <w:ilvl w:val="0"/>
          <w:numId w:val="16"/>
        </w:numPr>
      </w:pPr>
      <w:r w:rsidRPr="004C717C">
        <w:rPr>
          <w:rFonts w:ascii="Roboto Mono" w:hAnsi="Roboto Mono"/>
          <w:b/>
        </w:rPr>
        <w:t>src/app.service.ts</w:t>
      </w:r>
      <w:r w:rsidRPr="004C717C">
        <w:rPr>
          <w:b/>
        </w:rPr>
        <w:t>:</w:t>
      </w:r>
      <w:r w:rsidRPr="004C717C">
        <w:t xml:space="preserve"> </w:t>
      </w:r>
      <w:r>
        <w:t>Service chứa business logic</w:t>
      </w:r>
    </w:p>
    <w:p w14:paraId="68262ADA" w14:textId="77777777" w:rsidR="004C717C" w:rsidRDefault="004C717C" w:rsidP="00274AF8">
      <w:pPr>
        <w:pStyle w:val="nd"/>
        <w:numPr>
          <w:ilvl w:val="0"/>
          <w:numId w:val="16"/>
        </w:numPr>
      </w:pPr>
      <w:r w:rsidRPr="004C717C">
        <w:rPr>
          <w:rFonts w:ascii="Roboto Mono" w:hAnsi="Roboto Mono"/>
          <w:b/>
        </w:rPr>
        <w:t>test/</w:t>
      </w:r>
      <w:r w:rsidRPr="004C717C">
        <w:rPr>
          <w:b/>
        </w:rPr>
        <w:t>:</w:t>
      </w:r>
      <w:r w:rsidRPr="004C717C">
        <w:t xml:space="preserve"> </w:t>
      </w:r>
      <w:r>
        <w:t>Thư mục chứa các file test</w:t>
      </w:r>
    </w:p>
    <w:p w14:paraId="1B46E84E" w14:textId="77777777" w:rsidR="004C717C" w:rsidRDefault="004C717C" w:rsidP="00274AF8">
      <w:pPr>
        <w:pStyle w:val="nd"/>
        <w:numPr>
          <w:ilvl w:val="0"/>
          <w:numId w:val="16"/>
        </w:numPr>
      </w:pPr>
      <w:r w:rsidRPr="004C717C">
        <w:rPr>
          <w:rFonts w:ascii="Roboto Mono" w:hAnsi="Roboto Mono"/>
          <w:b/>
        </w:rPr>
        <w:t>nest-cli.json</w:t>
      </w:r>
      <w:r w:rsidRPr="004C717C">
        <w:rPr>
          <w:b/>
        </w:rPr>
        <w:t>:</w:t>
      </w:r>
      <w:r w:rsidRPr="004C717C">
        <w:t xml:space="preserve"> </w:t>
      </w:r>
      <w:r>
        <w:t>File cấu hình NestJS CLI</w:t>
      </w:r>
    </w:p>
    <w:p w14:paraId="0A4ABC86" w14:textId="77777777" w:rsidR="004C717C" w:rsidRDefault="004C717C" w:rsidP="00274AF8">
      <w:pPr>
        <w:pStyle w:val="nd"/>
        <w:numPr>
          <w:ilvl w:val="0"/>
          <w:numId w:val="16"/>
        </w:numPr>
      </w:pPr>
      <w:r w:rsidRPr="004C717C">
        <w:rPr>
          <w:rFonts w:ascii="Roboto Mono" w:hAnsi="Roboto Mono"/>
          <w:b/>
        </w:rPr>
        <w:t>tsconfig.json</w:t>
      </w:r>
      <w:r w:rsidRPr="004C717C">
        <w:rPr>
          <w:b/>
        </w:rPr>
        <w:t>:</w:t>
      </w:r>
      <w:r w:rsidRPr="004C717C">
        <w:t xml:space="preserve"> </w:t>
      </w:r>
      <w:r>
        <w:t>File cấu hình TypeScript</w:t>
      </w:r>
    </w:p>
    <w:p w14:paraId="1D914BF6" w14:textId="77777777" w:rsidR="00EE3E56" w:rsidRDefault="00EE3E56" w:rsidP="00EE3E56">
      <w:pPr>
        <w:pStyle w:val="nd"/>
        <w:ind w:firstLine="0"/>
      </w:pPr>
    </w:p>
    <w:p w14:paraId="54C17F86" w14:textId="77777777" w:rsidR="001746CF" w:rsidRPr="001746CF" w:rsidRDefault="001746CF" w:rsidP="001746CF"/>
    <w:p w14:paraId="25E40FA9" w14:textId="1ED85DC8" w:rsidR="004C717C" w:rsidRDefault="004C717C" w:rsidP="004C717C">
      <w:pPr>
        <w:pStyle w:val="Heading2"/>
      </w:pPr>
      <w:bookmarkStart w:id="266" w:name="_Toc216899018"/>
      <w:bookmarkStart w:id="267" w:name="_Toc216899076"/>
      <w:bookmarkStart w:id="268" w:name="_Toc216899469"/>
      <w:bookmarkStart w:id="269" w:name="_Toc216899639"/>
      <w:bookmarkStart w:id="270" w:name="_Toc216900276"/>
      <w:r w:rsidRPr="004C717C">
        <w:t>Cá</w:t>
      </w:r>
      <w:r>
        <w:t>c thuật toán quan trọng</w:t>
      </w:r>
      <w:bookmarkEnd w:id="266"/>
      <w:bookmarkEnd w:id="267"/>
      <w:bookmarkEnd w:id="268"/>
      <w:bookmarkEnd w:id="269"/>
      <w:bookmarkEnd w:id="270"/>
    </w:p>
    <w:p w14:paraId="1B4BD8CC" w14:textId="6FBD18EE" w:rsidR="004C717C" w:rsidRDefault="004C717C" w:rsidP="006C3F7C">
      <w:pPr>
        <w:pStyle w:val="nd"/>
      </w:pPr>
      <w:r>
        <w:t>Trong quá trình xây dựng hệ thống website đọc truyệ</w:t>
      </w:r>
      <w:r w:rsidR="00546D0E">
        <w:t>n trực tuyến, nhóm đã tìm hiểu</w:t>
      </w:r>
      <w:r>
        <w:t xml:space="preserve"> và áp dụng nhiều thuật toán quan trọng nhằm đảm bảo </w:t>
      </w:r>
      <w:r>
        <w:rPr>
          <w:rStyle w:val="Strong"/>
        </w:rPr>
        <w:t>tính bảo mật</w:t>
      </w:r>
      <w:r>
        <w:t xml:space="preserve">, </w:t>
      </w:r>
      <w:r>
        <w:rPr>
          <w:rStyle w:val="Strong"/>
        </w:rPr>
        <w:t>tính chính xác dữ liệu</w:t>
      </w:r>
      <w:r>
        <w:t xml:space="preserve">, </w:t>
      </w:r>
      <w:r>
        <w:rPr>
          <w:rStyle w:val="Strong"/>
        </w:rPr>
        <w:t>hiệu năng xử lý</w:t>
      </w:r>
      <w:r>
        <w:t xml:space="preserve">, cũng như </w:t>
      </w:r>
      <w:r>
        <w:rPr>
          <w:rStyle w:val="Strong"/>
        </w:rPr>
        <w:t>trải nghiệm người dùng</w:t>
      </w:r>
      <w:r>
        <w:t>. Các thuật toán tiêu biểu được trình bày như sau:</w:t>
      </w:r>
    </w:p>
    <w:p w14:paraId="47C8C155" w14:textId="6712B314" w:rsidR="004C717C" w:rsidRPr="00A064EF" w:rsidRDefault="004C717C" w:rsidP="00A064EF">
      <w:pPr>
        <w:pStyle w:val="Heading4"/>
        <w:rPr>
          <w:i w:val="0"/>
        </w:rPr>
      </w:pPr>
      <w:bookmarkStart w:id="271" w:name="_Toc216899019"/>
      <w:bookmarkStart w:id="272" w:name="_Toc216899077"/>
      <w:bookmarkStart w:id="273" w:name="_Toc216899470"/>
      <w:bookmarkStart w:id="274" w:name="_Toc216899640"/>
      <w:bookmarkStart w:id="275" w:name="_Toc216899863"/>
      <w:bookmarkStart w:id="276" w:name="_Toc216900293"/>
      <w:r w:rsidRPr="00A064EF">
        <w:rPr>
          <w:i w:val="0"/>
        </w:rPr>
        <w:t>Thuật toán mã hóa và xác thực mật khẩu (Password Hashing &amp; Verification – Bcrypt)</w:t>
      </w:r>
      <w:bookmarkEnd w:id="271"/>
      <w:bookmarkEnd w:id="272"/>
      <w:bookmarkEnd w:id="273"/>
      <w:bookmarkEnd w:id="274"/>
      <w:bookmarkEnd w:id="275"/>
      <w:bookmarkEnd w:id="276"/>
    </w:p>
    <w:p w14:paraId="7BADAEB2" w14:textId="0A68DF4A" w:rsidR="004C717C" w:rsidRDefault="004C717C" w:rsidP="006C3F7C">
      <w:pPr>
        <w:pStyle w:val="nd"/>
      </w:pPr>
      <w:r>
        <w:t xml:space="preserve">Hệ thống sử dụng thuật toán </w:t>
      </w:r>
      <w:r>
        <w:rPr>
          <w:rStyle w:val="Strong"/>
        </w:rPr>
        <w:t>Bcrypt</w:t>
      </w:r>
      <w:r>
        <w:t xml:space="preserve"> để mã hóa </w:t>
      </w:r>
      <w:r w:rsidR="009558EA">
        <w:t xml:space="preserve">password </w:t>
      </w:r>
      <w:r w:rsidR="00546D0E">
        <w:t xml:space="preserve">của </w:t>
      </w:r>
      <w:r w:rsidR="009558EA">
        <w:t xml:space="preserve">khách hàng </w:t>
      </w:r>
      <w:r>
        <w:t>trư</w:t>
      </w:r>
      <w:r w:rsidR="00546D0E">
        <w:t>ớc khi lưu trữ vào database</w:t>
      </w:r>
      <w:r>
        <w:t>. Bcrypt tự động sinh salt và hỗ trợ điều chỉnh độ phức tạp thông qua số vòng lặp (salt rounds).</w:t>
      </w:r>
    </w:p>
    <w:p w14:paraId="5113D42E" w14:textId="77777777" w:rsidR="004C717C" w:rsidRDefault="004C717C" w:rsidP="006C3F7C">
      <w:pPr>
        <w:pStyle w:val="nd"/>
      </w:pPr>
      <w:r>
        <w:rPr>
          <w:rStyle w:val="Strong"/>
        </w:rPr>
        <w:t>Salt rounds</w:t>
      </w:r>
      <w:r>
        <w:t>: 10</w:t>
      </w:r>
    </w:p>
    <w:p w14:paraId="00BFC9BF" w14:textId="77777777" w:rsidR="004C717C" w:rsidRDefault="004C717C" w:rsidP="006C3F7C">
      <w:pPr>
        <w:pStyle w:val="nd"/>
      </w:pPr>
      <w:r>
        <w:rPr>
          <w:rStyle w:val="Strong"/>
        </w:rPr>
        <w:t>Quy trình</w:t>
      </w:r>
      <w:r>
        <w:t>:</w:t>
      </w:r>
    </w:p>
    <w:p w14:paraId="58AB607A" w14:textId="36FB4A97" w:rsidR="004C717C" w:rsidRDefault="00546D0E" w:rsidP="00274AF8">
      <w:pPr>
        <w:pStyle w:val="nd"/>
        <w:numPr>
          <w:ilvl w:val="0"/>
          <w:numId w:val="17"/>
        </w:numPr>
      </w:pPr>
      <w:r>
        <w:t>Khi người khách hàng</w:t>
      </w:r>
      <w:r w:rsidR="009558EA">
        <w:t xml:space="preserve"> đăng ký, </w:t>
      </w:r>
      <w:r w:rsidR="009558EA">
        <w:t xml:space="preserve">password </w:t>
      </w:r>
      <w:r w:rsidR="004C717C">
        <w:t>được mã hóa bằng Bcrypt trước khi lưu.</w:t>
      </w:r>
    </w:p>
    <w:p w14:paraId="41A11C16" w14:textId="77777777" w:rsidR="004C717C" w:rsidRDefault="004C717C" w:rsidP="00274AF8">
      <w:pPr>
        <w:pStyle w:val="nd"/>
        <w:numPr>
          <w:ilvl w:val="0"/>
          <w:numId w:val="17"/>
        </w:numPr>
      </w:pPr>
      <w:r>
        <w:t xml:space="preserve">Khi đăng nhập, mật khẩu người dùng nhập vào sẽ được so sánh với hash đã lưu bằng hàm </w:t>
      </w:r>
      <w:r w:rsidRPr="00356F2B">
        <w:rPr>
          <w:rFonts w:eastAsiaTheme="minorEastAsia"/>
          <w:b/>
          <w:i/>
        </w:rPr>
        <w:t>compare</w:t>
      </w:r>
      <w:r>
        <w:t>.</w:t>
      </w:r>
    </w:p>
    <w:p w14:paraId="5CBF4F48" w14:textId="77777777" w:rsidR="004C717C" w:rsidRDefault="004C717C" w:rsidP="006C3F7C">
      <w:pPr>
        <w:pStyle w:val="nd"/>
      </w:pPr>
      <w:r>
        <w:rPr>
          <w:rStyle w:val="Strong"/>
        </w:rPr>
        <w:t>Ưu điểm</w:t>
      </w:r>
      <w:r>
        <w:t>:</w:t>
      </w:r>
    </w:p>
    <w:p w14:paraId="32516E73" w14:textId="77777777" w:rsidR="004C717C" w:rsidRDefault="004C717C" w:rsidP="00274AF8">
      <w:pPr>
        <w:pStyle w:val="nd"/>
        <w:numPr>
          <w:ilvl w:val="0"/>
          <w:numId w:val="18"/>
        </w:numPr>
      </w:pPr>
      <w:r>
        <w:t>Chống tấn công brute-force</w:t>
      </w:r>
    </w:p>
    <w:p w14:paraId="7906FDD4" w14:textId="77777777" w:rsidR="004C717C" w:rsidRDefault="004C717C" w:rsidP="00274AF8">
      <w:pPr>
        <w:pStyle w:val="nd"/>
        <w:numPr>
          <w:ilvl w:val="0"/>
          <w:numId w:val="18"/>
        </w:numPr>
      </w:pPr>
      <w:r>
        <w:t>Không thể khôi phục mật khẩu gốc từ hash</w:t>
      </w:r>
    </w:p>
    <w:p w14:paraId="1C4495DE" w14:textId="77777777" w:rsidR="004C717C" w:rsidRDefault="004C717C" w:rsidP="006C3F7C">
      <w:pPr>
        <w:pStyle w:val="nd"/>
      </w:pPr>
      <w:r>
        <w:rPr>
          <w:rStyle w:val="Strong"/>
        </w:rPr>
        <w:t>Ứng dụng</w:t>
      </w:r>
      <w:r>
        <w:t>:</w:t>
      </w:r>
    </w:p>
    <w:p w14:paraId="0E363633" w14:textId="77777777" w:rsidR="004C717C" w:rsidRDefault="004C717C" w:rsidP="00274AF8">
      <w:pPr>
        <w:pStyle w:val="nd"/>
        <w:numPr>
          <w:ilvl w:val="0"/>
          <w:numId w:val="19"/>
        </w:numPr>
      </w:pPr>
      <w:r>
        <w:t>Đăng ký tài khoản</w:t>
      </w:r>
    </w:p>
    <w:p w14:paraId="50CA001E" w14:textId="77777777" w:rsidR="004C717C" w:rsidRDefault="004C717C" w:rsidP="00274AF8">
      <w:pPr>
        <w:pStyle w:val="nd"/>
        <w:numPr>
          <w:ilvl w:val="0"/>
          <w:numId w:val="19"/>
        </w:numPr>
      </w:pPr>
      <w:r>
        <w:t>Đăng nhập hệ thống</w:t>
      </w:r>
    </w:p>
    <w:p w14:paraId="15E647E7" w14:textId="42FC9404" w:rsidR="004C717C" w:rsidRDefault="004C717C" w:rsidP="00274AF8">
      <w:pPr>
        <w:pStyle w:val="nd"/>
        <w:numPr>
          <w:ilvl w:val="0"/>
          <w:numId w:val="19"/>
        </w:numPr>
      </w:pPr>
      <w:r>
        <w:t>Thay đổi mật khẩu</w:t>
      </w:r>
    </w:p>
    <w:p w14:paraId="3E611CFE" w14:textId="209870FD" w:rsidR="004C717C" w:rsidRPr="00A064EF" w:rsidRDefault="004C717C" w:rsidP="00A064EF">
      <w:pPr>
        <w:pStyle w:val="Heading4"/>
        <w:rPr>
          <w:i w:val="0"/>
        </w:rPr>
      </w:pPr>
      <w:bookmarkStart w:id="277" w:name="_Toc216899020"/>
      <w:bookmarkStart w:id="278" w:name="_Toc216899078"/>
      <w:bookmarkStart w:id="279" w:name="_Toc216899471"/>
      <w:bookmarkStart w:id="280" w:name="_Toc216899641"/>
      <w:bookmarkStart w:id="281" w:name="_Toc216899864"/>
      <w:bookmarkStart w:id="282" w:name="_Toc216900294"/>
      <w:r w:rsidRPr="00A064EF">
        <w:rPr>
          <w:i w:val="0"/>
        </w:rPr>
        <w:t>Thuật toán tạo và xác thực JWT Token (JWT Generation &amp; Validation)</w:t>
      </w:r>
      <w:bookmarkEnd w:id="277"/>
      <w:bookmarkEnd w:id="278"/>
      <w:bookmarkEnd w:id="279"/>
      <w:bookmarkEnd w:id="280"/>
      <w:bookmarkEnd w:id="281"/>
      <w:bookmarkEnd w:id="282"/>
    </w:p>
    <w:p w14:paraId="2EA21F54" w14:textId="77777777" w:rsidR="004C717C" w:rsidRDefault="004C717C" w:rsidP="006C3F7C">
      <w:pPr>
        <w:pStyle w:val="nd"/>
      </w:pPr>
      <w:r>
        <w:t xml:space="preserve">Hệ thống sử dụng </w:t>
      </w:r>
      <w:r>
        <w:rPr>
          <w:rStyle w:val="Strong"/>
        </w:rPr>
        <w:t>JSON Web Token (JWT)</w:t>
      </w:r>
      <w:r>
        <w:t xml:space="preserve"> để xác thực người dùng trong các request API.</w:t>
      </w:r>
    </w:p>
    <w:p w14:paraId="1C98B84D" w14:textId="77777777" w:rsidR="004C717C" w:rsidRDefault="004C717C" w:rsidP="006C3F7C">
      <w:pPr>
        <w:pStyle w:val="nd"/>
      </w:pPr>
      <w:r>
        <w:t>Cấu trúc token gồm 3 phần:</w:t>
      </w:r>
    </w:p>
    <w:p w14:paraId="29E33332" w14:textId="77777777" w:rsidR="004C717C" w:rsidRPr="006C3F7C" w:rsidRDefault="004C717C" w:rsidP="006C3F7C">
      <w:pPr>
        <w:pStyle w:val="nd"/>
        <w:rPr>
          <w:rStyle w:val="HTMLCode"/>
          <w:rFonts w:ascii="Times New Roman" w:hAnsi="Times New Roman" w:cs="Times New Roman"/>
          <w:b/>
          <w:i/>
          <w:sz w:val="26"/>
        </w:rPr>
      </w:pPr>
      <w:r w:rsidRPr="006C3F7C">
        <w:rPr>
          <w:rStyle w:val="HTMLCode"/>
          <w:rFonts w:ascii="Times New Roman" w:hAnsi="Times New Roman" w:cs="Times New Roman"/>
          <w:b/>
          <w:i/>
          <w:sz w:val="26"/>
        </w:rPr>
        <w:t>Token = Header.Payload.Signature</w:t>
      </w:r>
    </w:p>
    <w:p w14:paraId="2FE55A57" w14:textId="77777777" w:rsidR="006C3F7C" w:rsidRDefault="006C3F7C" w:rsidP="006C3F7C">
      <w:pPr>
        <w:pStyle w:val="nd"/>
        <w:rPr>
          <w:rStyle w:val="Strong"/>
        </w:rPr>
      </w:pPr>
      <w:r>
        <w:rPr>
          <w:rStyle w:val="Strong"/>
        </w:rPr>
        <w:br w:type="page"/>
      </w:r>
    </w:p>
    <w:p w14:paraId="0C2FDB1C" w14:textId="264B4010" w:rsidR="004C717C" w:rsidRDefault="004C717C" w:rsidP="006C3F7C">
      <w:pPr>
        <w:pStyle w:val="nd"/>
      </w:pPr>
      <w:r>
        <w:rPr>
          <w:rStyle w:val="Strong"/>
        </w:rPr>
        <w:lastRenderedPageBreak/>
        <w:t>Payload</w:t>
      </w:r>
      <w:r>
        <w:t xml:space="preserve"> bao gồm:</w:t>
      </w:r>
    </w:p>
    <w:p w14:paraId="22F581C3" w14:textId="77777777" w:rsidR="004C717C" w:rsidRPr="006C3F7C" w:rsidRDefault="004C717C" w:rsidP="00274AF8">
      <w:pPr>
        <w:pStyle w:val="nd"/>
        <w:numPr>
          <w:ilvl w:val="0"/>
          <w:numId w:val="20"/>
        </w:numPr>
      </w:pPr>
      <w:r w:rsidRPr="006C3F7C">
        <w:rPr>
          <w:rStyle w:val="HTMLCode"/>
          <w:rFonts w:ascii="Times New Roman" w:eastAsiaTheme="minorEastAsia" w:hAnsi="Times New Roman" w:cs="Times New Roman"/>
          <w:sz w:val="26"/>
        </w:rPr>
        <w:t>userId</w:t>
      </w:r>
    </w:p>
    <w:p w14:paraId="3F7FDF58" w14:textId="77777777" w:rsidR="004C717C" w:rsidRPr="006C3F7C" w:rsidRDefault="004C717C" w:rsidP="00274AF8">
      <w:pPr>
        <w:pStyle w:val="nd"/>
        <w:numPr>
          <w:ilvl w:val="0"/>
          <w:numId w:val="20"/>
        </w:numPr>
      </w:pPr>
      <w:r w:rsidRPr="006C3F7C">
        <w:rPr>
          <w:rStyle w:val="HTMLCode"/>
          <w:rFonts w:ascii="Times New Roman" w:eastAsiaTheme="minorEastAsia" w:hAnsi="Times New Roman" w:cs="Times New Roman"/>
          <w:sz w:val="26"/>
        </w:rPr>
        <w:t>role</w:t>
      </w:r>
    </w:p>
    <w:p w14:paraId="27A81414" w14:textId="77777777" w:rsidR="004C717C" w:rsidRPr="006C3F7C" w:rsidRDefault="004C717C" w:rsidP="00274AF8">
      <w:pPr>
        <w:pStyle w:val="nd"/>
        <w:numPr>
          <w:ilvl w:val="0"/>
          <w:numId w:val="20"/>
        </w:numPr>
      </w:pPr>
      <w:r w:rsidRPr="006C3F7C">
        <w:rPr>
          <w:rStyle w:val="HTMLCode"/>
          <w:rFonts w:ascii="Times New Roman" w:eastAsiaTheme="minorEastAsia" w:hAnsi="Times New Roman" w:cs="Times New Roman"/>
          <w:sz w:val="26"/>
        </w:rPr>
        <w:t>email</w:t>
      </w:r>
    </w:p>
    <w:p w14:paraId="76170653" w14:textId="77777777" w:rsidR="004C717C" w:rsidRPr="006C3F7C" w:rsidRDefault="004C717C" w:rsidP="00274AF8">
      <w:pPr>
        <w:pStyle w:val="nd"/>
        <w:numPr>
          <w:ilvl w:val="0"/>
          <w:numId w:val="20"/>
        </w:numPr>
      </w:pPr>
      <w:r w:rsidRPr="006C3F7C">
        <w:rPr>
          <w:rStyle w:val="HTMLCode"/>
          <w:rFonts w:ascii="Times New Roman" w:eastAsiaTheme="minorEastAsia" w:hAnsi="Times New Roman" w:cs="Times New Roman"/>
          <w:sz w:val="26"/>
        </w:rPr>
        <w:t>iat</w:t>
      </w:r>
      <w:r w:rsidRPr="006C3F7C">
        <w:t xml:space="preserve"> (Issued At)</w:t>
      </w:r>
    </w:p>
    <w:p w14:paraId="6C5A8DCB" w14:textId="77777777" w:rsidR="004C717C" w:rsidRPr="006C3F7C" w:rsidRDefault="004C717C" w:rsidP="00274AF8">
      <w:pPr>
        <w:pStyle w:val="nd"/>
        <w:numPr>
          <w:ilvl w:val="0"/>
          <w:numId w:val="20"/>
        </w:numPr>
      </w:pPr>
      <w:r w:rsidRPr="006C3F7C">
        <w:rPr>
          <w:rStyle w:val="HTMLCode"/>
          <w:rFonts w:ascii="Times New Roman" w:eastAsiaTheme="minorEastAsia" w:hAnsi="Times New Roman" w:cs="Times New Roman"/>
          <w:sz w:val="26"/>
        </w:rPr>
        <w:t>exp</w:t>
      </w:r>
      <w:r w:rsidRPr="006C3F7C">
        <w:t xml:space="preserve"> (Expiration Time)</w:t>
      </w:r>
    </w:p>
    <w:p w14:paraId="68FE9776" w14:textId="77777777" w:rsidR="004C717C" w:rsidRDefault="004C717C" w:rsidP="006C3F7C">
      <w:pPr>
        <w:pStyle w:val="nd"/>
      </w:pPr>
      <w:r>
        <w:rPr>
          <w:rStyle w:val="Strong"/>
        </w:rPr>
        <w:t>Secret Key</w:t>
      </w:r>
      <w:r>
        <w:t>: Lấy từ biến môi trường (</w:t>
      </w:r>
      <w:r w:rsidRPr="00356F2B">
        <w:rPr>
          <w:rStyle w:val="HTMLCode"/>
          <w:rFonts w:eastAsiaTheme="minorEastAsia"/>
          <w:b/>
          <w:i/>
        </w:rPr>
        <w:t>.env</w:t>
      </w:r>
      <w:r>
        <w:t>)</w:t>
      </w:r>
    </w:p>
    <w:p w14:paraId="0A05674E" w14:textId="77777777" w:rsidR="004C717C" w:rsidRDefault="004C717C" w:rsidP="006C3F7C">
      <w:pPr>
        <w:pStyle w:val="nd"/>
      </w:pPr>
      <w:r>
        <w:rPr>
          <w:rStyle w:val="Strong"/>
        </w:rPr>
        <w:t>Thời hạn token</w:t>
      </w:r>
      <w:r>
        <w:t>: 24 giờ (Access Token)</w:t>
      </w:r>
    </w:p>
    <w:p w14:paraId="0C58E239" w14:textId="77777777" w:rsidR="004C717C" w:rsidRDefault="004C717C" w:rsidP="00274AF8">
      <w:pPr>
        <w:pStyle w:val="nd"/>
        <w:numPr>
          <w:ilvl w:val="0"/>
          <w:numId w:val="21"/>
        </w:numPr>
      </w:pPr>
      <w:r>
        <w:t>JWT giúp hệ thống:</w:t>
      </w:r>
    </w:p>
    <w:p w14:paraId="48EB51BD" w14:textId="77777777" w:rsidR="004C717C" w:rsidRDefault="004C717C" w:rsidP="00274AF8">
      <w:pPr>
        <w:pStyle w:val="nd"/>
        <w:numPr>
          <w:ilvl w:val="0"/>
          <w:numId w:val="21"/>
        </w:numPr>
      </w:pPr>
      <w:r>
        <w:t>Không cần lưu session phía server</w:t>
      </w:r>
    </w:p>
    <w:p w14:paraId="06AB9FDF" w14:textId="77777777" w:rsidR="004C717C" w:rsidRDefault="004C717C" w:rsidP="00274AF8">
      <w:pPr>
        <w:pStyle w:val="nd"/>
        <w:numPr>
          <w:ilvl w:val="0"/>
          <w:numId w:val="21"/>
        </w:numPr>
      </w:pPr>
      <w:r>
        <w:t>Dễ mở rộng cho các hệ thống phân tán</w:t>
      </w:r>
    </w:p>
    <w:p w14:paraId="0120EA2F" w14:textId="77777777" w:rsidR="004C717C" w:rsidRDefault="004C717C" w:rsidP="006C3F7C">
      <w:pPr>
        <w:pStyle w:val="nd"/>
      </w:pPr>
      <w:r>
        <w:rPr>
          <w:rStyle w:val="Strong"/>
        </w:rPr>
        <w:t>Ứng dụng</w:t>
      </w:r>
      <w:r>
        <w:t>:</w:t>
      </w:r>
    </w:p>
    <w:p w14:paraId="66C4BB14" w14:textId="77777777" w:rsidR="004C717C" w:rsidRDefault="004C717C" w:rsidP="00274AF8">
      <w:pPr>
        <w:pStyle w:val="nd"/>
        <w:numPr>
          <w:ilvl w:val="0"/>
          <w:numId w:val="22"/>
        </w:numPr>
      </w:pPr>
      <w:r>
        <w:t>Xác thực người dùng</w:t>
      </w:r>
    </w:p>
    <w:p w14:paraId="2449DC57" w14:textId="77777777" w:rsidR="004C717C" w:rsidRDefault="004C717C" w:rsidP="00274AF8">
      <w:pPr>
        <w:pStyle w:val="nd"/>
        <w:numPr>
          <w:ilvl w:val="0"/>
          <w:numId w:val="22"/>
        </w:numPr>
      </w:pPr>
      <w:r>
        <w:t>Bảo vệ các API</w:t>
      </w:r>
    </w:p>
    <w:p w14:paraId="6F9F13C3" w14:textId="4C9BC387" w:rsidR="004C717C" w:rsidRDefault="004C717C" w:rsidP="00274AF8">
      <w:pPr>
        <w:pStyle w:val="nd"/>
        <w:numPr>
          <w:ilvl w:val="0"/>
          <w:numId w:val="22"/>
        </w:numPr>
      </w:pPr>
      <w:r>
        <w:t>Phân quyền truy cập tài nguyên</w:t>
      </w:r>
    </w:p>
    <w:p w14:paraId="44C61C25" w14:textId="4213ED8C" w:rsidR="004C717C" w:rsidRPr="00A064EF" w:rsidRDefault="004C717C" w:rsidP="00A064EF">
      <w:pPr>
        <w:pStyle w:val="Heading4"/>
        <w:rPr>
          <w:i w:val="0"/>
        </w:rPr>
      </w:pPr>
      <w:bookmarkStart w:id="283" w:name="_Toc216899021"/>
      <w:bookmarkStart w:id="284" w:name="_Toc216899079"/>
      <w:bookmarkStart w:id="285" w:name="_Toc216899472"/>
      <w:bookmarkStart w:id="286" w:name="_Toc216899642"/>
      <w:bookmarkStart w:id="287" w:name="_Toc216899865"/>
      <w:bookmarkStart w:id="288" w:name="_Toc216900295"/>
      <w:r w:rsidRPr="00A064EF">
        <w:rPr>
          <w:i w:val="0"/>
        </w:rPr>
        <w:t>Thuật toán phân quyền dựa trên vai trò (Role-Based Access Control – RBAC)</w:t>
      </w:r>
      <w:bookmarkEnd w:id="283"/>
      <w:bookmarkEnd w:id="284"/>
      <w:bookmarkEnd w:id="285"/>
      <w:bookmarkEnd w:id="286"/>
      <w:bookmarkEnd w:id="287"/>
      <w:bookmarkEnd w:id="288"/>
    </w:p>
    <w:p w14:paraId="7F329E77" w14:textId="77777777" w:rsidR="004C717C" w:rsidRDefault="004C717C" w:rsidP="006C3F7C">
      <w:pPr>
        <w:pStyle w:val="nd"/>
      </w:pPr>
      <w:r>
        <w:t xml:space="preserve">Hệ thống áp dụng mô hình </w:t>
      </w:r>
      <w:r>
        <w:rPr>
          <w:rStyle w:val="Strong"/>
        </w:rPr>
        <w:t>RBAC</w:t>
      </w:r>
      <w:r>
        <w:t xml:space="preserve"> để kiểm soát quyền truy cập các chức năng.</w:t>
      </w:r>
    </w:p>
    <w:p w14:paraId="53F63211" w14:textId="77777777" w:rsidR="004C717C" w:rsidRDefault="004C717C" w:rsidP="006C3F7C">
      <w:pPr>
        <w:pStyle w:val="nd"/>
      </w:pPr>
      <w:r>
        <w:rPr>
          <w:rStyle w:val="Strong"/>
        </w:rPr>
        <w:t>Các vai trò trong hệ thống</w:t>
      </w:r>
      <w:r>
        <w:t>:</w:t>
      </w:r>
    </w:p>
    <w:p w14:paraId="26EB9350" w14:textId="77777777" w:rsidR="004C717C" w:rsidRPr="006C3F7C" w:rsidRDefault="004C717C" w:rsidP="00274AF8">
      <w:pPr>
        <w:pStyle w:val="nd"/>
        <w:numPr>
          <w:ilvl w:val="0"/>
          <w:numId w:val="23"/>
        </w:numPr>
      </w:pPr>
      <w:r w:rsidRPr="006C3F7C">
        <w:rPr>
          <w:rStyle w:val="HTMLCode"/>
          <w:rFonts w:ascii="Times New Roman" w:eastAsiaTheme="minorEastAsia" w:hAnsi="Times New Roman" w:cs="Times New Roman"/>
          <w:sz w:val="26"/>
        </w:rPr>
        <w:t>reader</w:t>
      </w:r>
      <w:r w:rsidRPr="006C3F7C">
        <w:t xml:space="preserve"> (Độc giả)</w:t>
      </w:r>
    </w:p>
    <w:p w14:paraId="367F356F" w14:textId="77777777" w:rsidR="004C717C" w:rsidRPr="006C3F7C" w:rsidRDefault="004C717C" w:rsidP="00274AF8">
      <w:pPr>
        <w:pStyle w:val="nd"/>
        <w:numPr>
          <w:ilvl w:val="0"/>
          <w:numId w:val="23"/>
        </w:numPr>
      </w:pPr>
      <w:r w:rsidRPr="006C3F7C">
        <w:rPr>
          <w:rStyle w:val="HTMLCode"/>
          <w:rFonts w:ascii="Times New Roman" w:eastAsiaTheme="minorEastAsia" w:hAnsi="Times New Roman" w:cs="Times New Roman"/>
          <w:sz w:val="26"/>
        </w:rPr>
        <w:t>author</w:t>
      </w:r>
      <w:r w:rsidRPr="006C3F7C">
        <w:t xml:space="preserve"> (Tác giả)</w:t>
      </w:r>
    </w:p>
    <w:p w14:paraId="4931C734" w14:textId="77777777" w:rsidR="004C717C" w:rsidRPr="006C3F7C" w:rsidRDefault="004C717C" w:rsidP="00274AF8">
      <w:pPr>
        <w:pStyle w:val="nd"/>
        <w:numPr>
          <w:ilvl w:val="0"/>
          <w:numId w:val="23"/>
        </w:numPr>
      </w:pPr>
      <w:r w:rsidRPr="006C3F7C">
        <w:rPr>
          <w:rStyle w:val="HTMLCode"/>
          <w:rFonts w:ascii="Times New Roman" w:eastAsiaTheme="minorEastAsia" w:hAnsi="Times New Roman" w:cs="Times New Roman"/>
          <w:sz w:val="26"/>
        </w:rPr>
        <w:t>admin</w:t>
      </w:r>
      <w:r w:rsidRPr="006C3F7C">
        <w:t xml:space="preserve"> (Quản trị viên)</w:t>
      </w:r>
    </w:p>
    <w:p w14:paraId="15B3F49A" w14:textId="77777777" w:rsidR="004C717C" w:rsidRDefault="004C717C" w:rsidP="006C3F7C">
      <w:pPr>
        <w:pStyle w:val="nd"/>
      </w:pPr>
      <w:r>
        <w:t>Cơ chế kiểm tra quyền:</w:t>
      </w:r>
    </w:p>
    <w:p w14:paraId="33BB8233" w14:textId="77777777" w:rsidR="004C717C" w:rsidRPr="006C3F7C" w:rsidRDefault="004C717C" w:rsidP="006C3F7C">
      <w:pPr>
        <w:pStyle w:val="nd"/>
        <w:rPr>
          <w:rStyle w:val="HTMLCode"/>
          <w:rFonts w:ascii="Times New Roman" w:hAnsi="Times New Roman" w:cs="Times New Roman"/>
          <w:b/>
          <w:i/>
          <w:sz w:val="26"/>
        </w:rPr>
      </w:pPr>
      <w:r w:rsidRPr="006C3F7C">
        <w:rPr>
          <w:rStyle w:val="HTMLCode"/>
          <w:rFonts w:ascii="Times New Roman" w:hAnsi="Times New Roman" w:cs="Times New Roman"/>
          <w:b/>
          <w:i/>
          <w:sz w:val="26"/>
        </w:rPr>
        <w:t>if (!user.role.includes(requiredRole)) {</w:t>
      </w:r>
    </w:p>
    <w:p w14:paraId="3B7EB897" w14:textId="77777777" w:rsidR="004C717C" w:rsidRPr="006C3F7C" w:rsidRDefault="004C717C" w:rsidP="006C3F7C">
      <w:pPr>
        <w:pStyle w:val="nd"/>
        <w:rPr>
          <w:rStyle w:val="HTMLCode"/>
          <w:rFonts w:ascii="Times New Roman" w:hAnsi="Times New Roman" w:cs="Times New Roman"/>
          <w:b/>
          <w:i/>
          <w:sz w:val="26"/>
        </w:rPr>
      </w:pPr>
      <w:r w:rsidRPr="006C3F7C">
        <w:rPr>
          <w:rStyle w:val="HTMLCode"/>
          <w:rFonts w:ascii="Times New Roman" w:hAnsi="Times New Roman" w:cs="Times New Roman"/>
          <w:b/>
          <w:i/>
          <w:sz w:val="26"/>
        </w:rPr>
        <w:t xml:space="preserve">  throw ForbiddenException()</w:t>
      </w:r>
    </w:p>
    <w:p w14:paraId="077C5F70" w14:textId="77777777" w:rsidR="004C717C" w:rsidRPr="006C3F7C" w:rsidRDefault="004C717C" w:rsidP="006C3F7C">
      <w:pPr>
        <w:pStyle w:val="nd"/>
        <w:rPr>
          <w:rStyle w:val="HTMLCode"/>
          <w:rFonts w:ascii="Times New Roman" w:hAnsi="Times New Roman" w:cs="Times New Roman"/>
          <w:b/>
          <w:i/>
          <w:sz w:val="26"/>
        </w:rPr>
      </w:pPr>
      <w:r w:rsidRPr="006C3F7C">
        <w:rPr>
          <w:rStyle w:val="HTMLCode"/>
          <w:rFonts w:ascii="Times New Roman" w:hAnsi="Times New Roman" w:cs="Times New Roman"/>
          <w:b/>
          <w:i/>
          <w:sz w:val="26"/>
        </w:rPr>
        <w:t>}</w:t>
      </w:r>
    </w:p>
    <w:p w14:paraId="4965F25A" w14:textId="77777777" w:rsidR="004C717C" w:rsidRDefault="004C717C" w:rsidP="006C3F7C">
      <w:pPr>
        <w:pStyle w:val="nd"/>
      </w:pPr>
      <w:r>
        <w:rPr>
          <w:rStyle w:val="Strong"/>
        </w:rPr>
        <w:t>RolesGuard</w:t>
      </w:r>
      <w:r>
        <w:t xml:space="preserve"> được áp dụng cho từng endpoint</w:t>
      </w:r>
    </w:p>
    <w:p w14:paraId="670F360B" w14:textId="77777777" w:rsidR="004C717C" w:rsidRDefault="004C717C" w:rsidP="006C3F7C">
      <w:pPr>
        <w:pStyle w:val="nd"/>
      </w:pPr>
      <w:r>
        <w:t>Mỗi request đều được kiểm tra quyền trước khi xử lý</w:t>
      </w:r>
    </w:p>
    <w:p w14:paraId="50970984" w14:textId="77777777" w:rsidR="006C3F7C" w:rsidRDefault="006C3F7C" w:rsidP="006C3F7C">
      <w:pPr>
        <w:pStyle w:val="NormalWeb"/>
        <w:rPr>
          <w:rStyle w:val="Strong"/>
        </w:rPr>
      </w:pPr>
      <w:r>
        <w:rPr>
          <w:rStyle w:val="Strong"/>
        </w:rPr>
        <w:br w:type="page"/>
      </w:r>
    </w:p>
    <w:p w14:paraId="4D992B8C" w14:textId="42BFBBDE" w:rsidR="004C717C" w:rsidRDefault="004C717C" w:rsidP="006C3F7C">
      <w:pPr>
        <w:pStyle w:val="nd"/>
      </w:pPr>
      <w:r>
        <w:rPr>
          <w:rStyle w:val="Strong"/>
        </w:rPr>
        <w:lastRenderedPageBreak/>
        <w:t>Ứng dụng</w:t>
      </w:r>
      <w:r>
        <w:t>:</w:t>
      </w:r>
    </w:p>
    <w:p w14:paraId="082874C0" w14:textId="77777777" w:rsidR="004C717C" w:rsidRDefault="004C717C" w:rsidP="00274AF8">
      <w:pPr>
        <w:pStyle w:val="nd"/>
        <w:numPr>
          <w:ilvl w:val="0"/>
          <w:numId w:val="24"/>
        </w:numPr>
      </w:pPr>
      <w:r>
        <w:t>Bảo vệ các chức năng quản trị</w:t>
      </w:r>
    </w:p>
    <w:p w14:paraId="1313A9E4" w14:textId="77777777" w:rsidR="004C717C" w:rsidRDefault="004C717C" w:rsidP="00274AF8">
      <w:pPr>
        <w:pStyle w:val="nd"/>
        <w:numPr>
          <w:ilvl w:val="0"/>
          <w:numId w:val="24"/>
        </w:numPr>
      </w:pPr>
      <w:r>
        <w:t>Hạn chế quyền truy cập trái phép</w:t>
      </w:r>
    </w:p>
    <w:p w14:paraId="0810B8F0" w14:textId="78139031" w:rsidR="004C717C" w:rsidRDefault="004C717C" w:rsidP="00274AF8">
      <w:pPr>
        <w:pStyle w:val="nd"/>
        <w:numPr>
          <w:ilvl w:val="0"/>
          <w:numId w:val="24"/>
        </w:numPr>
      </w:pPr>
      <w:r>
        <w:t>Đảm bảo tính an toàn hệ thống</w:t>
      </w:r>
    </w:p>
    <w:p w14:paraId="04939027" w14:textId="225BF9E3" w:rsidR="004C717C" w:rsidRPr="00A064EF" w:rsidRDefault="004C717C" w:rsidP="00A064EF">
      <w:pPr>
        <w:pStyle w:val="Heading4"/>
        <w:rPr>
          <w:i w:val="0"/>
        </w:rPr>
      </w:pPr>
      <w:bookmarkStart w:id="289" w:name="_Toc216899022"/>
      <w:bookmarkStart w:id="290" w:name="_Toc216899080"/>
      <w:bookmarkStart w:id="291" w:name="_Toc216899473"/>
      <w:bookmarkStart w:id="292" w:name="_Toc216899643"/>
      <w:bookmarkStart w:id="293" w:name="_Toc216899866"/>
      <w:bookmarkStart w:id="294" w:name="_Toc216900296"/>
      <w:r w:rsidRPr="00A064EF">
        <w:rPr>
          <w:i w:val="0"/>
        </w:rPr>
        <w:t>Thuật toán xây dựng bảng xếp hạng truyện (Ranking Algorithm)</w:t>
      </w:r>
      <w:bookmarkEnd w:id="289"/>
      <w:bookmarkEnd w:id="290"/>
      <w:bookmarkEnd w:id="291"/>
      <w:bookmarkEnd w:id="292"/>
      <w:bookmarkEnd w:id="293"/>
      <w:bookmarkEnd w:id="294"/>
    </w:p>
    <w:p w14:paraId="2C0DEE27" w14:textId="77777777" w:rsidR="004C717C" w:rsidRDefault="004C717C" w:rsidP="00996DE5">
      <w:pPr>
        <w:pStyle w:val="nd"/>
      </w:pPr>
      <w:r>
        <w:t>Để đánh giá mức độ phổ biến của truyện, hệ thống sử dụng công thức tính điểm tổng hợp:</w:t>
      </w:r>
    </w:p>
    <w:p w14:paraId="2D761AAC" w14:textId="77777777" w:rsidR="004C717C" w:rsidRPr="00996DE5" w:rsidRDefault="004C717C" w:rsidP="00996DE5">
      <w:pPr>
        <w:pStyle w:val="nd"/>
        <w:rPr>
          <w:rStyle w:val="HTMLCode"/>
          <w:rFonts w:ascii="Times New Roman" w:hAnsi="Times New Roman" w:cs="Times New Roman"/>
          <w:b/>
          <w:i/>
          <w:sz w:val="26"/>
        </w:rPr>
      </w:pPr>
      <w:r w:rsidRPr="00996DE5">
        <w:rPr>
          <w:rStyle w:val="HTMLCode"/>
          <w:rFonts w:ascii="Times New Roman" w:hAnsi="Times New Roman" w:cs="Times New Roman"/>
          <w:b/>
          <w:i/>
          <w:sz w:val="26"/>
        </w:rPr>
        <w:t xml:space="preserve">Score = (totalReads × 0.4) </w:t>
      </w:r>
    </w:p>
    <w:p w14:paraId="26E9FD6C" w14:textId="77777777" w:rsidR="004C717C" w:rsidRPr="00996DE5" w:rsidRDefault="004C717C" w:rsidP="00996DE5">
      <w:pPr>
        <w:pStyle w:val="nd"/>
        <w:rPr>
          <w:rStyle w:val="HTMLCode"/>
          <w:rFonts w:ascii="Times New Roman" w:hAnsi="Times New Roman" w:cs="Times New Roman"/>
          <w:b/>
          <w:i/>
          <w:sz w:val="26"/>
        </w:rPr>
      </w:pPr>
      <w:r w:rsidRPr="00996DE5">
        <w:rPr>
          <w:rStyle w:val="HTMLCode"/>
          <w:rFonts w:ascii="Times New Roman" w:hAnsi="Times New Roman" w:cs="Times New Roman"/>
          <w:b/>
          <w:i/>
          <w:sz w:val="26"/>
        </w:rPr>
        <w:t xml:space="preserve">      + (ratingAverage × 0.3) </w:t>
      </w:r>
    </w:p>
    <w:p w14:paraId="79ABCFE7" w14:textId="77777777" w:rsidR="004C717C" w:rsidRPr="00996DE5" w:rsidRDefault="004C717C" w:rsidP="00996DE5">
      <w:pPr>
        <w:pStyle w:val="nd"/>
        <w:rPr>
          <w:rStyle w:val="HTMLCode"/>
          <w:rFonts w:ascii="Times New Roman" w:hAnsi="Times New Roman" w:cs="Times New Roman"/>
          <w:b/>
          <w:i/>
          <w:sz w:val="26"/>
        </w:rPr>
      </w:pPr>
      <w:r w:rsidRPr="00996DE5">
        <w:rPr>
          <w:rStyle w:val="HTMLCode"/>
          <w:rFonts w:ascii="Times New Roman" w:hAnsi="Times New Roman" w:cs="Times New Roman"/>
          <w:b/>
          <w:i/>
          <w:sz w:val="26"/>
        </w:rPr>
        <w:t xml:space="preserve">      + (commentCount × 0.3)</w:t>
      </w:r>
    </w:p>
    <w:p w14:paraId="4F53CF8C" w14:textId="77777777" w:rsidR="004C717C" w:rsidRDefault="004C717C" w:rsidP="00996DE5">
      <w:pPr>
        <w:pStyle w:val="nd"/>
      </w:pPr>
      <w:r>
        <w:t xml:space="preserve">Truyện được sắp xếp theo </w:t>
      </w:r>
      <w:r>
        <w:rPr>
          <w:rStyle w:val="Strong"/>
        </w:rPr>
        <w:t>Score giảm dần</w:t>
      </w:r>
    </w:p>
    <w:p w14:paraId="5D4E06CC" w14:textId="77777777" w:rsidR="004C717C" w:rsidRDefault="004C717C" w:rsidP="00996DE5">
      <w:pPr>
        <w:pStyle w:val="nd"/>
      </w:pPr>
      <w:r>
        <w:t>Bảng xếp hạng được tạo theo các chu kỳ:</w:t>
      </w:r>
    </w:p>
    <w:p w14:paraId="1567B141" w14:textId="77777777" w:rsidR="004C717C" w:rsidRDefault="004C717C" w:rsidP="00274AF8">
      <w:pPr>
        <w:pStyle w:val="nd"/>
        <w:numPr>
          <w:ilvl w:val="0"/>
          <w:numId w:val="25"/>
        </w:numPr>
      </w:pPr>
      <w:r>
        <w:t>Hằng ngày (daily)</w:t>
      </w:r>
    </w:p>
    <w:p w14:paraId="4607C8BB" w14:textId="77777777" w:rsidR="004C717C" w:rsidRDefault="004C717C" w:rsidP="00274AF8">
      <w:pPr>
        <w:pStyle w:val="nd"/>
        <w:numPr>
          <w:ilvl w:val="0"/>
          <w:numId w:val="25"/>
        </w:numPr>
      </w:pPr>
      <w:r>
        <w:t>Hằng tuần (weekly)</w:t>
      </w:r>
    </w:p>
    <w:p w14:paraId="33AC77AA" w14:textId="77777777" w:rsidR="004C717C" w:rsidRDefault="004C717C" w:rsidP="00274AF8">
      <w:pPr>
        <w:pStyle w:val="nd"/>
        <w:numPr>
          <w:ilvl w:val="0"/>
          <w:numId w:val="25"/>
        </w:numPr>
      </w:pPr>
      <w:r>
        <w:t>Hằng tháng (monthly)</w:t>
      </w:r>
    </w:p>
    <w:p w14:paraId="7A778467" w14:textId="77777777" w:rsidR="004C717C" w:rsidRDefault="004C717C" w:rsidP="00996DE5">
      <w:pPr>
        <w:pStyle w:val="nd"/>
      </w:pPr>
      <w:r>
        <w:rPr>
          <w:rStyle w:val="Strong"/>
        </w:rPr>
        <w:t>Ứng dụng</w:t>
      </w:r>
      <w:r>
        <w:t>:</w:t>
      </w:r>
    </w:p>
    <w:p w14:paraId="561F66D7" w14:textId="77777777" w:rsidR="004C717C" w:rsidRDefault="004C717C" w:rsidP="00274AF8">
      <w:pPr>
        <w:pStyle w:val="nd"/>
        <w:numPr>
          <w:ilvl w:val="0"/>
          <w:numId w:val="26"/>
        </w:numPr>
      </w:pPr>
      <w:r>
        <w:t>Hiển thị bảng xếp hạng truyện</w:t>
      </w:r>
    </w:p>
    <w:p w14:paraId="1580B0C2" w14:textId="6818FE36" w:rsidR="004C717C" w:rsidRDefault="004C717C" w:rsidP="00274AF8">
      <w:pPr>
        <w:pStyle w:val="nd"/>
        <w:numPr>
          <w:ilvl w:val="0"/>
          <w:numId w:val="26"/>
        </w:numPr>
      </w:pPr>
      <w:r>
        <w:t>Gợi ý truyện nổi bật cho người đọc</w:t>
      </w:r>
    </w:p>
    <w:p w14:paraId="0509B236" w14:textId="57B1A62D" w:rsidR="004C717C" w:rsidRPr="00A064EF" w:rsidRDefault="004C717C" w:rsidP="00A064EF">
      <w:pPr>
        <w:pStyle w:val="Heading4"/>
        <w:rPr>
          <w:i w:val="0"/>
        </w:rPr>
      </w:pPr>
      <w:bookmarkStart w:id="295" w:name="_Toc216899023"/>
      <w:bookmarkStart w:id="296" w:name="_Toc216899081"/>
      <w:bookmarkStart w:id="297" w:name="_Toc216899474"/>
      <w:bookmarkStart w:id="298" w:name="_Toc216899644"/>
      <w:bookmarkStart w:id="299" w:name="_Toc216899867"/>
      <w:bookmarkStart w:id="300" w:name="_Toc216900297"/>
      <w:r w:rsidRPr="00A064EF">
        <w:rPr>
          <w:i w:val="0"/>
        </w:rPr>
        <w:t>Thuật toán tính doanh thu cho tác giả (Revenue Calculation)</w:t>
      </w:r>
      <w:bookmarkEnd w:id="295"/>
      <w:bookmarkEnd w:id="296"/>
      <w:bookmarkEnd w:id="297"/>
      <w:bookmarkEnd w:id="298"/>
      <w:bookmarkEnd w:id="299"/>
      <w:bookmarkEnd w:id="300"/>
    </w:p>
    <w:p w14:paraId="600669C7" w14:textId="77777777" w:rsidR="004C717C" w:rsidRPr="00996DE5" w:rsidRDefault="004C717C" w:rsidP="00996DE5">
      <w:pPr>
        <w:pStyle w:val="nd"/>
      </w:pPr>
      <w:r w:rsidRPr="00996DE5">
        <w:t>Doanh thu của tác giả được tính dựa trên số coin thu được từ các chương VIP:</w:t>
      </w:r>
    </w:p>
    <w:p w14:paraId="7114DEEB" w14:textId="77777777" w:rsidR="004C717C" w:rsidRPr="00996DE5" w:rsidRDefault="004C717C" w:rsidP="00996DE5">
      <w:pPr>
        <w:pStyle w:val="nd"/>
        <w:rPr>
          <w:rStyle w:val="HTMLCode"/>
          <w:rFonts w:ascii="Times New Roman" w:hAnsi="Times New Roman" w:cs="Times New Roman"/>
          <w:b/>
          <w:i/>
          <w:sz w:val="26"/>
        </w:rPr>
      </w:pPr>
      <w:r w:rsidRPr="00996DE5">
        <w:rPr>
          <w:rStyle w:val="HTMLCode"/>
          <w:rFonts w:ascii="Times New Roman" w:hAnsi="Times New Roman" w:cs="Times New Roman"/>
          <w:b/>
          <w:i/>
          <w:sz w:val="26"/>
        </w:rPr>
        <w:t>revenuePerStory = ∑(purchases.priceCoins)</w:t>
      </w:r>
    </w:p>
    <w:p w14:paraId="48B8BF3A" w14:textId="77777777" w:rsidR="004C717C" w:rsidRPr="00996DE5" w:rsidRDefault="004C717C" w:rsidP="00996DE5">
      <w:pPr>
        <w:pStyle w:val="nd"/>
        <w:rPr>
          <w:rStyle w:val="HTMLCode"/>
          <w:rFonts w:ascii="Times New Roman" w:hAnsi="Times New Roman" w:cs="Times New Roman"/>
          <w:b/>
          <w:i/>
          <w:sz w:val="26"/>
        </w:rPr>
      </w:pPr>
      <w:r w:rsidRPr="00996DE5">
        <w:rPr>
          <w:rStyle w:val="HTMLCode"/>
          <w:rFonts w:ascii="Times New Roman" w:hAnsi="Times New Roman" w:cs="Times New Roman"/>
          <w:b/>
          <w:i/>
          <w:sz w:val="26"/>
        </w:rPr>
        <w:t>totalRevenue = ∑(revenuePerStory)</w:t>
      </w:r>
    </w:p>
    <w:p w14:paraId="728CF699" w14:textId="77777777" w:rsidR="004C717C" w:rsidRPr="00996DE5" w:rsidRDefault="004C717C" w:rsidP="00996DE5">
      <w:pPr>
        <w:pStyle w:val="nd"/>
        <w:rPr>
          <w:rStyle w:val="HTMLCode"/>
          <w:rFonts w:ascii="Times New Roman" w:hAnsi="Times New Roman" w:cs="Times New Roman"/>
          <w:b/>
          <w:i/>
          <w:sz w:val="26"/>
        </w:rPr>
      </w:pPr>
      <w:r w:rsidRPr="00996DE5">
        <w:rPr>
          <w:rStyle w:val="HTMLCode"/>
          <w:rFonts w:ascii="Times New Roman" w:hAnsi="Times New Roman" w:cs="Times New Roman"/>
          <w:b/>
          <w:i/>
          <w:sz w:val="26"/>
        </w:rPr>
        <w:t>revenueVND = totalRevenue × 10</w:t>
      </w:r>
    </w:p>
    <w:p w14:paraId="24DD4651" w14:textId="77777777" w:rsidR="004C717C" w:rsidRDefault="004C717C" w:rsidP="00274AF8">
      <w:pPr>
        <w:pStyle w:val="nd"/>
        <w:numPr>
          <w:ilvl w:val="0"/>
          <w:numId w:val="27"/>
        </w:numPr>
      </w:pPr>
      <w:r>
        <w:rPr>
          <w:rStyle w:val="Strong"/>
        </w:rPr>
        <w:t>Quy đổi</w:t>
      </w:r>
      <w:r>
        <w:t>: 1 Coin = 10 VND</w:t>
      </w:r>
    </w:p>
    <w:p w14:paraId="57DF5948" w14:textId="77777777" w:rsidR="004C717C" w:rsidRDefault="004C717C" w:rsidP="00274AF8">
      <w:pPr>
        <w:pStyle w:val="nd"/>
        <w:numPr>
          <w:ilvl w:val="0"/>
          <w:numId w:val="27"/>
        </w:numPr>
      </w:pPr>
      <w:r>
        <w:t>Doanh thu được tổng hợp theo từng truyện và từng tác giả</w:t>
      </w:r>
    </w:p>
    <w:p w14:paraId="2E71006A" w14:textId="77777777" w:rsidR="004C717C" w:rsidRDefault="004C717C" w:rsidP="00996DE5">
      <w:pPr>
        <w:pStyle w:val="nd"/>
      </w:pPr>
      <w:r>
        <w:rPr>
          <w:rStyle w:val="Strong"/>
        </w:rPr>
        <w:t>Ứng dụng</w:t>
      </w:r>
      <w:r>
        <w:t>:</w:t>
      </w:r>
    </w:p>
    <w:p w14:paraId="4029B381" w14:textId="77777777" w:rsidR="004C717C" w:rsidRDefault="004C717C" w:rsidP="00274AF8">
      <w:pPr>
        <w:pStyle w:val="nd"/>
        <w:numPr>
          <w:ilvl w:val="0"/>
          <w:numId w:val="28"/>
        </w:numPr>
      </w:pPr>
      <w:r>
        <w:t>Thống kê doanh thu tác giả</w:t>
      </w:r>
    </w:p>
    <w:p w14:paraId="1AD84344" w14:textId="77777777" w:rsidR="004C717C" w:rsidRDefault="004C717C" w:rsidP="00274AF8">
      <w:pPr>
        <w:pStyle w:val="nd"/>
        <w:numPr>
          <w:ilvl w:val="0"/>
          <w:numId w:val="28"/>
        </w:numPr>
      </w:pPr>
      <w:r>
        <w:t>Hiển thị báo cáo tài chính</w:t>
      </w:r>
    </w:p>
    <w:p w14:paraId="759954A7" w14:textId="77777777" w:rsidR="004C717C" w:rsidRDefault="004C717C" w:rsidP="00274AF8">
      <w:pPr>
        <w:pStyle w:val="nd"/>
        <w:numPr>
          <w:ilvl w:val="0"/>
          <w:numId w:val="28"/>
        </w:numPr>
      </w:pPr>
      <w:r>
        <w:t>Hỗ trợ thanh toán và đối soát</w:t>
      </w:r>
    </w:p>
    <w:p w14:paraId="1651796A" w14:textId="2F782BC7" w:rsidR="004C717C" w:rsidRDefault="004C717C" w:rsidP="004C717C"/>
    <w:p w14:paraId="4EAB9CF7" w14:textId="07693F1C" w:rsidR="004C717C" w:rsidRPr="00A064EF" w:rsidRDefault="004C717C" w:rsidP="00A064EF">
      <w:pPr>
        <w:pStyle w:val="Heading4"/>
        <w:rPr>
          <w:i w:val="0"/>
        </w:rPr>
      </w:pPr>
      <w:bookmarkStart w:id="301" w:name="_Toc216899024"/>
      <w:bookmarkStart w:id="302" w:name="_Toc216899082"/>
      <w:bookmarkStart w:id="303" w:name="_Toc216899475"/>
      <w:bookmarkStart w:id="304" w:name="_Toc216899645"/>
      <w:bookmarkStart w:id="305" w:name="_Toc216899868"/>
      <w:bookmarkStart w:id="306" w:name="_Toc216900298"/>
      <w:r w:rsidRPr="00A064EF">
        <w:rPr>
          <w:i w:val="0"/>
        </w:rPr>
        <w:lastRenderedPageBreak/>
        <w:t>Thuật toán tự động cập nhật số chương (Auto-Update ChapterCount)</w:t>
      </w:r>
      <w:bookmarkEnd w:id="301"/>
      <w:bookmarkEnd w:id="302"/>
      <w:bookmarkEnd w:id="303"/>
      <w:bookmarkEnd w:id="304"/>
      <w:bookmarkEnd w:id="305"/>
      <w:bookmarkEnd w:id="306"/>
    </w:p>
    <w:p w14:paraId="28B1982F" w14:textId="77777777" w:rsidR="004C717C" w:rsidRDefault="004C717C" w:rsidP="00996DE5">
      <w:pPr>
        <w:pStyle w:val="nd"/>
      </w:pPr>
      <w:r>
        <w:t xml:space="preserve">Hệ thống sử dụng </w:t>
      </w:r>
      <w:r>
        <w:rPr>
          <w:rStyle w:val="Strong"/>
        </w:rPr>
        <w:t>MongoDB Middleware (Hook)</w:t>
      </w:r>
      <w:r>
        <w:t xml:space="preserve"> để đảm bảo số chương của truyện luôn chính xác.</w:t>
      </w:r>
    </w:p>
    <w:p w14:paraId="4027FE7E" w14:textId="77777777" w:rsidR="004C717C" w:rsidRDefault="004C717C" w:rsidP="00274AF8">
      <w:pPr>
        <w:pStyle w:val="nd"/>
        <w:numPr>
          <w:ilvl w:val="0"/>
          <w:numId w:val="29"/>
        </w:numPr>
      </w:pPr>
      <w:r>
        <w:rPr>
          <w:rStyle w:val="Strong"/>
        </w:rPr>
        <w:t>Pre-hook</w:t>
      </w:r>
      <w:r>
        <w:t xml:space="preserve"> (trước khi xóa chương):</w:t>
      </w:r>
    </w:p>
    <w:p w14:paraId="595B032F" w14:textId="77777777" w:rsidR="004C717C" w:rsidRDefault="004C717C" w:rsidP="00274AF8">
      <w:pPr>
        <w:pStyle w:val="nd"/>
        <w:numPr>
          <w:ilvl w:val="1"/>
          <w:numId w:val="29"/>
        </w:numPr>
      </w:pPr>
      <w:r>
        <w:t xml:space="preserve">Giảm </w:t>
      </w:r>
      <w:r w:rsidRPr="00996DE5">
        <w:rPr>
          <w:rFonts w:eastAsiaTheme="minorEastAsia"/>
          <w:b/>
          <w:i/>
        </w:rPr>
        <w:t>chapterCount</w:t>
      </w:r>
      <w:r>
        <w:t xml:space="preserve"> nếu chương đã publish và không bị ẩn</w:t>
      </w:r>
    </w:p>
    <w:p w14:paraId="139612FF" w14:textId="77777777" w:rsidR="004C717C" w:rsidRDefault="004C717C" w:rsidP="00274AF8">
      <w:pPr>
        <w:pStyle w:val="nd"/>
        <w:numPr>
          <w:ilvl w:val="0"/>
          <w:numId w:val="29"/>
        </w:numPr>
      </w:pPr>
      <w:r>
        <w:rPr>
          <w:rStyle w:val="Strong"/>
        </w:rPr>
        <w:t>Post-hook</w:t>
      </w:r>
      <w:r>
        <w:t xml:space="preserve"> (sau khi thêm/sửa chương):</w:t>
      </w:r>
    </w:p>
    <w:p w14:paraId="7F6369D8" w14:textId="77777777" w:rsidR="004C717C" w:rsidRDefault="004C717C" w:rsidP="00274AF8">
      <w:pPr>
        <w:pStyle w:val="nd"/>
        <w:numPr>
          <w:ilvl w:val="1"/>
          <w:numId w:val="29"/>
        </w:numPr>
      </w:pPr>
      <w:r>
        <w:t xml:space="preserve">Đếm lại số chương có trạng thái </w:t>
      </w:r>
      <w:r w:rsidRPr="00996DE5">
        <w:rPr>
          <w:rFonts w:eastAsiaTheme="minorEastAsia"/>
          <w:b/>
          <w:i/>
        </w:rPr>
        <w:t>published</w:t>
      </w:r>
      <w:r>
        <w:t xml:space="preserve"> và </w:t>
      </w:r>
      <w:r w:rsidRPr="00996DE5">
        <w:rPr>
          <w:rFonts w:eastAsiaTheme="minorEastAsia"/>
          <w:b/>
          <w:i/>
        </w:rPr>
        <w:t>!isHidden</w:t>
      </w:r>
    </w:p>
    <w:p w14:paraId="23E07FED" w14:textId="77777777" w:rsidR="004C717C" w:rsidRPr="00996DE5" w:rsidRDefault="004C717C" w:rsidP="00996DE5">
      <w:pPr>
        <w:pStyle w:val="nd"/>
        <w:rPr>
          <w:rStyle w:val="HTMLCode"/>
          <w:rFonts w:ascii="Times New Roman" w:hAnsi="Times New Roman" w:cs="Times New Roman"/>
          <w:b/>
          <w:i/>
          <w:sz w:val="26"/>
        </w:rPr>
      </w:pPr>
      <w:r w:rsidRPr="00996DE5">
        <w:rPr>
          <w:rStyle w:val="HTMLCode"/>
          <w:rFonts w:ascii="Times New Roman" w:hAnsi="Times New Roman" w:cs="Times New Roman"/>
          <w:b/>
          <w:i/>
          <w:sz w:val="26"/>
        </w:rPr>
        <w:t>chapterCount = count(</w:t>
      </w:r>
    </w:p>
    <w:p w14:paraId="769875B2" w14:textId="77777777" w:rsidR="004C717C" w:rsidRPr="00996DE5" w:rsidRDefault="004C717C" w:rsidP="00996DE5">
      <w:pPr>
        <w:pStyle w:val="nd"/>
        <w:rPr>
          <w:rStyle w:val="HTMLCode"/>
          <w:rFonts w:ascii="Times New Roman" w:hAnsi="Times New Roman" w:cs="Times New Roman"/>
          <w:b/>
          <w:i/>
          <w:sz w:val="26"/>
        </w:rPr>
      </w:pPr>
      <w:r w:rsidRPr="00996DE5">
        <w:rPr>
          <w:rStyle w:val="HTMLCode"/>
          <w:rFonts w:ascii="Times New Roman" w:hAnsi="Times New Roman" w:cs="Times New Roman"/>
          <w:b/>
          <w:i/>
          <w:sz w:val="26"/>
        </w:rPr>
        <w:t xml:space="preserve">  chapters where status = 'published' &amp;&amp; !isHidden</w:t>
      </w:r>
    </w:p>
    <w:p w14:paraId="51E81C42" w14:textId="77777777" w:rsidR="004C717C" w:rsidRPr="00996DE5" w:rsidRDefault="004C717C" w:rsidP="00996DE5">
      <w:pPr>
        <w:pStyle w:val="nd"/>
        <w:rPr>
          <w:rStyle w:val="HTMLCode"/>
          <w:rFonts w:ascii="Times New Roman" w:hAnsi="Times New Roman" w:cs="Times New Roman"/>
          <w:b/>
          <w:i/>
          <w:sz w:val="26"/>
        </w:rPr>
      </w:pPr>
      <w:r w:rsidRPr="00996DE5">
        <w:rPr>
          <w:rStyle w:val="HTMLCode"/>
          <w:rFonts w:ascii="Times New Roman" w:hAnsi="Times New Roman" w:cs="Times New Roman"/>
          <w:b/>
          <w:i/>
          <w:sz w:val="26"/>
        </w:rPr>
        <w:t>)</w:t>
      </w:r>
    </w:p>
    <w:p w14:paraId="5090EDB6" w14:textId="77777777" w:rsidR="004C717C" w:rsidRDefault="004C717C" w:rsidP="00996DE5">
      <w:pPr>
        <w:pStyle w:val="nd"/>
      </w:pPr>
      <w:r>
        <w:rPr>
          <w:rStyle w:val="Strong"/>
        </w:rPr>
        <w:t>Ứng dụng</w:t>
      </w:r>
      <w:r>
        <w:t>:</w:t>
      </w:r>
    </w:p>
    <w:p w14:paraId="62FC41DF" w14:textId="77777777" w:rsidR="004C717C" w:rsidRDefault="004C717C" w:rsidP="00274AF8">
      <w:pPr>
        <w:pStyle w:val="nd"/>
        <w:numPr>
          <w:ilvl w:val="0"/>
          <w:numId w:val="30"/>
        </w:numPr>
      </w:pPr>
      <w:r>
        <w:t>Đồng bộ dữ liệu tự động</w:t>
      </w:r>
    </w:p>
    <w:p w14:paraId="4E705F3A" w14:textId="2B395700" w:rsidR="004C717C" w:rsidRDefault="004C717C" w:rsidP="00274AF8">
      <w:pPr>
        <w:pStyle w:val="nd"/>
        <w:numPr>
          <w:ilvl w:val="0"/>
          <w:numId w:val="30"/>
        </w:numPr>
      </w:pPr>
      <w:r>
        <w:t>Tránh sai lệch số lượng chương hiển thị</w:t>
      </w:r>
    </w:p>
    <w:p w14:paraId="48020884" w14:textId="30B0FD96" w:rsidR="004C717C" w:rsidRPr="00A064EF" w:rsidRDefault="004C717C" w:rsidP="00A064EF">
      <w:pPr>
        <w:pStyle w:val="Heading4"/>
        <w:rPr>
          <w:i w:val="0"/>
        </w:rPr>
      </w:pPr>
      <w:bookmarkStart w:id="307" w:name="_Toc216899025"/>
      <w:bookmarkStart w:id="308" w:name="_Toc216899083"/>
      <w:bookmarkStart w:id="309" w:name="_Toc216899476"/>
      <w:bookmarkStart w:id="310" w:name="_Toc216899646"/>
      <w:bookmarkStart w:id="311" w:name="_Toc216899869"/>
      <w:bookmarkStart w:id="312" w:name="_Toc216900299"/>
      <w:r w:rsidRPr="00A064EF">
        <w:rPr>
          <w:i w:val="0"/>
        </w:rPr>
        <w:t>Thuật toán tìm kiếm và lọc truyện (Search &amp; Filter Algorithm)</w:t>
      </w:r>
      <w:bookmarkEnd w:id="307"/>
      <w:bookmarkEnd w:id="308"/>
      <w:bookmarkEnd w:id="309"/>
      <w:bookmarkEnd w:id="310"/>
      <w:bookmarkEnd w:id="311"/>
      <w:bookmarkEnd w:id="312"/>
    </w:p>
    <w:p w14:paraId="110D95A2" w14:textId="77777777" w:rsidR="004C717C" w:rsidRDefault="004C717C" w:rsidP="00996DE5">
      <w:pPr>
        <w:pStyle w:val="nd"/>
      </w:pPr>
      <w:r>
        <w:t>Hệ thống hỗ trợ tìm kiếm và lọc truyện theo nhiều tiêu chí với độ ưu tiên như sau:</w:t>
      </w:r>
    </w:p>
    <w:p w14:paraId="51322DFC" w14:textId="77777777" w:rsidR="004C717C" w:rsidRDefault="004C717C" w:rsidP="00996DE5">
      <w:pPr>
        <w:pStyle w:val="nd"/>
      </w:pPr>
      <w:r>
        <w:rPr>
          <w:rStyle w:val="Strong"/>
        </w:rPr>
        <w:t>Thứ tự tìm kiếm</w:t>
      </w:r>
      <w:r>
        <w:t>:</w:t>
      </w:r>
    </w:p>
    <w:p w14:paraId="0D1AF6FD" w14:textId="77777777" w:rsidR="004C717C" w:rsidRDefault="004C717C" w:rsidP="00274AF8">
      <w:pPr>
        <w:pStyle w:val="nd"/>
        <w:numPr>
          <w:ilvl w:val="0"/>
          <w:numId w:val="31"/>
        </w:numPr>
      </w:pPr>
      <w:r>
        <w:t>Tiêu đề truyện (Regex, không phân biệt hoa thường)</w:t>
      </w:r>
    </w:p>
    <w:p w14:paraId="5E82049A" w14:textId="77777777" w:rsidR="004C717C" w:rsidRDefault="004C717C" w:rsidP="00274AF8">
      <w:pPr>
        <w:pStyle w:val="nd"/>
        <w:numPr>
          <w:ilvl w:val="0"/>
          <w:numId w:val="31"/>
        </w:numPr>
      </w:pPr>
      <w:r>
        <w:t>Thể loại</w:t>
      </w:r>
    </w:p>
    <w:p w14:paraId="3CF766BB" w14:textId="77777777" w:rsidR="004C717C" w:rsidRDefault="004C717C" w:rsidP="00274AF8">
      <w:pPr>
        <w:pStyle w:val="nd"/>
        <w:numPr>
          <w:ilvl w:val="0"/>
          <w:numId w:val="31"/>
        </w:numPr>
      </w:pPr>
      <w:r>
        <w:t>Tác giả</w:t>
      </w:r>
    </w:p>
    <w:p w14:paraId="7A2CE527" w14:textId="77777777" w:rsidR="004C717C" w:rsidRDefault="004C717C" w:rsidP="00274AF8">
      <w:pPr>
        <w:pStyle w:val="nd"/>
        <w:numPr>
          <w:ilvl w:val="0"/>
          <w:numId w:val="31"/>
        </w:numPr>
      </w:pPr>
      <w:r>
        <w:t>Trạng thái truyện</w:t>
      </w:r>
    </w:p>
    <w:p w14:paraId="2760057A" w14:textId="77777777" w:rsidR="004C717C" w:rsidRPr="00996DE5" w:rsidRDefault="004C717C" w:rsidP="00996DE5">
      <w:pPr>
        <w:pStyle w:val="nd"/>
      </w:pPr>
      <w:r w:rsidRPr="00996DE5">
        <w:rPr>
          <w:rStyle w:val="Strong"/>
          <w:bCs w:val="0"/>
        </w:rPr>
        <w:t>Bộ lọc</w:t>
      </w:r>
      <w:r w:rsidRPr="00996DE5">
        <w:t>:</w:t>
      </w:r>
    </w:p>
    <w:p w14:paraId="29BED9FC" w14:textId="77777777" w:rsidR="004C717C" w:rsidRPr="00996DE5" w:rsidRDefault="004C717C" w:rsidP="00274AF8">
      <w:pPr>
        <w:pStyle w:val="nd"/>
        <w:numPr>
          <w:ilvl w:val="0"/>
          <w:numId w:val="32"/>
        </w:numPr>
      </w:pPr>
      <w:r w:rsidRPr="00996DE5">
        <w:rPr>
          <w:rStyle w:val="HTMLCode"/>
          <w:rFonts w:ascii="Times New Roman" w:eastAsiaTheme="minorEastAsia" w:hAnsi="Times New Roman" w:cs="Times New Roman"/>
          <w:sz w:val="26"/>
        </w:rPr>
        <w:t>status</w:t>
      </w:r>
    </w:p>
    <w:p w14:paraId="19BD6906" w14:textId="77777777" w:rsidR="004C717C" w:rsidRPr="00996DE5" w:rsidRDefault="004C717C" w:rsidP="00274AF8">
      <w:pPr>
        <w:pStyle w:val="nd"/>
        <w:numPr>
          <w:ilvl w:val="0"/>
          <w:numId w:val="32"/>
        </w:numPr>
      </w:pPr>
      <w:r w:rsidRPr="00996DE5">
        <w:rPr>
          <w:rStyle w:val="HTMLCode"/>
          <w:rFonts w:ascii="Times New Roman" w:eastAsiaTheme="minorEastAsia" w:hAnsi="Times New Roman" w:cs="Times New Roman"/>
          <w:sz w:val="26"/>
        </w:rPr>
        <w:t>category</w:t>
      </w:r>
    </w:p>
    <w:p w14:paraId="1272C1CE" w14:textId="77777777" w:rsidR="004C717C" w:rsidRPr="00996DE5" w:rsidRDefault="004C717C" w:rsidP="00274AF8">
      <w:pPr>
        <w:pStyle w:val="nd"/>
        <w:numPr>
          <w:ilvl w:val="0"/>
          <w:numId w:val="32"/>
        </w:numPr>
      </w:pPr>
      <w:r w:rsidRPr="00996DE5">
        <w:rPr>
          <w:rStyle w:val="HTMLCode"/>
          <w:rFonts w:ascii="Times New Roman" w:eastAsiaTheme="minorEastAsia" w:hAnsi="Times New Roman" w:cs="Times New Roman"/>
          <w:sz w:val="26"/>
        </w:rPr>
        <w:t>isHidden</w:t>
      </w:r>
    </w:p>
    <w:p w14:paraId="5781BF45" w14:textId="77777777" w:rsidR="004C717C" w:rsidRDefault="004C717C" w:rsidP="00996DE5">
      <w:pPr>
        <w:pStyle w:val="nd"/>
      </w:pPr>
      <w:r>
        <w:rPr>
          <w:rStyle w:val="Strong"/>
        </w:rPr>
        <w:t>Sắp xếp</w:t>
      </w:r>
      <w:r>
        <w:t>:</w:t>
      </w:r>
    </w:p>
    <w:p w14:paraId="2793A631" w14:textId="77777777" w:rsidR="004C717C" w:rsidRDefault="004C717C" w:rsidP="00274AF8">
      <w:pPr>
        <w:pStyle w:val="nd"/>
        <w:numPr>
          <w:ilvl w:val="0"/>
          <w:numId w:val="33"/>
        </w:numPr>
      </w:pPr>
      <w:r>
        <w:t>Theo ngày tạo (mới nhất)</w:t>
      </w:r>
    </w:p>
    <w:p w14:paraId="665B5D65" w14:textId="77777777" w:rsidR="004C717C" w:rsidRDefault="004C717C" w:rsidP="00274AF8">
      <w:pPr>
        <w:pStyle w:val="nd"/>
        <w:numPr>
          <w:ilvl w:val="0"/>
          <w:numId w:val="33"/>
        </w:numPr>
      </w:pPr>
      <w:r>
        <w:t>Theo đánh giá</w:t>
      </w:r>
    </w:p>
    <w:p w14:paraId="5A1AE35A" w14:textId="77777777" w:rsidR="004C717C" w:rsidRDefault="004C717C" w:rsidP="00274AF8">
      <w:pPr>
        <w:pStyle w:val="nd"/>
        <w:numPr>
          <w:ilvl w:val="0"/>
          <w:numId w:val="33"/>
        </w:numPr>
      </w:pPr>
      <w:r>
        <w:t>Theo lượt đọc</w:t>
      </w:r>
    </w:p>
    <w:p w14:paraId="5490D09B" w14:textId="77777777" w:rsidR="004C717C" w:rsidRDefault="004C717C" w:rsidP="00996DE5">
      <w:pPr>
        <w:pStyle w:val="nd"/>
      </w:pPr>
      <w:r>
        <w:rPr>
          <w:rStyle w:val="Strong"/>
        </w:rPr>
        <w:t>Ứng dụng</w:t>
      </w:r>
      <w:r>
        <w:t>:</w:t>
      </w:r>
    </w:p>
    <w:p w14:paraId="529FAD23" w14:textId="77777777" w:rsidR="004C717C" w:rsidRDefault="004C717C" w:rsidP="00274AF8">
      <w:pPr>
        <w:pStyle w:val="nd"/>
        <w:numPr>
          <w:ilvl w:val="0"/>
          <w:numId w:val="34"/>
        </w:numPr>
      </w:pPr>
      <w:r>
        <w:t>Tìm kiếm truyện nhanh chóng</w:t>
      </w:r>
    </w:p>
    <w:p w14:paraId="52C207F5" w14:textId="77777777" w:rsidR="004C717C" w:rsidRDefault="004C717C" w:rsidP="00274AF8">
      <w:pPr>
        <w:pStyle w:val="nd"/>
        <w:numPr>
          <w:ilvl w:val="0"/>
          <w:numId w:val="34"/>
        </w:numPr>
      </w:pPr>
      <w:r>
        <w:t>Cải thiện trải nghiệm người dùng</w:t>
      </w:r>
    </w:p>
    <w:p w14:paraId="78B81F96" w14:textId="21BD4E8E" w:rsidR="004C717C" w:rsidRDefault="00356F2B" w:rsidP="00356F2B">
      <w:pPr>
        <w:pStyle w:val="Heading1"/>
      </w:pPr>
      <w:bookmarkStart w:id="313" w:name="_Toc216899026"/>
      <w:bookmarkStart w:id="314" w:name="_Toc216899084"/>
      <w:bookmarkStart w:id="315" w:name="_Toc216899477"/>
      <w:bookmarkStart w:id="316" w:name="_Toc216899647"/>
      <w:bookmarkStart w:id="317" w:name="_Toc216900277"/>
      <w:r>
        <w:lastRenderedPageBreak/>
        <w:t>KẾT LUẬN</w:t>
      </w:r>
      <w:bookmarkEnd w:id="313"/>
      <w:bookmarkEnd w:id="314"/>
      <w:bookmarkEnd w:id="315"/>
      <w:bookmarkEnd w:id="316"/>
      <w:bookmarkEnd w:id="317"/>
    </w:p>
    <w:p w14:paraId="677C74BB" w14:textId="2D6E7161" w:rsidR="00667C05" w:rsidRPr="00667C05" w:rsidRDefault="00667C05" w:rsidP="00667C05">
      <w:pPr>
        <w:pStyle w:val="nd"/>
        <w:rPr>
          <w:lang w:val="vi-VN" w:eastAsia="vi-VN"/>
        </w:rPr>
      </w:pPr>
      <w:r w:rsidRPr="00667C05">
        <w:rPr>
          <w:lang w:val="vi-VN" w:eastAsia="vi-VN"/>
        </w:rPr>
        <w:t xml:space="preserve">Sau quá trình thực hiện đồ án môn học, nhóm chúng tôi đã có cơ hội vận dụng các kiến thức đã học để phân tích, thiết kế và xây dựng </w:t>
      </w:r>
      <w:r w:rsidRPr="00667C05">
        <w:rPr>
          <w:b/>
          <w:bCs/>
          <w:lang w:val="vi-VN" w:eastAsia="vi-VN"/>
        </w:rPr>
        <w:t>hệ thống website đọc truyện trực tuyến</w:t>
      </w:r>
      <w:r w:rsidRPr="00667C05">
        <w:rPr>
          <w:lang w:val="vi-VN" w:eastAsia="vi-VN"/>
        </w:rPr>
        <w:t xml:space="preserve"> theo hướng thực tế và hiện đại. Thông qua đề tài này, nhóm đã tiếp cận được quy trình xây dựng một hệ thống hoàn chỉnh từ khâu</w:t>
      </w:r>
      <w:r w:rsidR="00546D0E">
        <w:rPr>
          <w:lang w:eastAsia="vi-VN"/>
        </w:rPr>
        <w:t xml:space="preserve"> nghiêm cứu thị trường</w:t>
      </w:r>
      <w:r w:rsidRPr="00667C05">
        <w:rPr>
          <w:lang w:val="vi-VN" w:eastAsia="vi-VN"/>
        </w:rPr>
        <w:t>, thiết kế hệ thống đến triển khai các chức năng cốt lõi.</w:t>
      </w:r>
    </w:p>
    <w:p w14:paraId="2C971D40" w14:textId="027F28C4" w:rsidR="00667C05" w:rsidRPr="009558EA" w:rsidRDefault="00667C05" w:rsidP="00667C05">
      <w:pPr>
        <w:pStyle w:val="nd"/>
        <w:rPr>
          <w:lang w:eastAsia="vi-VN"/>
        </w:rPr>
      </w:pPr>
      <w:r w:rsidRPr="00667C05">
        <w:rPr>
          <w:lang w:val="vi-VN" w:eastAsia="vi-VN"/>
        </w:rPr>
        <w:t>Hệ thống website đ</w:t>
      </w:r>
      <w:r w:rsidR="00546D0E">
        <w:rPr>
          <w:lang w:val="vi-VN" w:eastAsia="vi-VN"/>
        </w:rPr>
        <w:t>ọc truyện của nhóm đã hoàn t</w:t>
      </w:r>
      <w:r w:rsidR="00546D0E">
        <w:rPr>
          <w:lang w:eastAsia="vi-VN"/>
        </w:rPr>
        <w:t>hành</w:t>
      </w:r>
      <w:r w:rsidRPr="00667C05">
        <w:rPr>
          <w:lang w:val="vi-VN" w:eastAsia="vi-VN"/>
        </w:rPr>
        <w:t xml:space="preserve"> các </w:t>
      </w:r>
      <w:r w:rsidR="00546D0E">
        <w:rPr>
          <w:lang w:eastAsia="vi-VN"/>
        </w:rPr>
        <w:t xml:space="preserve">chức </w:t>
      </w:r>
      <w:r w:rsidRPr="00667C05">
        <w:rPr>
          <w:lang w:val="vi-VN" w:eastAsia="vi-VN"/>
        </w:rPr>
        <w:t>năng chính như: đăng ký – đăng nhập – xác thực người dùng, phân quyền theo vai trò (độc giả, tác giả, quản trị viên), quản lý truyện và chương, đọc truyện, bình luận, đánh giá, mua chương VIP bằng coin, cũng như các chức năng quản trị</w:t>
      </w:r>
      <w:r w:rsidR="009558EA">
        <w:rPr>
          <w:lang w:val="vi-VN" w:eastAsia="vi-VN"/>
        </w:rPr>
        <w:t xml:space="preserve"> như duyệt nội dung, quản lý </w:t>
      </w:r>
      <w:r w:rsidR="009558EA">
        <w:rPr>
          <w:lang w:eastAsia="vi-VN"/>
        </w:rPr>
        <w:t>khách hàng</w:t>
      </w:r>
      <w:r w:rsidR="009558EA">
        <w:rPr>
          <w:lang w:val="vi-VN" w:eastAsia="vi-VN"/>
        </w:rPr>
        <w:t xml:space="preserve"> và xử lý báo cáo</w:t>
      </w:r>
      <w:r w:rsidR="009558EA">
        <w:rPr>
          <w:lang w:eastAsia="vi-VN"/>
        </w:rPr>
        <w:t>.</w:t>
      </w:r>
    </w:p>
    <w:p w14:paraId="3C49E8A2" w14:textId="77777777" w:rsidR="00667C05" w:rsidRPr="00667C05" w:rsidRDefault="00667C05" w:rsidP="00667C05">
      <w:pPr>
        <w:pStyle w:val="nd"/>
        <w:rPr>
          <w:lang w:val="vi-VN" w:eastAsia="vi-VN"/>
        </w:rPr>
      </w:pPr>
      <w:r w:rsidRPr="00667C05">
        <w:rPr>
          <w:lang w:val="vi-VN" w:eastAsia="vi-VN"/>
        </w:rPr>
        <w:t>Trong quá trình thực hiện đề tài, nhóm đã học được:</w:t>
      </w:r>
    </w:p>
    <w:p w14:paraId="759F8368" w14:textId="77777777" w:rsidR="00667C05" w:rsidRPr="00667C05" w:rsidRDefault="00667C05" w:rsidP="00274AF8">
      <w:pPr>
        <w:pStyle w:val="nd"/>
        <w:numPr>
          <w:ilvl w:val="0"/>
          <w:numId w:val="35"/>
        </w:numPr>
        <w:rPr>
          <w:lang w:val="vi-VN" w:eastAsia="vi-VN"/>
        </w:rPr>
      </w:pPr>
      <w:r w:rsidRPr="00667C05">
        <w:rPr>
          <w:lang w:val="vi-VN" w:eastAsia="vi-VN"/>
        </w:rPr>
        <w:t>Áp dụng các cơ chế bảo mật như mã hóa mật khẩu bằng Bcrypt, xác thực người dùng bằng JWT và phân quyền theo mô hình RBAC.</w:t>
      </w:r>
    </w:p>
    <w:p w14:paraId="038116CF" w14:textId="77777777" w:rsidR="00667C05" w:rsidRPr="00667C05" w:rsidRDefault="00667C05" w:rsidP="00274AF8">
      <w:pPr>
        <w:pStyle w:val="nd"/>
        <w:numPr>
          <w:ilvl w:val="0"/>
          <w:numId w:val="35"/>
        </w:numPr>
        <w:rPr>
          <w:lang w:val="vi-VN" w:eastAsia="vi-VN"/>
        </w:rPr>
      </w:pPr>
      <w:r w:rsidRPr="00667C05">
        <w:rPr>
          <w:lang w:val="vi-VN" w:eastAsia="vi-VN"/>
        </w:rPr>
        <w:t>Xây dựng các chức năng nghiệp vụ quan trọng như thanh toán qua ví điện tử MoMo, quản lý coin, bảng xếp hạng truyện và đồng bộ dữ liệu bằng middleware của cơ sở dữ liệu.</w:t>
      </w:r>
    </w:p>
    <w:p w14:paraId="0A54B794" w14:textId="77777777" w:rsidR="00667C05" w:rsidRPr="00667C05" w:rsidRDefault="00667C05" w:rsidP="00274AF8">
      <w:pPr>
        <w:pStyle w:val="nd"/>
        <w:numPr>
          <w:ilvl w:val="0"/>
          <w:numId w:val="35"/>
        </w:numPr>
        <w:rPr>
          <w:lang w:val="vi-VN" w:eastAsia="vi-VN"/>
        </w:rPr>
      </w:pPr>
      <w:r w:rsidRPr="00667C05">
        <w:rPr>
          <w:lang w:val="vi-VN" w:eastAsia="vi-VN"/>
        </w:rPr>
        <w:t>Rèn luyện kỹ năng làm việc nhóm, phân chia công việc, kiểm thử và xử lý lỗi trong quá trình phát triển hệ thống.</w:t>
      </w:r>
    </w:p>
    <w:p w14:paraId="6F135AF7" w14:textId="66AA628F" w:rsidR="00667C05" w:rsidRPr="00667C05" w:rsidRDefault="00667C05" w:rsidP="00667C05">
      <w:pPr>
        <w:pStyle w:val="nd"/>
        <w:rPr>
          <w:lang w:val="vi-VN" w:eastAsia="vi-VN"/>
        </w:rPr>
      </w:pPr>
      <w:r w:rsidRPr="00667C05">
        <w:rPr>
          <w:b/>
          <w:bCs/>
          <w:lang w:val="vi-VN" w:eastAsia="vi-VN"/>
        </w:rPr>
        <w:t>Hạn chế:</w:t>
      </w:r>
      <w:r>
        <w:rPr>
          <w:lang w:eastAsia="vi-VN"/>
        </w:rPr>
        <w:t xml:space="preserve"> </w:t>
      </w:r>
      <w:r w:rsidRPr="00667C05">
        <w:rPr>
          <w:lang w:val="vi-VN" w:eastAsia="vi-VN"/>
        </w:rPr>
        <w:t>Hệ thống hiện chưa được tối ưu cho lượng người dùng lớn trong môi trường thực tế, chưa tích hợp các cơ chế chống gian lận nâng cao, chưa hỗ trợ đa ngôn ngữ và chưa có tính năng cá nhân hóa nội dung theo hành vi người dùng.</w:t>
      </w:r>
    </w:p>
    <w:p w14:paraId="5495AA65" w14:textId="77777777" w:rsidR="00667C05" w:rsidRPr="00667C05" w:rsidRDefault="00667C05" w:rsidP="00845F90">
      <w:pPr>
        <w:pStyle w:val="nd"/>
        <w:rPr>
          <w:lang w:val="vi-VN" w:eastAsia="vi-VN"/>
        </w:rPr>
      </w:pPr>
      <w:r w:rsidRPr="00667C05">
        <w:rPr>
          <w:lang w:val="vi-VN" w:eastAsia="vi-VN"/>
        </w:rPr>
        <w:t>Định hướng phát triển:</w:t>
      </w:r>
    </w:p>
    <w:p w14:paraId="0CB6B77E" w14:textId="77777777" w:rsidR="00667C05" w:rsidRPr="00667C05" w:rsidRDefault="00667C05" w:rsidP="00274AF8">
      <w:pPr>
        <w:pStyle w:val="nd"/>
        <w:numPr>
          <w:ilvl w:val="0"/>
          <w:numId w:val="36"/>
        </w:numPr>
        <w:rPr>
          <w:lang w:val="vi-VN" w:eastAsia="vi-VN"/>
        </w:rPr>
      </w:pPr>
      <w:r w:rsidRPr="00667C05">
        <w:rPr>
          <w:lang w:val="vi-VN" w:eastAsia="vi-VN"/>
        </w:rPr>
        <w:t>Tối ưu hiệu năng hệ thống bằng cơ chế cache và phân tán dữ liệu.</w:t>
      </w:r>
    </w:p>
    <w:p w14:paraId="58AA053C" w14:textId="2934984E" w:rsidR="00667C05" w:rsidRPr="00667C05" w:rsidRDefault="00667C05" w:rsidP="00274AF8">
      <w:pPr>
        <w:pStyle w:val="nd"/>
        <w:numPr>
          <w:ilvl w:val="0"/>
          <w:numId w:val="36"/>
        </w:numPr>
        <w:rPr>
          <w:lang w:val="vi-VN" w:eastAsia="vi-VN"/>
        </w:rPr>
      </w:pPr>
      <w:r w:rsidRPr="00667C05">
        <w:rPr>
          <w:lang w:val="vi-VN" w:eastAsia="vi-VN"/>
        </w:rPr>
        <w:t xml:space="preserve">Tích hợp trí tuệ nhân tạo để </w:t>
      </w:r>
      <w:r w:rsidR="00546D0E">
        <w:rPr>
          <w:lang w:eastAsia="vi-VN"/>
        </w:rPr>
        <w:t xml:space="preserve">đề xuất </w:t>
      </w:r>
      <w:r w:rsidRPr="00667C05">
        <w:rPr>
          <w:lang w:val="vi-VN" w:eastAsia="vi-VN"/>
        </w:rPr>
        <w:t>truyện phù hợp với sở thích người dùng.</w:t>
      </w:r>
    </w:p>
    <w:p w14:paraId="0D97ABF0" w14:textId="77777777" w:rsidR="00667C05" w:rsidRPr="00667C05" w:rsidRDefault="00667C05" w:rsidP="00274AF8">
      <w:pPr>
        <w:pStyle w:val="nd"/>
        <w:numPr>
          <w:ilvl w:val="0"/>
          <w:numId w:val="36"/>
        </w:numPr>
        <w:rPr>
          <w:lang w:val="vi-VN" w:eastAsia="vi-VN"/>
        </w:rPr>
      </w:pPr>
      <w:r w:rsidRPr="00667C05">
        <w:rPr>
          <w:lang w:val="vi-VN" w:eastAsia="vi-VN"/>
        </w:rPr>
        <w:t>Bổ sung thêm các hình thức thanh toán trực tuyến đa dạng.</w:t>
      </w:r>
    </w:p>
    <w:p w14:paraId="60569969" w14:textId="79760DF3" w:rsidR="00845F90" w:rsidRDefault="00667C05" w:rsidP="00274AF8">
      <w:pPr>
        <w:pStyle w:val="nd"/>
        <w:numPr>
          <w:ilvl w:val="0"/>
          <w:numId w:val="36"/>
        </w:numPr>
        <w:rPr>
          <w:lang w:val="vi-VN" w:eastAsia="vi-VN"/>
        </w:rPr>
      </w:pPr>
      <w:r w:rsidRPr="00667C05">
        <w:rPr>
          <w:lang w:val="vi-VN" w:eastAsia="vi-VN"/>
        </w:rPr>
        <w:t xml:space="preserve">Phát triển </w:t>
      </w:r>
      <w:r w:rsidR="00747CAE">
        <w:rPr>
          <w:lang w:eastAsia="vi-VN"/>
        </w:rPr>
        <w:t xml:space="preserve">thêm </w:t>
      </w:r>
      <w:r w:rsidRPr="00667C05">
        <w:rPr>
          <w:lang w:val="vi-VN" w:eastAsia="vi-VN"/>
        </w:rPr>
        <w:t xml:space="preserve">ứng dụng </w:t>
      </w:r>
      <w:r w:rsidR="00747CAE">
        <w:rPr>
          <w:lang w:eastAsia="vi-VN"/>
        </w:rPr>
        <w:t xml:space="preserve">trên điện thoại </w:t>
      </w:r>
      <w:r w:rsidRPr="00667C05">
        <w:rPr>
          <w:lang w:val="vi-VN" w:eastAsia="vi-VN"/>
        </w:rPr>
        <w:t>nhằm nâng cao trải nghiệm người dùng.</w:t>
      </w:r>
      <w:r w:rsidR="00845F90">
        <w:rPr>
          <w:lang w:val="vi-VN" w:eastAsia="vi-VN"/>
        </w:rPr>
        <w:br w:type="page"/>
      </w:r>
    </w:p>
    <w:p w14:paraId="47E7209E" w14:textId="77777777" w:rsidR="00356F2B" w:rsidRPr="00845F90" w:rsidRDefault="00356F2B" w:rsidP="00845F90">
      <w:pPr>
        <w:pStyle w:val="nd"/>
        <w:ind w:firstLine="0"/>
        <w:rPr>
          <w:lang w:val="vi-VN" w:eastAsia="vi-VN"/>
        </w:rPr>
      </w:pPr>
    </w:p>
    <w:p w14:paraId="28CC6A9E" w14:textId="2F13B44E" w:rsidR="00071136" w:rsidRDefault="00845F90" w:rsidP="00845F90">
      <w:pPr>
        <w:pStyle w:val="Heading1"/>
      </w:pPr>
      <w:bookmarkStart w:id="318" w:name="_Toc216899027"/>
      <w:bookmarkStart w:id="319" w:name="_Toc216899085"/>
      <w:bookmarkStart w:id="320" w:name="_Toc216899478"/>
      <w:bookmarkStart w:id="321" w:name="_Toc216899648"/>
      <w:bookmarkStart w:id="322" w:name="_Toc216900278"/>
      <w:r>
        <w:t>TÀI LIỆU KHAM KHẢO</w:t>
      </w:r>
      <w:bookmarkEnd w:id="318"/>
      <w:bookmarkEnd w:id="319"/>
      <w:bookmarkEnd w:id="320"/>
      <w:bookmarkEnd w:id="321"/>
      <w:bookmarkEnd w:id="322"/>
    </w:p>
    <w:p w14:paraId="21F8D96C" w14:textId="65AB653F" w:rsidR="00845F90" w:rsidRDefault="00845F90" w:rsidP="00274AF8">
      <w:pPr>
        <w:pStyle w:val="nd"/>
        <w:numPr>
          <w:ilvl w:val="0"/>
          <w:numId w:val="37"/>
        </w:numPr>
      </w:pPr>
      <w:r>
        <w:t xml:space="preserve">NestJS. (2024). </w:t>
      </w:r>
      <w:r>
        <w:rPr>
          <w:rStyle w:val="Emphasis"/>
        </w:rPr>
        <w:t>NestJS official documentation</w:t>
      </w:r>
      <w:r>
        <w:t xml:space="preserve">. </w:t>
      </w:r>
      <w:hyperlink r:id="rId50" w:tgtFrame="_new" w:history="1">
        <w:r>
          <w:rPr>
            <w:rStyle w:val="Hyperlink"/>
          </w:rPr>
          <w:t>https://docs.nestjs.com/</w:t>
        </w:r>
      </w:hyperlink>
    </w:p>
    <w:p w14:paraId="7B581CC4" w14:textId="1A37954C" w:rsidR="00845F90" w:rsidRDefault="00845F90" w:rsidP="00274AF8">
      <w:pPr>
        <w:pStyle w:val="nd"/>
        <w:numPr>
          <w:ilvl w:val="0"/>
          <w:numId w:val="37"/>
        </w:numPr>
      </w:pPr>
      <w:r>
        <w:t xml:space="preserve">MongoDB, Inc. (2024). </w:t>
      </w:r>
      <w:r>
        <w:rPr>
          <w:rStyle w:val="Emphasis"/>
        </w:rPr>
        <w:t>MongoDB documentation</w:t>
      </w:r>
      <w:r>
        <w:t xml:space="preserve">. </w:t>
      </w:r>
      <w:hyperlink r:id="rId51" w:tgtFrame="_new" w:history="1">
        <w:r>
          <w:rPr>
            <w:rStyle w:val="Hyperlink"/>
          </w:rPr>
          <w:t>https://www.mongodb.com/docs/</w:t>
        </w:r>
      </w:hyperlink>
    </w:p>
    <w:p w14:paraId="616731A4" w14:textId="20106E6F" w:rsidR="00845F90" w:rsidRDefault="00845F90" w:rsidP="00274AF8">
      <w:pPr>
        <w:pStyle w:val="nd"/>
        <w:numPr>
          <w:ilvl w:val="0"/>
          <w:numId w:val="37"/>
        </w:numPr>
      </w:pPr>
      <w:r>
        <w:t xml:space="preserve">MoMo E-Wallet. (2024). </w:t>
      </w:r>
      <w:r>
        <w:rPr>
          <w:rStyle w:val="Emphasis"/>
        </w:rPr>
        <w:t>MoMo payment gateway developer documentation</w:t>
      </w:r>
      <w:r>
        <w:t xml:space="preserve">. </w:t>
      </w:r>
      <w:hyperlink r:id="rId52" w:history="1">
        <w:r w:rsidRPr="00E62BC5">
          <w:rPr>
            <w:rStyle w:val="Hyperlink"/>
          </w:rPr>
          <w:t>https://developers.momo.vn/</w:t>
        </w:r>
      </w:hyperlink>
    </w:p>
    <w:p w14:paraId="02556DFC" w14:textId="4B0E6916" w:rsidR="00845F90" w:rsidRDefault="00845F90" w:rsidP="00274AF8">
      <w:pPr>
        <w:pStyle w:val="nd"/>
        <w:numPr>
          <w:ilvl w:val="0"/>
          <w:numId w:val="37"/>
        </w:numPr>
        <w:rPr>
          <w:sz w:val="24"/>
          <w:szCs w:val="24"/>
          <w:lang w:val="vi-VN" w:eastAsia="vi-VN"/>
        </w:rPr>
      </w:pPr>
      <w:r w:rsidRPr="00845F90">
        <w:rPr>
          <w:sz w:val="24"/>
          <w:szCs w:val="24"/>
          <w:lang w:val="vi-VN" w:eastAsia="vi-VN"/>
        </w:rPr>
        <w:t xml:space="preserve">Novel Updates. (n.d.). </w:t>
      </w:r>
      <w:r w:rsidRPr="00845F90">
        <w:rPr>
          <w:i/>
          <w:iCs/>
          <w:sz w:val="24"/>
          <w:szCs w:val="24"/>
          <w:lang w:val="vi-VN" w:eastAsia="vi-VN"/>
        </w:rPr>
        <w:t>Novel Updates – Latest translated novels</w:t>
      </w:r>
      <w:r w:rsidRPr="00845F90">
        <w:rPr>
          <w:sz w:val="24"/>
          <w:szCs w:val="24"/>
          <w:lang w:val="vi-VN" w:eastAsia="vi-VN"/>
        </w:rPr>
        <w:t xml:space="preserve">. </w:t>
      </w:r>
      <w:hyperlink r:id="rId53" w:tgtFrame="_new" w:history="1">
        <w:r w:rsidRPr="00845F90">
          <w:rPr>
            <w:color w:val="0000FF"/>
            <w:sz w:val="24"/>
            <w:szCs w:val="24"/>
            <w:u w:val="single"/>
            <w:lang w:val="vi-VN" w:eastAsia="vi-VN"/>
          </w:rPr>
          <w:t>https://www.novelupdates.com/</w:t>
        </w:r>
      </w:hyperlink>
    </w:p>
    <w:p w14:paraId="02E25AAF" w14:textId="2B9EB596" w:rsidR="00B62388" w:rsidRPr="00845F90" w:rsidRDefault="00B62388" w:rsidP="00274AF8">
      <w:pPr>
        <w:pStyle w:val="nd"/>
        <w:numPr>
          <w:ilvl w:val="0"/>
          <w:numId w:val="37"/>
        </w:numPr>
        <w:rPr>
          <w:sz w:val="24"/>
          <w:szCs w:val="24"/>
          <w:lang w:val="vi-VN" w:eastAsia="vi-VN"/>
        </w:rPr>
      </w:pPr>
      <w:r>
        <w:t xml:space="preserve">JSON Web Token (JWT). (2024). </w:t>
      </w:r>
      <w:r>
        <w:rPr>
          <w:rStyle w:val="Emphasis"/>
        </w:rPr>
        <w:t>JSON Web Token (JWT) introduction</w:t>
      </w:r>
      <w:r>
        <w:t>.</w:t>
      </w:r>
      <w:r>
        <w:br/>
      </w:r>
      <w:hyperlink r:id="rId54" w:tgtFrame="_new" w:history="1">
        <w:r>
          <w:rPr>
            <w:rStyle w:val="Hyperlink"/>
          </w:rPr>
          <w:t>https://jwt.io/introduction</w:t>
        </w:r>
      </w:hyperlink>
    </w:p>
    <w:p w14:paraId="7BBE87CA" w14:textId="77777777" w:rsidR="00845F90" w:rsidRPr="00845F90" w:rsidRDefault="00845F90" w:rsidP="00845F90"/>
    <w:sectPr w:rsidR="00845F90" w:rsidRPr="00845F90" w:rsidSect="00C254DF">
      <w:pgSz w:w="11909" w:h="16834" w:code="9"/>
      <w:pgMar w:top="1701"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73A875" w14:textId="77777777" w:rsidR="00A51F1D" w:rsidRDefault="00A51F1D" w:rsidP="009743FC">
      <w:r>
        <w:separator/>
      </w:r>
    </w:p>
  </w:endnote>
  <w:endnote w:type="continuationSeparator" w:id="0">
    <w:p w14:paraId="3BC9D13D" w14:textId="77777777" w:rsidR="00A51F1D" w:rsidRDefault="00A51F1D" w:rsidP="00974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I-Helve">
    <w:altName w:val="Times New Roman"/>
    <w:charset w:val="00"/>
    <w:family w:val="auto"/>
    <w:pitch w:val="variable"/>
    <w:sig w:usb0="00000003" w:usb1="00000000" w:usb2="00000000" w:usb3="00000000" w:csb0="00000001" w:csb1="00000000"/>
  </w:font>
  <w:font w:name="Roboto Mon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0847608"/>
      <w:docPartObj>
        <w:docPartGallery w:val="Page Numbers (Bottom of Page)"/>
        <w:docPartUnique/>
      </w:docPartObj>
    </w:sdtPr>
    <w:sdtEndPr>
      <w:rPr>
        <w:noProof/>
      </w:rPr>
    </w:sdtEndPr>
    <w:sdtContent>
      <w:p w14:paraId="296C455A" w14:textId="7DC3C2A0" w:rsidR="00771ADE" w:rsidRDefault="00771ADE">
        <w:pPr>
          <w:pStyle w:val="Footer"/>
          <w:jc w:val="right"/>
        </w:pPr>
        <w:r>
          <w:fldChar w:fldCharType="begin"/>
        </w:r>
        <w:r>
          <w:instrText xml:space="preserve"> PAGE   \* MERGEFORMAT </w:instrText>
        </w:r>
        <w:r>
          <w:fldChar w:fldCharType="separate"/>
        </w:r>
        <w:r w:rsidR="00A17B4E">
          <w:rPr>
            <w:noProof/>
          </w:rPr>
          <w:t>11</w:t>
        </w:r>
        <w:r>
          <w:rPr>
            <w:noProof/>
          </w:rPr>
          <w:fldChar w:fldCharType="end"/>
        </w:r>
      </w:p>
    </w:sdtContent>
  </w:sdt>
  <w:p w14:paraId="105A5553" w14:textId="77777777" w:rsidR="00771ADE" w:rsidRDefault="00771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EBBD47" w14:textId="77777777" w:rsidR="00A51F1D" w:rsidRDefault="00A51F1D" w:rsidP="009743FC">
      <w:r>
        <w:separator/>
      </w:r>
    </w:p>
  </w:footnote>
  <w:footnote w:type="continuationSeparator" w:id="0">
    <w:p w14:paraId="77290080" w14:textId="77777777" w:rsidR="00A51F1D" w:rsidRDefault="00A51F1D" w:rsidP="00974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B11FC"/>
    <w:multiLevelType w:val="hybridMultilevel"/>
    <w:tmpl w:val="644C1066"/>
    <w:lvl w:ilvl="0" w:tplc="37B6B20E">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00B72813"/>
    <w:multiLevelType w:val="hybridMultilevel"/>
    <w:tmpl w:val="352639A4"/>
    <w:lvl w:ilvl="0" w:tplc="37B6B20E">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015B4123"/>
    <w:multiLevelType w:val="hybridMultilevel"/>
    <w:tmpl w:val="29C865B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1D03583"/>
    <w:multiLevelType w:val="hybridMultilevel"/>
    <w:tmpl w:val="4EFED38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D3C667F"/>
    <w:multiLevelType w:val="hybridMultilevel"/>
    <w:tmpl w:val="B678CB3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F4F7D81"/>
    <w:multiLevelType w:val="hybridMultilevel"/>
    <w:tmpl w:val="2BFE30B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F881506"/>
    <w:multiLevelType w:val="hybridMultilevel"/>
    <w:tmpl w:val="8B7CB3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0BF1637"/>
    <w:multiLevelType w:val="hybridMultilevel"/>
    <w:tmpl w:val="F2F67EE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4C753F4"/>
    <w:multiLevelType w:val="hybridMultilevel"/>
    <w:tmpl w:val="EC4E080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728156A"/>
    <w:multiLevelType w:val="hybridMultilevel"/>
    <w:tmpl w:val="540E1E76"/>
    <w:lvl w:ilvl="0" w:tplc="37B6B20E">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1D0206B1"/>
    <w:multiLevelType w:val="hybridMultilevel"/>
    <w:tmpl w:val="2B022F24"/>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1DDC31ED"/>
    <w:multiLevelType w:val="hybridMultilevel"/>
    <w:tmpl w:val="F8D229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20384320"/>
    <w:multiLevelType w:val="hybridMultilevel"/>
    <w:tmpl w:val="C21C493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3E55078"/>
    <w:multiLevelType w:val="hybridMultilevel"/>
    <w:tmpl w:val="9CFAB26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2923612D"/>
    <w:multiLevelType w:val="hybridMultilevel"/>
    <w:tmpl w:val="A0D46E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2E412A34"/>
    <w:multiLevelType w:val="hybridMultilevel"/>
    <w:tmpl w:val="8CBCAFB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2E85512F"/>
    <w:multiLevelType w:val="hybridMultilevel"/>
    <w:tmpl w:val="6060A272"/>
    <w:lvl w:ilvl="0" w:tplc="37B6B20E">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15:restartNumberingAfterBreak="0">
    <w:nsid w:val="310E1DFC"/>
    <w:multiLevelType w:val="hybridMultilevel"/>
    <w:tmpl w:val="FF6C890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35FC3BD3"/>
    <w:multiLevelType w:val="hybridMultilevel"/>
    <w:tmpl w:val="8F5EA31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3A2B4442"/>
    <w:multiLevelType w:val="hybridMultilevel"/>
    <w:tmpl w:val="9D5C65DE"/>
    <w:lvl w:ilvl="0" w:tplc="37B6B20E">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0" w15:restartNumberingAfterBreak="0">
    <w:nsid w:val="3F0F7628"/>
    <w:multiLevelType w:val="hybridMultilevel"/>
    <w:tmpl w:val="6994B0F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3677EB8"/>
    <w:multiLevelType w:val="hybridMultilevel"/>
    <w:tmpl w:val="35008A2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4D9D38FD"/>
    <w:multiLevelType w:val="hybridMultilevel"/>
    <w:tmpl w:val="080C062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E5E223C"/>
    <w:multiLevelType w:val="hybridMultilevel"/>
    <w:tmpl w:val="2DA2198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502D23E0"/>
    <w:multiLevelType w:val="hybridMultilevel"/>
    <w:tmpl w:val="E9C004CE"/>
    <w:lvl w:ilvl="0" w:tplc="37B6B20E">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519F023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52A12766"/>
    <w:multiLevelType w:val="hybridMultilevel"/>
    <w:tmpl w:val="39F00D6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4C12717"/>
    <w:multiLevelType w:val="hybridMultilevel"/>
    <w:tmpl w:val="8E26E29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5364CCF"/>
    <w:multiLevelType w:val="multilevel"/>
    <w:tmpl w:val="D09C6B8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9" w15:restartNumberingAfterBreak="0">
    <w:nsid w:val="5CD76677"/>
    <w:multiLevelType w:val="hybridMultilevel"/>
    <w:tmpl w:val="47307EB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5F993678"/>
    <w:multiLevelType w:val="hybridMultilevel"/>
    <w:tmpl w:val="B198C4C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6BFA17A0"/>
    <w:multiLevelType w:val="hybridMultilevel"/>
    <w:tmpl w:val="FCB8B4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6D437665"/>
    <w:multiLevelType w:val="hybridMultilevel"/>
    <w:tmpl w:val="8FBEFAF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721A0D6A"/>
    <w:multiLevelType w:val="hybridMultilevel"/>
    <w:tmpl w:val="8730AA7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72852B1C"/>
    <w:multiLevelType w:val="hybridMultilevel"/>
    <w:tmpl w:val="FA90073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7F8A16D7"/>
    <w:multiLevelType w:val="hybridMultilevel"/>
    <w:tmpl w:val="DF00A2E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25"/>
  </w:num>
  <w:num w:numId="2">
    <w:abstractNumId w:val="25"/>
    <w:lvlOverride w:ilvl="0">
      <w:startOverride w:val="1"/>
    </w:lvlOverride>
  </w:num>
  <w:num w:numId="3">
    <w:abstractNumId w:val="5"/>
  </w:num>
  <w:num w:numId="4">
    <w:abstractNumId w:val="34"/>
  </w:num>
  <w:num w:numId="5">
    <w:abstractNumId w:val="28"/>
  </w:num>
  <w:num w:numId="6">
    <w:abstractNumId w:val="19"/>
  </w:num>
  <w:num w:numId="7">
    <w:abstractNumId w:val="14"/>
  </w:num>
  <w:num w:numId="8">
    <w:abstractNumId w:val="2"/>
  </w:num>
  <w:num w:numId="9">
    <w:abstractNumId w:val="8"/>
  </w:num>
  <w:num w:numId="10">
    <w:abstractNumId w:val="17"/>
  </w:num>
  <w:num w:numId="11">
    <w:abstractNumId w:val="32"/>
  </w:num>
  <w:num w:numId="12">
    <w:abstractNumId w:val="21"/>
  </w:num>
  <w:num w:numId="13">
    <w:abstractNumId w:val="4"/>
  </w:num>
  <w:num w:numId="14">
    <w:abstractNumId w:val="12"/>
  </w:num>
  <w:num w:numId="15">
    <w:abstractNumId w:val="11"/>
  </w:num>
  <w:num w:numId="16">
    <w:abstractNumId w:val="22"/>
  </w:num>
  <w:num w:numId="17">
    <w:abstractNumId w:val="31"/>
  </w:num>
  <w:num w:numId="18">
    <w:abstractNumId w:val="20"/>
  </w:num>
  <w:num w:numId="19">
    <w:abstractNumId w:val="13"/>
  </w:num>
  <w:num w:numId="20">
    <w:abstractNumId w:val="18"/>
  </w:num>
  <w:num w:numId="21">
    <w:abstractNumId w:val="35"/>
  </w:num>
  <w:num w:numId="22">
    <w:abstractNumId w:val="23"/>
  </w:num>
  <w:num w:numId="23">
    <w:abstractNumId w:val="26"/>
  </w:num>
  <w:num w:numId="24">
    <w:abstractNumId w:val="15"/>
  </w:num>
  <w:num w:numId="25">
    <w:abstractNumId w:val="33"/>
  </w:num>
  <w:num w:numId="26">
    <w:abstractNumId w:val="30"/>
  </w:num>
  <w:num w:numId="27">
    <w:abstractNumId w:val="27"/>
  </w:num>
  <w:num w:numId="28">
    <w:abstractNumId w:val="7"/>
  </w:num>
  <w:num w:numId="29">
    <w:abstractNumId w:val="10"/>
  </w:num>
  <w:num w:numId="30">
    <w:abstractNumId w:val="6"/>
  </w:num>
  <w:num w:numId="31">
    <w:abstractNumId w:val="9"/>
  </w:num>
  <w:num w:numId="32">
    <w:abstractNumId w:val="1"/>
  </w:num>
  <w:num w:numId="33">
    <w:abstractNumId w:val="3"/>
  </w:num>
  <w:num w:numId="34">
    <w:abstractNumId w:val="29"/>
  </w:num>
  <w:num w:numId="35">
    <w:abstractNumId w:val="16"/>
  </w:num>
  <w:num w:numId="36">
    <w:abstractNumId w:val="0"/>
  </w:num>
  <w:num w:numId="37">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19B"/>
    <w:rsid w:val="00043C67"/>
    <w:rsid w:val="0005147F"/>
    <w:rsid w:val="00071136"/>
    <w:rsid w:val="00076E18"/>
    <w:rsid w:val="000964A4"/>
    <w:rsid w:val="000A01BC"/>
    <w:rsid w:val="000B6B21"/>
    <w:rsid w:val="000C219B"/>
    <w:rsid w:val="000E2BD0"/>
    <w:rsid w:val="000E7001"/>
    <w:rsid w:val="000F1768"/>
    <w:rsid w:val="0011025F"/>
    <w:rsid w:val="001152E3"/>
    <w:rsid w:val="001177D3"/>
    <w:rsid w:val="00134B9A"/>
    <w:rsid w:val="00154269"/>
    <w:rsid w:val="00166FD1"/>
    <w:rsid w:val="001746CF"/>
    <w:rsid w:val="001A1266"/>
    <w:rsid w:val="001F2B76"/>
    <w:rsid w:val="00222D42"/>
    <w:rsid w:val="002661A3"/>
    <w:rsid w:val="00274AF8"/>
    <w:rsid w:val="002C2A3C"/>
    <w:rsid w:val="002E272D"/>
    <w:rsid w:val="002F6D42"/>
    <w:rsid w:val="00320BD5"/>
    <w:rsid w:val="00344860"/>
    <w:rsid w:val="00356F2B"/>
    <w:rsid w:val="00394907"/>
    <w:rsid w:val="003C0E82"/>
    <w:rsid w:val="003C2382"/>
    <w:rsid w:val="003D6BDC"/>
    <w:rsid w:val="003E0266"/>
    <w:rsid w:val="003F443C"/>
    <w:rsid w:val="00452235"/>
    <w:rsid w:val="004848BB"/>
    <w:rsid w:val="004902C8"/>
    <w:rsid w:val="00492BB1"/>
    <w:rsid w:val="00496FDB"/>
    <w:rsid w:val="004A77CD"/>
    <w:rsid w:val="004B39E8"/>
    <w:rsid w:val="004C717C"/>
    <w:rsid w:val="004D02EE"/>
    <w:rsid w:val="004D5140"/>
    <w:rsid w:val="004F3169"/>
    <w:rsid w:val="00535C53"/>
    <w:rsid w:val="00541333"/>
    <w:rsid w:val="00546D0E"/>
    <w:rsid w:val="00583AD2"/>
    <w:rsid w:val="005A05CC"/>
    <w:rsid w:val="005A1959"/>
    <w:rsid w:val="005C2050"/>
    <w:rsid w:val="005C3BB7"/>
    <w:rsid w:val="005E6483"/>
    <w:rsid w:val="00636930"/>
    <w:rsid w:val="0064538B"/>
    <w:rsid w:val="00667C05"/>
    <w:rsid w:val="006C02BD"/>
    <w:rsid w:val="006C3F7C"/>
    <w:rsid w:val="00732BF8"/>
    <w:rsid w:val="00740F02"/>
    <w:rsid w:val="00747CAE"/>
    <w:rsid w:val="00771ADE"/>
    <w:rsid w:val="00782CF7"/>
    <w:rsid w:val="007912F9"/>
    <w:rsid w:val="007A60FD"/>
    <w:rsid w:val="007C2B53"/>
    <w:rsid w:val="007C2DAB"/>
    <w:rsid w:val="007D1750"/>
    <w:rsid w:val="008224FD"/>
    <w:rsid w:val="00825165"/>
    <w:rsid w:val="00845F90"/>
    <w:rsid w:val="008B671E"/>
    <w:rsid w:val="008D21BF"/>
    <w:rsid w:val="008E3853"/>
    <w:rsid w:val="0090039C"/>
    <w:rsid w:val="009202F0"/>
    <w:rsid w:val="009353B0"/>
    <w:rsid w:val="00936E7A"/>
    <w:rsid w:val="00945DAC"/>
    <w:rsid w:val="00953111"/>
    <w:rsid w:val="009558EA"/>
    <w:rsid w:val="00972747"/>
    <w:rsid w:val="009743FC"/>
    <w:rsid w:val="0097740C"/>
    <w:rsid w:val="00996DE5"/>
    <w:rsid w:val="009B3717"/>
    <w:rsid w:val="009E562B"/>
    <w:rsid w:val="00A00115"/>
    <w:rsid w:val="00A064EF"/>
    <w:rsid w:val="00A102A3"/>
    <w:rsid w:val="00A17B4E"/>
    <w:rsid w:val="00A30BC4"/>
    <w:rsid w:val="00A42BF8"/>
    <w:rsid w:val="00A5138E"/>
    <w:rsid w:val="00A51F1D"/>
    <w:rsid w:val="00A63D49"/>
    <w:rsid w:val="00A83F74"/>
    <w:rsid w:val="00AB3938"/>
    <w:rsid w:val="00AE1963"/>
    <w:rsid w:val="00AF6F4B"/>
    <w:rsid w:val="00B137A1"/>
    <w:rsid w:val="00B24B96"/>
    <w:rsid w:val="00B4378C"/>
    <w:rsid w:val="00B62388"/>
    <w:rsid w:val="00B642B4"/>
    <w:rsid w:val="00B67F3B"/>
    <w:rsid w:val="00B742C0"/>
    <w:rsid w:val="00B97F5F"/>
    <w:rsid w:val="00BB161C"/>
    <w:rsid w:val="00BC6AF1"/>
    <w:rsid w:val="00BD36E8"/>
    <w:rsid w:val="00BF0DE2"/>
    <w:rsid w:val="00C03B92"/>
    <w:rsid w:val="00C1646A"/>
    <w:rsid w:val="00C22894"/>
    <w:rsid w:val="00C254DF"/>
    <w:rsid w:val="00C27447"/>
    <w:rsid w:val="00C32831"/>
    <w:rsid w:val="00C35D16"/>
    <w:rsid w:val="00C67D1C"/>
    <w:rsid w:val="00C83A9F"/>
    <w:rsid w:val="00CE0BB2"/>
    <w:rsid w:val="00D07210"/>
    <w:rsid w:val="00D16CCC"/>
    <w:rsid w:val="00D73A5F"/>
    <w:rsid w:val="00D7448E"/>
    <w:rsid w:val="00D823FE"/>
    <w:rsid w:val="00D96FE4"/>
    <w:rsid w:val="00DD760F"/>
    <w:rsid w:val="00E25C7D"/>
    <w:rsid w:val="00E36E72"/>
    <w:rsid w:val="00E42460"/>
    <w:rsid w:val="00E97111"/>
    <w:rsid w:val="00ED2088"/>
    <w:rsid w:val="00ED6746"/>
    <w:rsid w:val="00EE3E56"/>
    <w:rsid w:val="00EF19C2"/>
    <w:rsid w:val="00F37C01"/>
    <w:rsid w:val="00FD5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B4E393"/>
  <w15:chartTrackingRefBased/>
  <w15:docId w15:val="{BF02B26A-1067-4A41-AD7E-3F69710F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D42"/>
    <w:pPr>
      <w:jc w:val="both"/>
    </w:pPr>
  </w:style>
  <w:style w:type="paragraph" w:styleId="Heading1">
    <w:name w:val="heading 1"/>
    <w:basedOn w:val="Normal"/>
    <w:next w:val="Normal"/>
    <w:link w:val="Heading1Char"/>
    <w:qFormat/>
    <w:rsid w:val="00A30BC4"/>
    <w:pPr>
      <w:keepNext/>
      <w:numPr>
        <w:numId w:val="1"/>
      </w:numPr>
      <w:outlineLvl w:val="0"/>
    </w:pPr>
    <w:rPr>
      <w:b/>
      <w:sz w:val="36"/>
    </w:rPr>
  </w:style>
  <w:style w:type="paragraph" w:styleId="Heading2">
    <w:name w:val="heading 2"/>
    <w:basedOn w:val="Normal"/>
    <w:next w:val="Normal"/>
    <w:qFormat/>
    <w:rsid w:val="002F6D42"/>
    <w:pPr>
      <w:keepNext/>
      <w:numPr>
        <w:ilvl w:val="1"/>
        <w:numId w:val="1"/>
      </w:numPr>
      <w:spacing w:before="120" w:after="120"/>
      <w:outlineLvl w:val="1"/>
    </w:pPr>
    <w:rPr>
      <w:b/>
      <w:bCs/>
      <w:sz w:val="26"/>
    </w:rPr>
  </w:style>
  <w:style w:type="paragraph" w:styleId="Heading3">
    <w:name w:val="heading 3"/>
    <w:basedOn w:val="Normal"/>
    <w:next w:val="Normal"/>
    <w:link w:val="Heading3Char"/>
    <w:qFormat/>
    <w:rsid w:val="00222D42"/>
    <w:pPr>
      <w:keepNext/>
      <w:keepLines/>
      <w:numPr>
        <w:ilvl w:val="2"/>
        <w:numId w:val="1"/>
      </w:numPr>
      <w:spacing w:before="120" w:after="120"/>
      <w:outlineLvl w:val="2"/>
    </w:pPr>
    <w:rPr>
      <w:rFonts w:eastAsiaTheme="majorEastAsia" w:cstheme="majorBidi"/>
      <w:b/>
      <w:sz w:val="26"/>
      <w:szCs w:val="24"/>
    </w:rPr>
  </w:style>
  <w:style w:type="paragraph" w:styleId="Heading4">
    <w:name w:val="heading 4"/>
    <w:basedOn w:val="Normal"/>
    <w:next w:val="Normal"/>
    <w:link w:val="Heading4Char"/>
    <w:qFormat/>
    <w:rsid w:val="00A064EF"/>
    <w:pPr>
      <w:keepNext/>
      <w:keepLines/>
      <w:numPr>
        <w:ilvl w:val="3"/>
        <w:numId w:val="1"/>
      </w:numPr>
      <w:spacing w:before="120" w:after="120"/>
      <w:ind w:left="862" w:hanging="862"/>
      <w:outlineLvl w:val="3"/>
    </w:pPr>
    <w:rPr>
      <w:rFonts w:eastAsiaTheme="majorEastAsia" w:cstheme="majorBidi"/>
      <w:b/>
      <w:i/>
      <w:iCs/>
      <w:sz w:val="26"/>
    </w:rPr>
  </w:style>
  <w:style w:type="paragraph" w:styleId="Heading5">
    <w:name w:val="heading 5"/>
    <w:basedOn w:val="Normal"/>
    <w:next w:val="Normal"/>
    <w:link w:val="Heading5Char"/>
    <w:semiHidden/>
    <w:unhideWhenUsed/>
    <w:qFormat/>
    <w:rsid w:val="000F1768"/>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0F1768"/>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0F1768"/>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0F176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F176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24FD"/>
    <w:pPr>
      <w:spacing w:before="100" w:beforeAutospacing="1" w:after="100" w:afterAutospacing="1"/>
    </w:pPr>
    <w:rPr>
      <w:rFonts w:eastAsiaTheme="minorEastAsia"/>
      <w:sz w:val="24"/>
      <w:szCs w:val="24"/>
    </w:rPr>
  </w:style>
  <w:style w:type="character" w:customStyle="1" w:styleId="Heading1Char">
    <w:name w:val="Heading 1 Char"/>
    <w:basedOn w:val="DefaultParagraphFont"/>
    <w:link w:val="Heading1"/>
    <w:rsid w:val="00A30BC4"/>
    <w:rPr>
      <w:b/>
      <w:sz w:val="36"/>
    </w:rPr>
  </w:style>
  <w:style w:type="paragraph" w:styleId="Revision">
    <w:name w:val="Revision"/>
    <w:hidden/>
    <w:uiPriority w:val="99"/>
    <w:semiHidden/>
    <w:rsid w:val="001177D3"/>
  </w:style>
  <w:style w:type="paragraph" w:styleId="BalloonText">
    <w:name w:val="Balloon Text"/>
    <w:basedOn w:val="Normal"/>
    <w:link w:val="BalloonTextChar"/>
    <w:rsid w:val="001177D3"/>
    <w:rPr>
      <w:rFonts w:ascii="Segoe UI" w:hAnsi="Segoe UI" w:cs="Segoe UI"/>
      <w:sz w:val="18"/>
      <w:szCs w:val="18"/>
    </w:rPr>
  </w:style>
  <w:style w:type="character" w:customStyle="1" w:styleId="BalloonTextChar">
    <w:name w:val="Balloon Text Char"/>
    <w:basedOn w:val="DefaultParagraphFont"/>
    <w:link w:val="BalloonText"/>
    <w:rsid w:val="001177D3"/>
    <w:rPr>
      <w:rFonts w:ascii="Segoe UI" w:hAnsi="Segoe UI" w:cs="Segoe UI"/>
      <w:sz w:val="18"/>
      <w:szCs w:val="18"/>
    </w:rPr>
  </w:style>
  <w:style w:type="character" w:styleId="Strong">
    <w:name w:val="Strong"/>
    <w:basedOn w:val="DefaultParagraphFont"/>
    <w:uiPriority w:val="22"/>
    <w:qFormat/>
    <w:rsid w:val="00A30BC4"/>
    <w:rPr>
      <w:b/>
      <w:bCs/>
    </w:rPr>
  </w:style>
  <w:style w:type="paragraph" w:customStyle="1" w:styleId="nd">
    <w:name w:val="nd"/>
    <w:basedOn w:val="Normal"/>
    <w:link w:val="ndChar"/>
    <w:qFormat/>
    <w:rsid w:val="00A30BC4"/>
    <w:pPr>
      <w:spacing w:before="120" w:after="120"/>
      <w:ind w:firstLine="720"/>
    </w:pPr>
    <w:rPr>
      <w:sz w:val="26"/>
    </w:rPr>
  </w:style>
  <w:style w:type="paragraph" w:styleId="Header">
    <w:name w:val="header"/>
    <w:basedOn w:val="Normal"/>
    <w:link w:val="HeaderChar"/>
    <w:rsid w:val="009743FC"/>
    <w:pPr>
      <w:tabs>
        <w:tab w:val="center" w:pos="4513"/>
        <w:tab w:val="right" w:pos="9026"/>
      </w:tabs>
    </w:pPr>
  </w:style>
  <w:style w:type="character" w:customStyle="1" w:styleId="ndChar">
    <w:name w:val="nd Char"/>
    <w:basedOn w:val="DefaultParagraphFont"/>
    <w:link w:val="nd"/>
    <w:rsid w:val="00A30BC4"/>
    <w:rPr>
      <w:sz w:val="26"/>
    </w:rPr>
  </w:style>
  <w:style w:type="character" w:customStyle="1" w:styleId="HeaderChar">
    <w:name w:val="Header Char"/>
    <w:basedOn w:val="DefaultParagraphFont"/>
    <w:link w:val="Header"/>
    <w:rsid w:val="009743FC"/>
  </w:style>
  <w:style w:type="paragraph" w:styleId="Footer">
    <w:name w:val="footer"/>
    <w:basedOn w:val="Normal"/>
    <w:link w:val="FooterChar"/>
    <w:uiPriority w:val="99"/>
    <w:rsid w:val="009743FC"/>
    <w:pPr>
      <w:tabs>
        <w:tab w:val="center" w:pos="4513"/>
        <w:tab w:val="right" w:pos="9026"/>
      </w:tabs>
    </w:pPr>
  </w:style>
  <w:style w:type="character" w:customStyle="1" w:styleId="FooterChar">
    <w:name w:val="Footer Char"/>
    <w:basedOn w:val="DefaultParagraphFont"/>
    <w:link w:val="Footer"/>
    <w:uiPriority w:val="99"/>
    <w:rsid w:val="009743FC"/>
  </w:style>
  <w:style w:type="character" w:customStyle="1" w:styleId="Heading3Char">
    <w:name w:val="Heading 3 Char"/>
    <w:basedOn w:val="DefaultParagraphFont"/>
    <w:link w:val="Heading3"/>
    <w:rsid w:val="00222D42"/>
    <w:rPr>
      <w:rFonts w:eastAsiaTheme="majorEastAsia" w:cstheme="majorBidi"/>
      <w:b/>
      <w:sz w:val="26"/>
      <w:szCs w:val="24"/>
    </w:rPr>
  </w:style>
  <w:style w:type="character" w:customStyle="1" w:styleId="Heading4Char">
    <w:name w:val="Heading 4 Char"/>
    <w:basedOn w:val="DefaultParagraphFont"/>
    <w:link w:val="Heading4"/>
    <w:rsid w:val="00A064EF"/>
    <w:rPr>
      <w:rFonts w:eastAsiaTheme="majorEastAsia" w:cstheme="majorBidi"/>
      <w:b/>
      <w:i/>
      <w:iCs/>
      <w:sz w:val="26"/>
    </w:rPr>
  </w:style>
  <w:style w:type="character" w:customStyle="1" w:styleId="Heading5Char">
    <w:name w:val="Heading 5 Char"/>
    <w:basedOn w:val="DefaultParagraphFont"/>
    <w:link w:val="Heading5"/>
    <w:semiHidden/>
    <w:rsid w:val="000F176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semiHidden/>
    <w:rsid w:val="000F176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0F176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0F17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F1768"/>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nhideWhenUsed/>
    <w:qFormat/>
    <w:rsid w:val="00B67F3B"/>
    <w:pPr>
      <w:spacing w:after="200"/>
    </w:pPr>
    <w:rPr>
      <w:i/>
      <w:iCs/>
      <w:color w:val="44546A" w:themeColor="text2"/>
      <w:sz w:val="26"/>
      <w:szCs w:val="18"/>
    </w:rPr>
  </w:style>
  <w:style w:type="paragraph" w:styleId="Subtitle">
    <w:name w:val="Subtitle"/>
    <w:basedOn w:val="Normal"/>
    <w:next w:val="Normal"/>
    <w:link w:val="SubtitleChar"/>
    <w:qFormat/>
    <w:rsid w:val="00B67F3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B67F3B"/>
    <w:rPr>
      <w:rFonts w:asciiTheme="minorHAnsi" w:eastAsiaTheme="minorEastAsia" w:hAnsiTheme="minorHAnsi" w:cstheme="minorBidi"/>
      <w:color w:val="5A5A5A" w:themeColor="text1" w:themeTint="A5"/>
      <w:spacing w:val="15"/>
      <w:sz w:val="22"/>
      <w:szCs w:val="22"/>
    </w:rPr>
  </w:style>
  <w:style w:type="character" w:styleId="Hyperlink">
    <w:name w:val="Hyperlink"/>
    <w:basedOn w:val="DefaultParagraphFont"/>
    <w:uiPriority w:val="99"/>
    <w:unhideWhenUsed/>
    <w:rsid w:val="00972747"/>
    <w:rPr>
      <w:color w:val="0000FF"/>
      <w:u w:val="single"/>
    </w:rPr>
  </w:style>
  <w:style w:type="character" w:styleId="HTMLCode">
    <w:name w:val="HTML Code"/>
    <w:basedOn w:val="DefaultParagraphFont"/>
    <w:uiPriority w:val="99"/>
    <w:unhideWhenUsed/>
    <w:rsid w:val="004C717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C7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lang w:val="vi-VN" w:eastAsia="vi-VN"/>
    </w:rPr>
  </w:style>
  <w:style w:type="character" w:customStyle="1" w:styleId="HTMLPreformattedChar">
    <w:name w:val="HTML Preformatted Char"/>
    <w:basedOn w:val="DefaultParagraphFont"/>
    <w:link w:val="HTMLPreformatted"/>
    <w:uiPriority w:val="99"/>
    <w:rsid w:val="004C717C"/>
    <w:rPr>
      <w:rFonts w:ascii="Courier New" w:hAnsi="Courier New" w:cs="Courier New"/>
      <w:lang w:val="vi-VN" w:eastAsia="vi-VN"/>
    </w:rPr>
  </w:style>
  <w:style w:type="character" w:styleId="Emphasis">
    <w:name w:val="Emphasis"/>
    <w:basedOn w:val="DefaultParagraphFont"/>
    <w:uiPriority w:val="20"/>
    <w:qFormat/>
    <w:rsid w:val="00845F90"/>
    <w:rPr>
      <w:i/>
      <w:iCs/>
    </w:rPr>
  </w:style>
  <w:style w:type="paragraph" w:styleId="TOCHeading">
    <w:name w:val="TOC Heading"/>
    <w:basedOn w:val="Heading1"/>
    <w:next w:val="Normal"/>
    <w:uiPriority w:val="39"/>
    <w:unhideWhenUsed/>
    <w:qFormat/>
    <w:rsid w:val="00B62388"/>
    <w:pPr>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rsid w:val="00B62388"/>
    <w:pPr>
      <w:spacing w:after="100"/>
    </w:pPr>
  </w:style>
  <w:style w:type="paragraph" w:styleId="TOC2">
    <w:name w:val="toc 2"/>
    <w:basedOn w:val="Normal"/>
    <w:next w:val="Normal"/>
    <w:autoRedefine/>
    <w:uiPriority w:val="39"/>
    <w:rsid w:val="00B62388"/>
    <w:pPr>
      <w:spacing w:after="100"/>
      <w:ind w:left="200"/>
    </w:pPr>
  </w:style>
  <w:style w:type="paragraph" w:styleId="TOC3">
    <w:name w:val="toc 3"/>
    <w:basedOn w:val="Normal"/>
    <w:next w:val="Normal"/>
    <w:autoRedefine/>
    <w:uiPriority w:val="39"/>
    <w:rsid w:val="00B62388"/>
    <w:pPr>
      <w:spacing w:after="100"/>
      <w:ind w:left="400"/>
    </w:pPr>
  </w:style>
  <w:style w:type="paragraph" w:styleId="TableofFigures">
    <w:name w:val="table of figures"/>
    <w:basedOn w:val="Normal"/>
    <w:next w:val="Normal"/>
    <w:uiPriority w:val="99"/>
    <w:rsid w:val="00AB3938"/>
  </w:style>
  <w:style w:type="paragraph" w:styleId="TOC4">
    <w:name w:val="toc 4"/>
    <w:basedOn w:val="Normal"/>
    <w:next w:val="Normal"/>
    <w:autoRedefine/>
    <w:uiPriority w:val="39"/>
    <w:rsid w:val="00A064EF"/>
    <w:pPr>
      <w:tabs>
        <w:tab w:val="right" w:leader="dot" w:pos="8497"/>
      </w:tabs>
      <w:spacing w:after="100"/>
    </w:pPr>
  </w:style>
  <w:style w:type="paragraph" w:customStyle="1" w:styleId="font-claude-response-body">
    <w:name w:val="font-claude-response-body"/>
    <w:basedOn w:val="Normal"/>
    <w:rsid w:val="00C83A9F"/>
    <w:pPr>
      <w:spacing w:before="100" w:beforeAutospacing="1" w:after="100" w:afterAutospacing="1"/>
      <w:jc w:val="left"/>
    </w:pPr>
    <w:rPr>
      <w:sz w:val="24"/>
      <w:szCs w:val="24"/>
      <w:lang w:val="vi-VN" w:eastAsia="vi-VN"/>
    </w:rPr>
  </w:style>
  <w:style w:type="character" w:customStyle="1" w:styleId="15">
    <w:name w:val="15"/>
    <w:basedOn w:val="DefaultParagraphFont"/>
    <w:rsid w:val="00C83A9F"/>
    <w:rPr>
      <w:rFonts w:ascii="Times New Roman" w:hAnsi="Times New Roman" w:cs="Times New Roman" w:hint="default"/>
      <w:b/>
      <w:bCs/>
    </w:rPr>
  </w:style>
  <w:style w:type="character" w:customStyle="1" w:styleId="whitespace-normal">
    <w:name w:val="whitespace-normal"/>
    <w:basedOn w:val="DefaultParagraphFont"/>
    <w:rsid w:val="00771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18569">
      <w:bodyDiv w:val="1"/>
      <w:marLeft w:val="0"/>
      <w:marRight w:val="0"/>
      <w:marTop w:val="0"/>
      <w:marBottom w:val="0"/>
      <w:divBdr>
        <w:top w:val="none" w:sz="0" w:space="0" w:color="auto"/>
        <w:left w:val="none" w:sz="0" w:space="0" w:color="auto"/>
        <w:bottom w:val="none" w:sz="0" w:space="0" w:color="auto"/>
        <w:right w:val="none" w:sz="0" w:space="0" w:color="auto"/>
      </w:divBdr>
    </w:div>
    <w:div w:id="118763960">
      <w:bodyDiv w:val="1"/>
      <w:marLeft w:val="0"/>
      <w:marRight w:val="0"/>
      <w:marTop w:val="0"/>
      <w:marBottom w:val="0"/>
      <w:divBdr>
        <w:top w:val="none" w:sz="0" w:space="0" w:color="auto"/>
        <w:left w:val="none" w:sz="0" w:space="0" w:color="auto"/>
        <w:bottom w:val="none" w:sz="0" w:space="0" w:color="auto"/>
        <w:right w:val="none" w:sz="0" w:space="0" w:color="auto"/>
      </w:divBdr>
    </w:div>
    <w:div w:id="217792080">
      <w:bodyDiv w:val="1"/>
      <w:marLeft w:val="0"/>
      <w:marRight w:val="0"/>
      <w:marTop w:val="0"/>
      <w:marBottom w:val="0"/>
      <w:divBdr>
        <w:top w:val="none" w:sz="0" w:space="0" w:color="auto"/>
        <w:left w:val="none" w:sz="0" w:space="0" w:color="auto"/>
        <w:bottom w:val="none" w:sz="0" w:space="0" w:color="auto"/>
        <w:right w:val="none" w:sz="0" w:space="0" w:color="auto"/>
      </w:divBdr>
    </w:div>
    <w:div w:id="255478723">
      <w:bodyDiv w:val="1"/>
      <w:marLeft w:val="0"/>
      <w:marRight w:val="0"/>
      <w:marTop w:val="0"/>
      <w:marBottom w:val="0"/>
      <w:divBdr>
        <w:top w:val="none" w:sz="0" w:space="0" w:color="auto"/>
        <w:left w:val="none" w:sz="0" w:space="0" w:color="auto"/>
        <w:bottom w:val="none" w:sz="0" w:space="0" w:color="auto"/>
        <w:right w:val="none" w:sz="0" w:space="0" w:color="auto"/>
      </w:divBdr>
    </w:div>
    <w:div w:id="262108703">
      <w:bodyDiv w:val="1"/>
      <w:marLeft w:val="0"/>
      <w:marRight w:val="0"/>
      <w:marTop w:val="0"/>
      <w:marBottom w:val="0"/>
      <w:divBdr>
        <w:top w:val="none" w:sz="0" w:space="0" w:color="auto"/>
        <w:left w:val="none" w:sz="0" w:space="0" w:color="auto"/>
        <w:bottom w:val="none" w:sz="0" w:space="0" w:color="auto"/>
        <w:right w:val="none" w:sz="0" w:space="0" w:color="auto"/>
      </w:divBdr>
    </w:div>
    <w:div w:id="292830780">
      <w:bodyDiv w:val="1"/>
      <w:marLeft w:val="0"/>
      <w:marRight w:val="0"/>
      <w:marTop w:val="0"/>
      <w:marBottom w:val="0"/>
      <w:divBdr>
        <w:top w:val="none" w:sz="0" w:space="0" w:color="auto"/>
        <w:left w:val="none" w:sz="0" w:space="0" w:color="auto"/>
        <w:bottom w:val="none" w:sz="0" w:space="0" w:color="auto"/>
        <w:right w:val="none" w:sz="0" w:space="0" w:color="auto"/>
      </w:divBdr>
    </w:div>
    <w:div w:id="345136481">
      <w:bodyDiv w:val="1"/>
      <w:marLeft w:val="0"/>
      <w:marRight w:val="0"/>
      <w:marTop w:val="0"/>
      <w:marBottom w:val="0"/>
      <w:divBdr>
        <w:top w:val="none" w:sz="0" w:space="0" w:color="auto"/>
        <w:left w:val="none" w:sz="0" w:space="0" w:color="auto"/>
        <w:bottom w:val="none" w:sz="0" w:space="0" w:color="auto"/>
        <w:right w:val="none" w:sz="0" w:space="0" w:color="auto"/>
      </w:divBdr>
    </w:div>
    <w:div w:id="419956640">
      <w:bodyDiv w:val="1"/>
      <w:marLeft w:val="0"/>
      <w:marRight w:val="0"/>
      <w:marTop w:val="0"/>
      <w:marBottom w:val="0"/>
      <w:divBdr>
        <w:top w:val="none" w:sz="0" w:space="0" w:color="auto"/>
        <w:left w:val="none" w:sz="0" w:space="0" w:color="auto"/>
        <w:bottom w:val="none" w:sz="0" w:space="0" w:color="auto"/>
        <w:right w:val="none" w:sz="0" w:space="0" w:color="auto"/>
      </w:divBdr>
    </w:div>
    <w:div w:id="478037798">
      <w:bodyDiv w:val="1"/>
      <w:marLeft w:val="0"/>
      <w:marRight w:val="0"/>
      <w:marTop w:val="0"/>
      <w:marBottom w:val="0"/>
      <w:divBdr>
        <w:top w:val="none" w:sz="0" w:space="0" w:color="auto"/>
        <w:left w:val="none" w:sz="0" w:space="0" w:color="auto"/>
        <w:bottom w:val="none" w:sz="0" w:space="0" w:color="auto"/>
        <w:right w:val="none" w:sz="0" w:space="0" w:color="auto"/>
      </w:divBdr>
    </w:div>
    <w:div w:id="556169610">
      <w:bodyDiv w:val="1"/>
      <w:marLeft w:val="0"/>
      <w:marRight w:val="0"/>
      <w:marTop w:val="0"/>
      <w:marBottom w:val="0"/>
      <w:divBdr>
        <w:top w:val="none" w:sz="0" w:space="0" w:color="auto"/>
        <w:left w:val="none" w:sz="0" w:space="0" w:color="auto"/>
        <w:bottom w:val="none" w:sz="0" w:space="0" w:color="auto"/>
        <w:right w:val="none" w:sz="0" w:space="0" w:color="auto"/>
      </w:divBdr>
    </w:div>
    <w:div w:id="560795762">
      <w:bodyDiv w:val="1"/>
      <w:marLeft w:val="0"/>
      <w:marRight w:val="0"/>
      <w:marTop w:val="0"/>
      <w:marBottom w:val="0"/>
      <w:divBdr>
        <w:top w:val="none" w:sz="0" w:space="0" w:color="auto"/>
        <w:left w:val="none" w:sz="0" w:space="0" w:color="auto"/>
        <w:bottom w:val="none" w:sz="0" w:space="0" w:color="auto"/>
        <w:right w:val="none" w:sz="0" w:space="0" w:color="auto"/>
      </w:divBdr>
    </w:div>
    <w:div w:id="662582699">
      <w:bodyDiv w:val="1"/>
      <w:marLeft w:val="0"/>
      <w:marRight w:val="0"/>
      <w:marTop w:val="0"/>
      <w:marBottom w:val="0"/>
      <w:divBdr>
        <w:top w:val="none" w:sz="0" w:space="0" w:color="auto"/>
        <w:left w:val="none" w:sz="0" w:space="0" w:color="auto"/>
        <w:bottom w:val="none" w:sz="0" w:space="0" w:color="auto"/>
        <w:right w:val="none" w:sz="0" w:space="0" w:color="auto"/>
      </w:divBdr>
    </w:div>
    <w:div w:id="705064625">
      <w:bodyDiv w:val="1"/>
      <w:marLeft w:val="0"/>
      <w:marRight w:val="0"/>
      <w:marTop w:val="0"/>
      <w:marBottom w:val="0"/>
      <w:divBdr>
        <w:top w:val="none" w:sz="0" w:space="0" w:color="auto"/>
        <w:left w:val="none" w:sz="0" w:space="0" w:color="auto"/>
        <w:bottom w:val="none" w:sz="0" w:space="0" w:color="auto"/>
        <w:right w:val="none" w:sz="0" w:space="0" w:color="auto"/>
      </w:divBdr>
    </w:div>
    <w:div w:id="719671446">
      <w:bodyDiv w:val="1"/>
      <w:marLeft w:val="0"/>
      <w:marRight w:val="0"/>
      <w:marTop w:val="0"/>
      <w:marBottom w:val="0"/>
      <w:divBdr>
        <w:top w:val="none" w:sz="0" w:space="0" w:color="auto"/>
        <w:left w:val="none" w:sz="0" w:space="0" w:color="auto"/>
        <w:bottom w:val="none" w:sz="0" w:space="0" w:color="auto"/>
        <w:right w:val="none" w:sz="0" w:space="0" w:color="auto"/>
      </w:divBdr>
    </w:div>
    <w:div w:id="727531680">
      <w:bodyDiv w:val="1"/>
      <w:marLeft w:val="0"/>
      <w:marRight w:val="0"/>
      <w:marTop w:val="0"/>
      <w:marBottom w:val="0"/>
      <w:divBdr>
        <w:top w:val="none" w:sz="0" w:space="0" w:color="auto"/>
        <w:left w:val="none" w:sz="0" w:space="0" w:color="auto"/>
        <w:bottom w:val="none" w:sz="0" w:space="0" w:color="auto"/>
        <w:right w:val="none" w:sz="0" w:space="0" w:color="auto"/>
      </w:divBdr>
    </w:div>
    <w:div w:id="794367696">
      <w:bodyDiv w:val="1"/>
      <w:marLeft w:val="0"/>
      <w:marRight w:val="0"/>
      <w:marTop w:val="0"/>
      <w:marBottom w:val="0"/>
      <w:divBdr>
        <w:top w:val="none" w:sz="0" w:space="0" w:color="auto"/>
        <w:left w:val="none" w:sz="0" w:space="0" w:color="auto"/>
        <w:bottom w:val="none" w:sz="0" w:space="0" w:color="auto"/>
        <w:right w:val="none" w:sz="0" w:space="0" w:color="auto"/>
      </w:divBdr>
    </w:div>
    <w:div w:id="803893506">
      <w:bodyDiv w:val="1"/>
      <w:marLeft w:val="0"/>
      <w:marRight w:val="0"/>
      <w:marTop w:val="0"/>
      <w:marBottom w:val="0"/>
      <w:divBdr>
        <w:top w:val="none" w:sz="0" w:space="0" w:color="auto"/>
        <w:left w:val="none" w:sz="0" w:space="0" w:color="auto"/>
        <w:bottom w:val="none" w:sz="0" w:space="0" w:color="auto"/>
        <w:right w:val="none" w:sz="0" w:space="0" w:color="auto"/>
      </w:divBdr>
    </w:div>
    <w:div w:id="814369209">
      <w:bodyDiv w:val="1"/>
      <w:marLeft w:val="0"/>
      <w:marRight w:val="0"/>
      <w:marTop w:val="0"/>
      <w:marBottom w:val="0"/>
      <w:divBdr>
        <w:top w:val="none" w:sz="0" w:space="0" w:color="auto"/>
        <w:left w:val="none" w:sz="0" w:space="0" w:color="auto"/>
        <w:bottom w:val="none" w:sz="0" w:space="0" w:color="auto"/>
        <w:right w:val="none" w:sz="0" w:space="0" w:color="auto"/>
      </w:divBdr>
    </w:div>
    <w:div w:id="827480991">
      <w:bodyDiv w:val="1"/>
      <w:marLeft w:val="0"/>
      <w:marRight w:val="0"/>
      <w:marTop w:val="0"/>
      <w:marBottom w:val="0"/>
      <w:divBdr>
        <w:top w:val="none" w:sz="0" w:space="0" w:color="auto"/>
        <w:left w:val="none" w:sz="0" w:space="0" w:color="auto"/>
        <w:bottom w:val="none" w:sz="0" w:space="0" w:color="auto"/>
        <w:right w:val="none" w:sz="0" w:space="0" w:color="auto"/>
      </w:divBdr>
    </w:div>
    <w:div w:id="890531234">
      <w:bodyDiv w:val="1"/>
      <w:marLeft w:val="0"/>
      <w:marRight w:val="0"/>
      <w:marTop w:val="0"/>
      <w:marBottom w:val="0"/>
      <w:divBdr>
        <w:top w:val="none" w:sz="0" w:space="0" w:color="auto"/>
        <w:left w:val="none" w:sz="0" w:space="0" w:color="auto"/>
        <w:bottom w:val="none" w:sz="0" w:space="0" w:color="auto"/>
        <w:right w:val="none" w:sz="0" w:space="0" w:color="auto"/>
      </w:divBdr>
    </w:div>
    <w:div w:id="1039742836">
      <w:bodyDiv w:val="1"/>
      <w:marLeft w:val="0"/>
      <w:marRight w:val="0"/>
      <w:marTop w:val="0"/>
      <w:marBottom w:val="0"/>
      <w:divBdr>
        <w:top w:val="none" w:sz="0" w:space="0" w:color="auto"/>
        <w:left w:val="none" w:sz="0" w:space="0" w:color="auto"/>
        <w:bottom w:val="none" w:sz="0" w:space="0" w:color="auto"/>
        <w:right w:val="none" w:sz="0" w:space="0" w:color="auto"/>
      </w:divBdr>
    </w:div>
    <w:div w:id="1091396312">
      <w:bodyDiv w:val="1"/>
      <w:marLeft w:val="0"/>
      <w:marRight w:val="0"/>
      <w:marTop w:val="0"/>
      <w:marBottom w:val="0"/>
      <w:divBdr>
        <w:top w:val="none" w:sz="0" w:space="0" w:color="auto"/>
        <w:left w:val="none" w:sz="0" w:space="0" w:color="auto"/>
        <w:bottom w:val="none" w:sz="0" w:space="0" w:color="auto"/>
        <w:right w:val="none" w:sz="0" w:space="0" w:color="auto"/>
      </w:divBdr>
    </w:div>
    <w:div w:id="1164012843">
      <w:bodyDiv w:val="1"/>
      <w:marLeft w:val="0"/>
      <w:marRight w:val="0"/>
      <w:marTop w:val="0"/>
      <w:marBottom w:val="0"/>
      <w:divBdr>
        <w:top w:val="none" w:sz="0" w:space="0" w:color="auto"/>
        <w:left w:val="none" w:sz="0" w:space="0" w:color="auto"/>
        <w:bottom w:val="none" w:sz="0" w:space="0" w:color="auto"/>
        <w:right w:val="none" w:sz="0" w:space="0" w:color="auto"/>
      </w:divBdr>
    </w:div>
    <w:div w:id="1215773072">
      <w:bodyDiv w:val="1"/>
      <w:marLeft w:val="0"/>
      <w:marRight w:val="0"/>
      <w:marTop w:val="0"/>
      <w:marBottom w:val="0"/>
      <w:divBdr>
        <w:top w:val="none" w:sz="0" w:space="0" w:color="auto"/>
        <w:left w:val="none" w:sz="0" w:space="0" w:color="auto"/>
        <w:bottom w:val="none" w:sz="0" w:space="0" w:color="auto"/>
        <w:right w:val="none" w:sz="0" w:space="0" w:color="auto"/>
      </w:divBdr>
    </w:div>
    <w:div w:id="1241987491">
      <w:bodyDiv w:val="1"/>
      <w:marLeft w:val="0"/>
      <w:marRight w:val="0"/>
      <w:marTop w:val="0"/>
      <w:marBottom w:val="0"/>
      <w:divBdr>
        <w:top w:val="none" w:sz="0" w:space="0" w:color="auto"/>
        <w:left w:val="none" w:sz="0" w:space="0" w:color="auto"/>
        <w:bottom w:val="none" w:sz="0" w:space="0" w:color="auto"/>
        <w:right w:val="none" w:sz="0" w:space="0" w:color="auto"/>
      </w:divBdr>
    </w:div>
    <w:div w:id="1342198805">
      <w:bodyDiv w:val="1"/>
      <w:marLeft w:val="0"/>
      <w:marRight w:val="0"/>
      <w:marTop w:val="0"/>
      <w:marBottom w:val="0"/>
      <w:divBdr>
        <w:top w:val="none" w:sz="0" w:space="0" w:color="auto"/>
        <w:left w:val="none" w:sz="0" w:space="0" w:color="auto"/>
        <w:bottom w:val="none" w:sz="0" w:space="0" w:color="auto"/>
        <w:right w:val="none" w:sz="0" w:space="0" w:color="auto"/>
      </w:divBdr>
    </w:div>
    <w:div w:id="1411731357">
      <w:bodyDiv w:val="1"/>
      <w:marLeft w:val="0"/>
      <w:marRight w:val="0"/>
      <w:marTop w:val="0"/>
      <w:marBottom w:val="0"/>
      <w:divBdr>
        <w:top w:val="none" w:sz="0" w:space="0" w:color="auto"/>
        <w:left w:val="none" w:sz="0" w:space="0" w:color="auto"/>
        <w:bottom w:val="none" w:sz="0" w:space="0" w:color="auto"/>
        <w:right w:val="none" w:sz="0" w:space="0" w:color="auto"/>
      </w:divBdr>
    </w:div>
    <w:div w:id="1474254219">
      <w:bodyDiv w:val="1"/>
      <w:marLeft w:val="0"/>
      <w:marRight w:val="0"/>
      <w:marTop w:val="0"/>
      <w:marBottom w:val="0"/>
      <w:divBdr>
        <w:top w:val="none" w:sz="0" w:space="0" w:color="auto"/>
        <w:left w:val="none" w:sz="0" w:space="0" w:color="auto"/>
        <w:bottom w:val="none" w:sz="0" w:space="0" w:color="auto"/>
        <w:right w:val="none" w:sz="0" w:space="0" w:color="auto"/>
      </w:divBdr>
    </w:div>
    <w:div w:id="1652975510">
      <w:bodyDiv w:val="1"/>
      <w:marLeft w:val="0"/>
      <w:marRight w:val="0"/>
      <w:marTop w:val="0"/>
      <w:marBottom w:val="0"/>
      <w:divBdr>
        <w:top w:val="none" w:sz="0" w:space="0" w:color="auto"/>
        <w:left w:val="none" w:sz="0" w:space="0" w:color="auto"/>
        <w:bottom w:val="none" w:sz="0" w:space="0" w:color="auto"/>
        <w:right w:val="none" w:sz="0" w:space="0" w:color="auto"/>
      </w:divBdr>
    </w:div>
    <w:div w:id="1671837085">
      <w:bodyDiv w:val="1"/>
      <w:marLeft w:val="0"/>
      <w:marRight w:val="0"/>
      <w:marTop w:val="0"/>
      <w:marBottom w:val="0"/>
      <w:divBdr>
        <w:top w:val="none" w:sz="0" w:space="0" w:color="auto"/>
        <w:left w:val="none" w:sz="0" w:space="0" w:color="auto"/>
        <w:bottom w:val="none" w:sz="0" w:space="0" w:color="auto"/>
        <w:right w:val="none" w:sz="0" w:space="0" w:color="auto"/>
      </w:divBdr>
    </w:div>
    <w:div w:id="1678920839">
      <w:bodyDiv w:val="1"/>
      <w:marLeft w:val="0"/>
      <w:marRight w:val="0"/>
      <w:marTop w:val="0"/>
      <w:marBottom w:val="0"/>
      <w:divBdr>
        <w:top w:val="none" w:sz="0" w:space="0" w:color="auto"/>
        <w:left w:val="none" w:sz="0" w:space="0" w:color="auto"/>
        <w:bottom w:val="none" w:sz="0" w:space="0" w:color="auto"/>
        <w:right w:val="none" w:sz="0" w:space="0" w:color="auto"/>
      </w:divBdr>
    </w:div>
    <w:div w:id="1742285720">
      <w:bodyDiv w:val="1"/>
      <w:marLeft w:val="0"/>
      <w:marRight w:val="0"/>
      <w:marTop w:val="0"/>
      <w:marBottom w:val="0"/>
      <w:divBdr>
        <w:top w:val="none" w:sz="0" w:space="0" w:color="auto"/>
        <w:left w:val="none" w:sz="0" w:space="0" w:color="auto"/>
        <w:bottom w:val="none" w:sz="0" w:space="0" w:color="auto"/>
        <w:right w:val="none" w:sz="0" w:space="0" w:color="auto"/>
      </w:divBdr>
    </w:div>
    <w:div w:id="1744913294">
      <w:bodyDiv w:val="1"/>
      <w:marLeft w:val="0"/>
      <w:marRight w:val="0"/>
      <w:marTop w:val="0"/>
      <w:marBottom w:val="0"/>
      <w:divBdr>
        <w:top w:val="none" w:sz="0" w:space="0" w:color="auto"/>
        <w:left w:val="none" w:sz="0" w:space="0" w:color="auto"/>
        <w:bottom w:val="none" w:sz="0" w:space="0" w:color="auto"/>
        <w:right w:val="none" w:sz="0" w:space="0" w:color="auto"/>
      </w:divBdr>
    </w:div>
    <w:div w:id="1877306699">
      <w:bodyDiv w:val="1"/>
      <w:marLeft w:val="0"/>
      <w:marRight w:val="0"/>
      <w:marTop w:val="0"/>
      <w:marBottom w:val="0"/>
      <w:divBdr>
        <w:top w:val="none" w:sz="0" w:space="0" w:color="auto"/>
        <w:left w:val="none" w:sz="0" w:space="0" w:color="auto"/>
        <w:bottom w:val="none" w:sz="0" w:space="0" w:color="auto"/>
        <w:right w:val="none" w:sz="0" w:space="0" w:color="auto"/>
      </w:divBdr>
    </w:div>
    <w:div w:id="1933974255">
      <w:bodyDiv w:val="1"/>
      <w:marLeft w:val="0"/>
      <w:marRight w:val="0"/>
      <w:marTop w:val="0"/>
      <w:marBottom w:val="0"/>
      <w:divBdr>
        <w:top w:val="none" w:sz="0" w:space="0" w:color="auto"/>
        <w:left w:val="none" w:sz="0" w:space="0" w:color="auto"/>
        <w:bottom w:val="none" w:sz="0" w:space="0" w:color="auto"/>
        <w:right w:val="none" w:sz="0" w:space="0" w:color="auto"/>
      </w:divBdr>
    </w:div>
    <w:div w:id="1950039312">
      <w:bodyDiv w:val="1"/>
      <w:marLeft w:val="0"/>
      <w:marRight w:val="0"/>
      <w:marTop w:val="0"/>
      <w:marBottom w:val="0"/>
      <w:divBdr>
        <w:top w:val="none" w:sz="0" w:space="0" w:color="auto"/>
        <w:left w:val="none" w:sz="0" w:space="0" w:color="auto"/>
        <w:bottom w:val="none" w:sz="0" w:space="0" w:color="auto"/>
        <w:right w:val="none" w:sz="0" w:space="0" w:color="auto"/>
      </w:divBdr>
    </w:div>
    <w:div w:id="1971592362">
      <w:bodyDiv w:val="1"/>
      <w:marLeft w:val="0"/>
      <w:marRight w:val="0"/>
      <w:marTop w:val="0"/>
      <w:marBottom w:val="0"/>
      <w:divBdr>
        <w:top w:val="none" w:sz="0" w:space="0" w:color="auto"/>
        <w:left w:val="none" w:sz="0" w:space="0" w:color="auto"/>
        <w:bottom w:val="none" w:sz="0" w:space="0" w:color="auto"/>
        <w:right w:val="none" w:sz="0" w:space="0" w:color="auto"/>
      </w:divBdr>
      <w:divsChild>
        <w:div w:id="2145347090">
          <w:marLeft w:val="0"/>
          <w:marRight w:val="0"/>
          <w:marTop w:val="0"/>
          <w:marBottom w:val="0"/>
          <w:divBdr>
            <w:top w:val="none" w:sz="0" w:space="0" w:color="auto"/>
            <w:left w:val="none" w:sz="0" w:space="0" w:color="auto"/>
            <w:bottom w:val="none" w:sz="0" w:space="0" w:color="auto"/>
            <w:right w:val="none" w:sz="0" w:space="0" w:color="auto"/>
          </w:divBdr>
          <w:divsChild>
            <w:div w:id="18952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00635">
      <w:bodyDiv w:val="1"/>
      <w:marLeft w:val="0"/>
      <w:marRight w:val="0"/>
      <w:marTop w:val="0"/>
      <w:marBottom w:val="0"/>
      <w:divBdr>
        <w:top w:val="none" w:sz="0" w:space="0" w:color="auto"/>
        <w:left w:val="none" w:sz="0" w:space="0" w:color="auto"/>
        <w:bottom w:val="none" w:sz="0" w:space="0" w:color="auto"/>
        <w:right w:val="none" w:sz="0" w:space="0" w:color="auto"/>
      </w:divBdr>
    </w:div>
    <w:div w:id="2081902060">
      <w:bodyDiv w:val="1"/>
      <w:marLeft w:val="0"/>
      <w:marRight w:val="0"/>
      <w:marTop w:val="0"/>
      <w:marBottom w:val="0"/>
      <w:divBdr>
        <w:top w:val="none" w:sz="0" w:space="0" w:color="auto"/>
        <w:left w:val="none" w:sz="0" w:space="0" w:color="auto"/>
        <w:bottom w:val="none" w:sz="0" w:space="0" w:color="auto"/>
        <w:right w:val="none" w:sz="0" w:space="0" w:color="auto"/>
      </w:divBdr>
    </w:div>
    <w:div w:id="210090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loud.mongodb.com" TargetMode="External"/><Relationship Id="rId39" Type="http://schemas.openxmlformats.org/officeDocument/2006/relationships/image" Target="media/image27.jpeg"/><Relationship Id="rId21" Type="http://schemas.openxmlformats.org/officeDocument/2006/relationships/image" Target="media/image13.png"/><Relationship Id="rId34" Type="http://schemas.openxmlformats.org/officeDocument/2006/relationships/hyperlink" Target="https://nodejs.org" TargetMode="External"/><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hyperlink" Target="https://docs.nestjs.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6.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hyperlink" Target="https://www.novelupdates.com/"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2.jpeg"/><Relationship Id="rId52" Type="http://schemas.openxmlformats.org/officeDocument/2006/relationships/hyperlink" Target="https://developers.momo.v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www.mongodb.com/doc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odejs.org" TargetMode="External"/><Relationship Id="rId38" Type="http://schemas.openxmlformats.org/officeDocument/2006/relationships/hyperlink" Target="https://code.visualstudio.com/" TargetMode="External"/><Relationship Id="rId46" Type="http://schemas.openxmlformats.org/officeDocument/2006/relationships/image" Target="media/image34.jpeg"/><Relationship Id="rId20" Type="http://schemas.openxmlformats.org/officeDocument/2006/relationships/image" Target="media/image12.png"/><Relationship Id="rId41" Type="http://schemas.openxmlformats.org/officeDocument/2006/relationships/image" Target="media/image29.jpeg"/><Relationship Id="rId54" Type="http://schemas.openxmlformats.org/officeDocument/2006/relationships/hyperlink" Target="https://jwt.io/introdu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5.jpeg"/><Relationship Id="rId49" Type="http://schemas.openxmlformats.org/officeDocument/2006/relationships/image" Target="media/image37.jpeg"/></Relationships>
</file>

<file path=word/_rels/settings.xml.rels><?xml version="1.0" encoding="UTF-8" standalone="yes"?>
<Relationships xmlns="http://schemas.openxmlformats.org/package/2006/relationships"><Relationship Id="rId1" Type="http://schemas.openxmlformats.org/officeDocument/2006/relationships/attachedTemplate" Target="file:///N:\NgocHoa\NGOCHOA\deanlaptrinh\BIA-DA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48975-9DDF-4971-8D75-F126E1E2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BIA-DALT</Template>
  <TotalTime>711</TotalTime>
  <Pages>51</Pages>
  <Words>6458</Words>
  <Characters>36814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lpstr>
    </vt:vector>
  </TitlesOfParts>
  <Company>LOTUS</Company>
  <LinksUpToDate>false</LinksUpToDate>
  <CharactersWithSpaces>43186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6A</dc:creator>
  <cp:keywords/>
  <cp:lastModifiedBy>2473104010074 - Quách Tấn Điền - 71K30TAML03</cp:lastModifiedBy>
  <cp:revision>18</cp:revision>
  <cp:lastPrinted>2002-03-27T08:24:00Z</cp:lastPrinted>
  <dcterms:created xsi:type="dcterms:W3CDTF">2025-12-17T04:35:00Z</dcterms:created>
  <dcterms:modified xsi:type="dcterms:W3CDTF">2025-12-17T18:28:00Z</dcterms:modified>
</cp:coreProperties>
</file>